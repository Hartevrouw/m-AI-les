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212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40"/>
      </w:tblGrid>
      <w:tr w:rsidR="00487143" w:rsidRPr="009F4B91" w14:paraId="75C2C5CC" w14:textId="77777777" w:rsidTr="538E9A12">
        <w:tc>
          <w:tcPr>
            <w:tcW w:w="21240" w:type="dxa"/>
            <w:shd w:val="clear" w:color="auto" w:fill="FFFFFF" w:themeFill="background1"/>
          </w:tcPr>
          <w:p w14:paraId="2FE68831" w14:textId="6EF3AA63" w:rsidR="00487143" w:rsidRPr="009F4B91" w:rsidRDefault="00487143" w:rsidP="00487143">
            <w:pPr>
              <w:pStyle w:val="Kop2"/>
              <w:rPr>
                <w:sz w:val="28"/>
                <w:szCs w:val="28"/>
              </w:rPr>
            </w:pPr>
            <w:r w:rsidRPr="00B93A49">
              <w:rPr>
                <w:bCs/>
                <w:noProof/>
                <w:sz w:val="16"/>
                <w:szCs w:val="16"/>
                <w14:ligatures w14:val="none"/>
              </w:rPr>
              <w:drawing>
                <wp:anchor distT="0" distB="0" distL="114300" distR="114300" simplePos="0" relativeHeight="251658242" behindDoc="0" locked="0" layoutInCell="1" allowOverlap="1" wp14:anchorId="712AF2D9" wp14:editId="774EFC7E">
                  <wp:simplePos x="0" y="0"/>
                  <wp:positionH relativeFrom="page">
                    <wp:posOffset>-457200</wp:posOffset>
                  </wp:positionH>
                  <wp:positionV relativeFrom="page">
                    <wp:posOffset>-663575</wp:posOffset>
                  </wp:positionV>
                  <wp:extent cx="4274820" cy="7600315"/>
                  <wp:effectExtent l="0" t="0" r="0" b="635"/>
                  <wp:wrapNone/>
                  <wp:docPr id="1716429093" name="Afbeelding 5" descr="Afbeelding met paars, Lila, violet, Magenta&#10;&#10;Door AI gegenereerde inhoud is mogelijk onjui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455600" name="Afbeelding 5" descr="Afbeelding met paars, Lila, violet, Magenta&#10;&#10;Door AI gegenereerde inhoud is mogelijk onjuist."/>
                          <pic:cNvPicPr/>
                        </pic:nvPicPr>
                        <pic:blipFill>
                          <a:blip r:embed="rId11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820" cy="760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7036E245">
              <w:rPr>
                <w:noProof/>
              </w:rPr>
              <w:t>Ontwerp</w:t>
            </w:r>
            <w:r>
              <w:t xml:space="preserve"> Leeractiviteit</w:t>
            </w:r>
            <w:r>
              <w:tab/>
            </w:r>
          </w:p>
          <w:tbl>
            <w:tblPr>
              <w:tblStyle w:val="Tabelraster"/>
              <w:tblW w:w="0" w:type="auto"/>
              <w:tblBorders>
                <w:top w:val="single" w:sz="4" w:space="0" w:color="663366"/>
                <w:left w:val="single" w:sz="4" w:space="0" w:color="663366"/>
                <w:bottom w:val="single" w:sz="4" w:space="0" w:color="663366"/>
                <w:right w:val="single" w:sz="4" w:space="0" w:color="663366"/>
                <w:insideH w:val="single" w:sz="4" w:space="0" w:color="663366"/>
                <w:insideV w:val="single" w:sz="4" w:space="0" w:color="663366"/>
              </w:tblBorders>
              <w:tblLook w:val="04A0" w:firstRow="1" w:lastRow="0" w:firstColumn="1" w:lastColumn="0" w:noHBand="0" w:noVBand="1"/>
            </w:tblPr>
            <w:tblGrid>
              <w:gridCol w:w="2640"/>
              <w:gridCol w:w="4913"/>
              <w:gridCol w:w="2879"/>
              <w:gridCol w:w="4674"/>
            </w:tblGrid>
            <w:tr w:rsidR="00487143" w14:paraId="5F229FED" w14:textId="77777777">
              <w:trPr>
                <w:trHeight w:val="300"/>
              </w:trPr>
              <w:tc>
                <w:tcPr>
                  <w:tcW w:w="2640" w:type="dxa"/>
                  <w:shd w:val="clear" w:color="auto" w:fill="663366"/>
                </w:tcPr>
                <w:p w14:paraId="3A038124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Naam student</w:t>
                  </w:r>
                </w:p>
              </w:tc>
              <w:tc>
                <w:tcPr>
                  <w:tcW w:w="4913" w:type="dxa"/>
                  <w:tcBorders>
                    <w:bottom w:val="single" w:sz="4" w:space="0" w:color="auto"/>
                  </w:tcBorders>
                </w:tcPr>
                <w:p w14:paraId="337E048A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79" w:type="dxa"/>
                  <w:shd w:val="clear" w:color="auto" w:fill="663366"/>
                </w:tcPr>
                <w:p w14:paraId="04810066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Naam school</w:t>
                  </w:r>
                </w:p>
              </w:tc>
              <w:tc>
                <w:tcPr>
                  <w:tcW w:w="4674" w:type="dxa"/>
                </w:tcPr>
                <w:p w14:paraId="63F8E97F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487143" w14:paraId="30638A4C" w14:textId="77777777">
              <w:trPr>
                <w:trHeight w:val="300"/>
              </w:trPr>
              <w:tc>
                <w:tcPr>
                  <w:tcW w:w="2640" w:type="dxa"/>
                  <w:shd w:val="clear" w:color="auto" w:fill="663366"/>
                </w:tcPr>
                <w:p w14:paraId="4E5E2B6D" w14:textId="3C64178D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Datum</w:t>
                  </w:r>
                </w:p>
              </w:tc>
              <w:tc>
                <w:tcPr>
                  <w:tcW w:w="491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DB4D6C2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79" w:type="dxa"/>
                  <w:shd w:val="clear" w:color="auto" w:fill="663366"/>
                </w:tcPr>
                <w:p w14:paraId="6D9F8200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Plaats school</w:t>
                  </w:r>
                </w:p>
              </w:tc>
              <w:tc>
                <w:tcPr>
                  <w:tcW w:w="4674" w:type="dxa"/>
                </w:tcPr>
                <w:p w14:paraId="1B4B3CAD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487143" w14:paraId="6E70062E" w14:textId="77777777">
              <w:trPr>
                <w:trHeight w:val="300"/>
              </w:trPr>
              <w:tc>
                <w:tcPr>
                  <w:tcW w:w="2640" w:type="dxa"/>
                  <w:shd w:val="clear" w:color="auto" w:fill="663366"/>
                </w:tcPr>
                <w:p w14:paraId="75BD4A17" w14:textId="44C977C3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Instituutsopleider</w:t>
                  </w:r>
                </w:p>
              </w:tc>
              <w:tc>
                <w:tcPr>
                  <w:tcW w:w="491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9D0554E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79" w:type="dxa"/>
                  <w:shd w:val="clear" w:color="auto" w:fill="663366"/>
                </w:tcPr>
                <w:p w14:paraId="48658267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 xml:space="preserve">Stagegroep +aantal </w:t>
                  </w:r>
                  <w:proofErr w:type="spellStart"/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lln</w:t>
                  </w:r>
                  <w:proofErr w:type="spellEnd"/>
                </w:p>
              </w:tc>
              <w:tc>
                <w:tcPr>
                  <w:tcW w:w="4674" w:type="dxa"/>
                </w:tcPr>
                <w:p w14:paraId="79488700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487143" w14:paraId="4531519E" w14:textId="77777777">
              <w:trPr>
                <w:trHeight w:val="300"/>
              </w:trPr>
              <w:tc>
                <w:tcPr>
                  <w:tcW w:w="2640" w:type="dxa"/>
                  <w:shd w:val="clear" w:color="auto" w:fill="663366"/>
                </w:tcPr>
                <w:p w14:paraId="5AAA043A" w14:textId="77777777" w:rsidR="00487143" w:rsidRDefault="00487143" w:rsidP="00487143"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Studentcoach</w:t>
                  </w:r>
                </w:p>
              </w:tc>
              <w:tc>
                <w:tcPr>
                  <w:tcW w:w="4913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771061A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79" w:type="dxa"/>
                  <w:shd w:val="clear" w:color="auto" w:fill="663366"/>
                </w:tcPr>
                <w:p w14:paraId="5603F5E6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Werkplekbegeleider</w:t>
                  </w:r>
                </w:p>
              </w:tc>
              <w:tc>
                <w:tcPr>
                  <w:tcW w:w="4674" w:type="dxa"/>
                </w:tcPr>
                <w:p w14:paraId="70FD6C51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487143" w14:paraId="2C06D98D" w14:textId="77777777">
              <w:trPr>
                <w:trHeight w:val="300"/>
              </w:trPr>
              <w:tc>
                <w:tcPr>
                  <w:tcW w:w="2640" w:type="dxa"/>
                  <w:shd w:val="clear" w:color="auto" w:fill="663366"/>
                </w:tcPr>
                <w:p w14:paraId="1014ED59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Titel les</w:t>
                  </w:r>
                </w:p>
              </w:tc>
              <w:tc>
                <w:tcPr>
                  <w:tcW w:w="4913" w:type="dxa"/>
                  <w:tcBorders>
                    <w:top w:val="single" w:sz="4" w:space="0" w:color="auto"/>
                  </w:tcBorders>
                </w:tcPr>
                <w:p w14:paraId="0DE225BC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2879" w:type="dxa"/>
                  <w:shd w:val="clear" w:color="auto" w:fill="663366"/>
                </w:tcPr>
                <w:p w14:paraId="37CE4BD4" w14:textId="77777777" w:rsidR="00487143" w:rsidRDefault="00487143" w:rsidP="00487143">
                  <w:pPr>
                    <w:rPr>
                      <w:color w:val="FFFFFF" w:themeColor="background1"/>
                      <w:sz w:val="20"/>
                      <w:szCs w:val="20"/>
                    </w:rPr>
                  </w:pPr>
                  <w:r w:rsidRPr="7036E245">
                    <w:rPr>
                      <w:color w:val="FFFFFF" w:themeColor="background1"/>
                      <w:sz w:val="20"/>
                      <w:szCs w:val="20"/>
                    </w:rPr>
                    <w:t>Schoolopleider</w:t>
                  </w:r>
                </w:p>
              </w:tc>
              <w:tc>
                <w:tcPr>
                  <w:tcW w:w="4674" w:type="dxa"/>
                </w:tcPr>
                <w:p w14:paraId="003FD624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DD4D217" w14:textId="77777777" w:rsidR="00487143" w:rsidRPr="009F4B91" w:rsidRDefault="00487143" w:rsidP="00487143">
            <w:pPr>
              <w:rPr>
                <w:b/>
                <w:bCs/>
                <w:color w:val="FFFFFF" w:themeColor="background1"/>
              </w:rPr>
            </w:pPr>
            <w:r w:rsidRPr="7036E245">
              <w:rPr>
                <w:sz w:val="16"/>
                <w:szCs w:val="16"/>
              </w:rPr>
              <w:t xml:space="preserve">Staat spel centraal in je leeractiviteit?  Gebruik dan het formulier “ontwerp leeractiviteit </w:t>
            </w:r>
            <w:proofErr w:type="spellStart"/>
            <w:r w:rsidRPr="7036E245">
              <w:rPr>
                <w:sz w:val="16"/>
                <w:szCs w:val="16"/>
              </w:rPr>
              <w:t>spel''</w:t>
            </w:r>
            <w:r w:rsidRPr="7036E245">
              <w:rPr>
                <w:b/>
                <w:bCs/>
                <w:color w:val="FFFFFF" w:themeColor="background1"/>
                <w:sz w:val="26"/>
                <w:szCs w:val="26"/>
              </w:rPr>
              <w:t>OUD</w:t>
            </w:r>
            <w:proofErr w:type="spellEnd"/>
            <w:r w:rsidRPr="7036E245">
              <w:rPr>
                <w:b/>
                <w:bCs/>
                <w:color w:val="FFFFFF" w:themeColor="background1"/>
                <w:sz w:val="26"/>
                <w:szCs w:val="26"/>
              </w:rPr>
              <w:t xml:space="preserve"> EN DOELEN</w:t>
            </w:r>
          </w:p>
          <w:p w14:paraId="088C7262" w14:textId="77777777" w:rsidR="00487143" w:rsidRPr="009F4B91" w:rsidRDefault="00487143" w:rsidP="00487143">
            <w:pPr>
              <w:pStyle w:val="Kop2"/>
            </w:pPr>
            <w:r w:rsidRPr="7036E245">
              <w:rPr>
                <w:noProof/>
              </w:rPr>
              <w:t>Inhoud en doelen</w:t>
            </w:r>
          </w:p>
          <w:p w14:paraId="0F0CCBA8" w14:textId="77777777" w:rsidR="00487143" w:rsidRPr="009F4B91" w:rsidRDefault="00487143" w:rsidP="00487143">
            <w:pPr>
              <w:rPr>
                <w:b/>
                <w:bCs/>
              </w:rPr>
            </w:pPr>
            <w:proofErr w:type="spellStart"/>
            <w:r w:rsidRPr="7036E245">
              <w:rPr>
                <w:b/>
                <w:bCs/>
                <w:color w:val="FFFFFF" w:themeColor="background1"/>
                <w:sz w:val="26"/>
                <w:szCs w:val="26"/>
              </w:rPr>
              <w:t>I</w:t>
            </w:r>
            <w:r w:rsidRPr="7036E245">
              <w:rPr>
                <w:b/>
                <w:bCs/>
              </w:rPr>
              <w:t>Beginsituatie</w:t>
            </w:r>
            <w:proofErr w:type="spellEnd"/>
            <w:r w:rsidRPr="7036E245">
              <w:rPr>
                <w:b/>
                <w:bCs/>
              </w:rPr>
              <w:t xml:space="preserve"> van de leerlingen</w:t>
            </w:r>
          </w:p>
          <w:p w14:paraId="78EDAC64" w14:textId="77777777" w:rsidR="00487143" w:rsidRPr="009F4B91" w:rsidRDefault="00487143" w:rsidP="00487143">
            <w:pPr>
              <w:rPr>
                <w:sz w:val="16"/>
                <w:szCs w:val="16"/>
              </w:rPr>
            </w:pPr>
            <w:r w:rsidRPr="009F4B91">
              <w:rPr>
                <w:sz w:val="16"/>
                <w:szCs w:val="16"/>
              </w:rPr>
              <w:t>Kennis: wat weten de leerlingen al? Vaardigheden: wat kunnen de leerlingen al? Gedrag: met welk gedrag moet je rekening houden? Welke verschillen zijn er tussen kinderen?</w:t>
            </w:r>
          </w:p>
          <w:tbl>
            <w:tblPr>
              <w:tblStyle w:val="Tabelraster"/>
              <w:tblW w:w="3593" w:type="pct"/>
              <w:tblLook w:val="04A0" w:firstRow="1" w:lastRow="0" w:firstColumn="1" w:lastColumn="0" w:noHBand="0" w:noVBand="1"/>
            </w:tblPr>
            <w:tblGrid>
              <w:gridCol w:w="15101"/>
            </w:tblGrid>
            <w:tr w:rsidR="00487143" w:rsidRPr="009F4B91" w14:paraId="2BFC15A8" w14:textId="77777777" w:rsidTr="00BF386A">
              <w:trPr>
                <w:trHeight w:val="1036"/>
              </w:trPr>
              <w:tc>
                <w:tcPr>
                  <w:tcW w:w="5000" w:type="pct"/>
                </w:tcPr>
                <w:p w14:paraId="50FB79A7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  <w:r w:rsidRPr="00487143">
                    <w:rPr>
                      <w:sz w:val="20"/>
                      <w:szCs w:val="20"/>
                    </w:rPr>
                    <w:t>Kennis:</w:t>
                  </w:r>
                </w:p>
                <w:p w14:paraId="5A76E949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1EE08BC2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  <w:r w:rsidRPr="00487143">
                    <w:rPr>
                      <w:sz w:val="20"/>
                      <w:szCs w:val="20"/>
                    </w:rPr>
                    <w:t>Vaardigheden:</w:t>
                  </w:r>
                </w:p>
                <w:p w14:paraId="275E5D15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6A25ACAB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  <w:r w:rsidRPr="00487143">
                    <w:rPr>
                      <w:sz w:val="20"/>
                      <w:szCs w:val="20"/>
                    </w:rPr>
                    <w:t xml:space="preserve">Gedrag: </w:t>
                  </w:r>
                </w:p>
                <w:p w14:paraId="425E053F" w14:textId="77777777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0D7AAB9" w14:textId="77777777" w:rsidR="00487143" w:rsidRPr="009F4B91" w:rsidRDefault="00487143" w:rsidP="00487143">
            <w:pPr>
              <w:rPr>
                <w:b/>
                <w:bCs/>
              </w:rPr>
            </w:pPr>
          </w:p>
          <w:p w14:paraId="6CBD22C4" w14:textId="77777777" w:rsidR="00487143" w:rsidRPr="009F4B91" w:rsidRDefault="00487143" w:rsidP="00487143">
            <w:pPr>
              <w:rPr>
                <w:b/>
                <w:bCs/>
              </w:rPr>
            </w:pPr>
            <w:r w:rsidRPr="009F4B91">
              <w:rPr>
                <w:b/>
                <w:bCs/>
              </w:rPr>
              <w:t>Leerdoel</w:t>
            </w:r>
          </w:p>
          <w:p w14:paraId="2EEBB5D0" w14:textId="77777777" w:rsidR="00487143" w:rsidRPr="009F4B91" w:rsidRDefault="00487143" w:rsidP="00487143">
            <w:pPr>
              <w:rPr>
                <w:sz w:val="16"/>
                <w:szCs w:val="16"/>
              </w:rPr>
            </w:pPr>
            <w:r w:rsidRPr="009F4B91">
              <w:rPr>
                <w:sz w:val="16"/>
                <w:szCs w:val="16"/>
              </w:rPr>
              <w:t>Wat moeten de leerlingen aan het einde van de les concreet kennen, kunnen of ervaren hebben (proces/productdoel)?</w:t>
            </w:r>
          </w:p>
          <w:p w14:paraId="23AAAE47" w14:textId="77777777" w:rsidR="00487143" w:rsidRPr="009F4B91" w:rsidRDefault="00487143" w:rsidP="00487143">
            <w:pPr>
              <w:rPr>
                <w:sz w:val="16"/>
                <w:szCs w:val="16"/>
              </w:rPr>
            </w:pPr>
            <w:r w:rsidRPr="009F4B91">
              <w:rPr>
                <w:sz w:val="16"/>
                <w:szCs w:val="16"/>
              </w:rPr>
              <w:t>Hoe houd je bij het stellen van de leerdoelen rekening met verschillen? Hoe past je leerdoel binnen de kerndoelen/leerlijnen?</w:t>
            </w:r>
          </w:p>
          <w:tbl>
            <w:tblPr>
              <w:tblStyle w:val="Tabelraster"/>
              <w:tblW w:w="3589" w:type="pct"/>
              <w:tblLook w:val="04A0" w:firstRow="1" w:lastRow="0" w:firstColumn="1" w:lastColumn="0" w:noHBand="0" w:noVBand="1"/>
            </w:tblPr>
            <w:tblGrid>
              <w:gridCol w:w="15084"/>
            </w:tblGrid>
            <w:tr w:rsidR="00487143" w:rsidRPr="009F4B91" w14:paraId="42F4BB9E" w14:textId="77777777" w:rsidTr="00BF386A">
              <w:trPr>
                <w:trHeight w:val="1077"/>
              </w:trPr>
              <w:tc>
                <w:tcPr>
                  <w:tcW w:w="5000" w:type="pct"/>
                </w:tcPr>
                <w:p w14:paraId="65EC98BB" w14:textId="3A1932F2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  <w:r w:rsidRPr="00487143">
                    <w:rPr>
                      <w:sz w:val="20"/>
                      <w:szCs w:val="20"/>
                    </w:rPr>
                    <w:t>Procesdoel:</w:t>
                  </w:r>
                </w:p>
                <w:p w14:paraId="40AC2DF4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286BB253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  <w:r w:rsidRPr="00487143">
                    <w:rPr>
                      <w:sz w:val="20"/>
                      <w:szCs w:val="20"/>
                    </w:rPr>
                    <w:t>Productdoel:</w:t>
                  </w:r>
                </w:p>
                <w:p w14:paraId="46A4D4F9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3C8B1E7D" w14:textId="77777777" w:rsidR="00487143" w:rsidRPr="00487143" w:rsidRDefault="00487143" w:rsidP="00487143">
                  <w:pPr>
                    <w:rPr>
                      <w:sz w:val="20"/>
                      <w:szCs w:val="20"/>
                    </w:rPr>
                  </w:pPr>
                  <w:r w:rsidRPr="00487143">
                    <w:rPr>
                      <w:sz w:val="20"/>
                      <w:szCs w:val="20"/>
                    </w:rPr>
                    <w:t>Kerndoel waar het bij past:</w:t>
                  </w:r>
                </w:p>
                <w:p w14:paraId="401D6692" w14:textId="77777777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1CE684D" w14:textId="77777777" w:rsidR="00487143" w:rsidRPr="009F4B91" w:rsidRDefault="00487143" w:rsidP="00487143">
            <w:pPr>
              <w:rPr>
                <w:b/>
                <w:bCs/>
              </w:rPr>
            </w:pPr>
          </w:p>
          <w:p w14:paraId="26842BE3" w14:textId="77777777" w:rsidR="00487143" w:rsidRPr="009F4B91" w:rsidRDefault="00487143" w:rsidP="00487143">
            <w:pPr>
              <w:rPr>
                <w:b/>
                <w:bCs/>
              </w:rPr>
            </w:pPr>
            <w:r w:rsidRPr="009F4B91">
              <w:rPr>
                <w:b/>
                <w:bCs/>
              </w:rPr>
              <w:t>Taal</w:t>
            </w:r>
            <w:r>
              <w:rPr>
                <w:b/>
                <w:bCs/>
              </w:rPr>
              <w:t>ontwikkelingskans</w:t>
            </w:r>
          </w:p>
          <w:p w14:paraId="37947C1B" w14:textId="0B552A06" w:rsidR="00487143" w:rsidRPr="009F4B91" w:rsidRDefault="00487143" w:rsidP="00487143">
            <w:pPr>
              <w:rPr>
                <w:sz w:val="16"/>
                <w:szCs w:val="16"/>
              </w:rPr>
            </w:pPr>
            <w:r w:rsidRPr="009F4B91">
              <w:rPr>
                <w:sz w:val="16"/>
                <w:szCs w:val="16"/>
              </w:rPr>
              <w:t xml:space="preserve">Hoe wordt taal ingezet in de </w:t>
            </w:r>
            <w:r w:rsidRPr="645BFA03">
              <w:rPr>
                <w:sz w:val="16"/>
                <w:szCs w:val="16"/>
              </w:rPr>
              <w:t>l</w:t>
            </w:r>
            <w:r w:rsidR="7FBFCC81" w:rsidRPr="645BFA03">
              <w:rPr>
                <w:sz w:val="16"/>
                <w:szCs w:val="16"/>
              </w:rPr>
              <w:t>eeractiviteit</w:t>
            </w:r>
            <w:r w:rsidRPr="645BFA03">
              <w:rPr>
                <w:sz w:val="16"/>
                <w:szCs w:val="16"/>
              </w:rPr>
              <w:t>?</w:t>
            </w:r>
            <w:r w:rsidR="2B10AE67" w:rsidRPr="645BFA03">
              <w:rPr>
                <w:sz w:val="16"/>
                <w:szCs w:val="16"/>
              </w:rPr>
              <w:t xml:space="preserve"> Wat verwacht je van de leesvaardigheid of van de taalvaardigheid van de leerlingen? </w:t>
            </w:r>
            <w:r w:rsidR="72D82091" w:rsidRPr="645BFA03">
              <w:rPr>
                <w:sz w:val="16"/>
                <w:szCs w:val="16"/>
              </w:rPr>
              <w:t xml:space="preserve">Hoe houd je rekening met de </w:t>
            </w:r>
            <w:r w:rsidR="68F3AD39" w:rsidRPr="645BFA03">
              <w:rPr>
                <w:sz w:val="16"/>
                <w:szCs w:val="16"/>
              </w:rPr>
              <w:t>(</w:t>
            </w:r>
            <w:r w:rsidR="72D82091" w:rsidRPr="645BFA03">
              <w:rPr>
                <w:sz w:val="16"/>
                <w:szCs w:val="16"/>
              </w:rPr>
              <w:t>meer</w:t>
            </w:r>
            <w:r w:rsidR="20498332" w:rsidRPr="645BFA03">
              <w:rPr>
                <w:sz w:val="16"/>
                <w:szCs w:val="16"/>
              </w:rPr>
              <w:t>)</w:t>
            </w:r>
            <w:r w:rsidR="72D82091" w:rsidRPr="645BFA03">
              <w:rPr>
                <w:sz w:val="16"/>
                <w:szCs w:val="16"/>
              </w:rPr>
              <w:t>talige context?</w:t>
            </w:r>
          </w:p>
          <w:tbl>
            <w:tblPr>
              <w:tblStyle w:val="Tabelraster"/>
              <w:tblW w:w="3582" w:type="pct"/>
              <w:tblLook w:val="04A0" w:firstRow="1" w:lastRow="0" w:firstColumn="1" w:lastColumn="0" w:noHBand="0" w:noVBand="1"/>
            </w:tblPr>
            <w:tblGrid>
              <w:gridCol w:w="15054"/>
            </w:tblGrid>
            <w:tr w:rsidR="00487143" w:rsidRPr="00E253C5" w14:paraId="287D9AE2" w14:textId="77777777" w:rsidTr="00BF386A">
              <w:trPr>
                <w:trHeight w:val="943"/>
              </w:trPr>
              <w:tc>
                <w:tcPr>
                  <w:tcW w:w="5000" w:type="pct"/>
                </w:tcPr>
                <w:p w14:paraId="5669ED13" w14:textId="0F0AAB56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4A016320" w14:textId="79E683E1" w:rsidR="00487143" w:rsidRPr="00E253C5" w:rsidRDefault="00487143" w:rsidP="645BFA03">
                  <w:pPr>
                    <w:rPr>
                      <w:sz w:val="20"/>
                      <w:szCs w:val="20"/>
                    </w:rPr>
                  </w:pPr>
                </w:p>
                <w:p w14:paraId="38B8E6DE" w14:textId="433436DA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5AB8778" w14:textId="77777777" w:rsidR="00487143" w:rsidRPr="009F4B91" w:rsidRDefault="00487143" w:rsidP="00487143">
            <w:pPr>
              <w:rPr>
                <w:b/>
                <w:bCs/>
              </w:rPr>
            </w:pPr>
          </w:p>
          <w:p w14:paraId="7DC47B7F" w14:textId="603A996C" w:rsidR="00487143" w:rsidRPr="009F4B91" w:rsidRDefault="00487143" w:rsidP="00487143"/>
        </w:tc>
      </w:tr>
      <w:tr w:rsidR="00487143" w14:paraId="0EE131D9" w14:textId="77777777" w:rsidTr="538E9A12">
        <w:trPr>
          <w:trHeight w:val="7421"/>
        </w:trPr>
        <w:tc>
          <w:tcPr>
            <w:tcW w:w="21240" w:type="dxa"/>
          </w:tcPr>
          <w:p w14:paraId="395EEC97" w14:textId="77777777" w:rsidR="00487143" w:rsidRDefault="00487143" w:rsidP="00487143">
            <w:pPr>
              <w:pStyle w:val="Kop2"/>
              <w:rPr>
                <w:noProof/>
              </w:rPr>
            </w:pPr>
            <w:r w:rsidRPr="7036E245">
              <w:rPr>
                <w:noProof/>
              </w:rPr>
              <w:lastRenderedPageBreak/>
              <w:t>OPbouw van de leeractiviteit</w:t>
            </w:r>
          </w:p>
          <w:tbl>
            <w:tblPr>
              <w:tblStyle w:val="Tabelraster"/>
              <w:tblpPr w:leftFromText="141" w:rightFromText="141" w:vertAnchor="text" w:horzAnchor="margin" w:tblpY="66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3339"/>
              <w:gridCol w:w="3340"/>
            </w:tblGrid>
            <w:tr w:rsidR="00487143" w:rsidRPr="009F4B91" w14:paraId="0C79F63E" w14:textId="77777777" w:rsidTr="00487143">
              <w:tc>
                <w:tcPr>
                  <w:tcW w:w="3339" w:type="dxa"/>
                </w:tcPr>
                <w:p w14:paraId="65DDD5F3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b/>
                      <w:bCs/>
                    </w:rPr>
                    <w:t xml:space="preserve">Directief </w:t>
                  </w:r>
                </w:p>
                <w:p w14:paraId="0A65B155" w14:textId="40595E63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sz w:val="16"/>
                      <w:szCs w:val="16"/>
                    </w:rPr>
                    <w:t>(bijv. EDI, GR</w:t>
                  </w:r>
                  <w:r w:rsidR="00967868">
                    <w:rPr>
                      <w:sz w:val="16"/>
                      <w:szCs w:val="16"/>
                    </w:rPr>
                    <w:t>RI</w:t>
                  </w:r>
                  <w:r w:rsidRPr="009F4B91">
                    <w:rPr>
                      <w:sz w:val="16"/>
                      <w:szCs w:val="16"/>
                    </w:rPr>
                    <w:t xml:space="preserve">M, ADI, </w:t>
                  </w:r>
                  <w:proofErr w:type="spellStart"/>
                  <w:r w:rsidRPr="009F4B91">
                    <w:rPr>
                      <w:sz w:val="16"/>
                      <w:szCs w:val="16"/>
                    </w:rPr>
                    <w:t>etc</w:t>
                  </w:r>
                  <w:proofErr w:type="spellEnd"/>
                  <w:r w:rsidRPr="009F4B91">
                    <w:rPr>
                      <w:sz w:val="16"/>
                      <w:szCs w:val="16"/>
                    </w:rPr>
                    <w:t>)</w:t>
                  </w:r>
                </w:p>
              </w:tc>
              <w:tc>
                <w:tcPr>
                  <w:tcW w:w="3340" w:type="dxa"/>
                </w:tcPr>
                <w:p w14:paraId="7A50CC7D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b/>
                      <w:bCs/>
                    </w:rPr>
                    <w:t>Onderzoekend</w:t>
                  </w:r>
                  <w:r w:rsidRPr="009F4B91">
                    <w:rPr>
                      <w:sz w:val="16"/>
                      <w:szCs w:val="16"/>
                    </w:rPr>
                    <w:t xml:space="preserve"> </w:t>
                  </w:r>
                </w:p>
                <w:p w14:paraId="08C1C39C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sz w:val="16"/>
                      <w:szCs w:val="16"/>
                    </w:rPr>
                    <w:t xml:space="preserve">(bijv. OOL, procesgerichte didactiek, </w:t>
                  </w:r>
                  <w:proofErr w:type="spellStart"/>
                  <w:r w:rsidRPr="009F4B91">
                    <w:rPr>
                      <w:sz w:val="16"/>
                      <w:szCs w:val="16"/>
                    </w:rPr>
                    <w:t>etc</w:t>
                  </w:r>
                  <w:proofErr w:type="spellEnd"/>
                  <w:r w:rsidRPr="009F4B91">
                    <w:rPr>
                      <w:sz w:val="16"/>
                      <w:szCs w:val="16"/>
                    </w:rPr>
                    <w:t>)</w:t>
                  </w:r>
                </w:p>
              </w:tc>
            </w:tr>
            <w:tr w:rsidR="00487143" w:rsidRPr="009F4B91" w14:paraId="150A9168" w14:textId="77777777" w:rsidTr="00487143">
              <w:tc>
                <w:tcPr>
                  <w:tcW w:w="3339" w:type="dxa"/>
                </w:tcPr>
                <w:p w14:paraId="3DE84F56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1"/>
                    </w:numPr>
                    <w:spacing w:after="0" w:line="240" w:lineRule="auto"/>
                    <w:jc w:val="left"/>
                  </w:pPr>
                  <w:r w:rsidRPr="009F4B91">
                    <w:t>Oriëntatie</w:t>
                  </w:r>
                </w:p>
                <w:p w14:paraId="14387388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1"/>
                    </w:numPr>
                    <w:spacing w:after="0" w:line="240" w:lineRule="auto"/>
                    <w:jc w:val="left"/>
                  </w:pPr>
                  <w:r w:rsidRPr="009F4B91">
                    <w:t>Instructie</w:t>
                  </w:r>
                </w:p>
                <w:p w14:paraId="54B4E15A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1"/>
                    </w:numPr>
                    <w:spacing w:after="0" w:line="240" w:lineRule="auto"/>
                    <w:jc w:val="left"/>
                  </w:pPr>
                  <w:r w:rsidRPr="009F4B91">
                    <w:t>Uitvoering</w:t>
                  </w:r>
                </w:p>
                <w:p w14:paraId="3A361555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1"/>
                    </w:numPr>
                    <w:spacing w:after="0" w:line="240" w:lineRule="auto"/>
                    <w:jc w:val="left"/>
                  </w:pPr>
                  <w:r w:rsidRPr="009F4B91">
                    <w:t>Evaluatie</w:t>
                  </w:r>
                </w:p>
              </w:tc>
              <w:tc>
                <w:tcPr>
                  <w:tcW w:w="3340" w:type="dxa"/>
                </w:tcPr>
                <w:p w14:paraId="47DD3D56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2"/>
                    </w:numPr>
                    <w:spacing w:after="0" w:line="240" w:lineRule="auto"/>
                    <w:jc w:val="left"/>
                  </w:pPr>
                  <w:r w:rsidRPr="009F4B91">
                    <w:t>Oriëntatie</w:t>
                  </w:r>
                </w:p>
                <w:p w14:paraId="0D86F5D2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2"/>
                    </w:numPr>
                    <w:spacing w:after="0" w:line="240" w:lineRule="auto"/>
                    <w:jc w:val="left"/>
                  </w:pPr>
                  <w:r w:rsidRPr="009F4B91">
                    <w:t>Onderzoek</w:t>
                  </w:r>
                </w:p>
                <w:p w14:paraId="0D912A25" w14:textId="77777777" w:rsidR="00487143" w:rsidRPr="009F4B91" w:rsidRDefault="00487143" w:rsidP="00487143">
                  <w:pPr>
                    <w:pStyle w:val="Lijstalinea"/>
                    <w:numPr>
                      <w:ilvl w:val="0"/>
                      <w:numId w:val="2"/>
                    </w:numPr>
                    <w:spacing w:after="0" w:line="240" w:lineRule="auto"/>
                    <w:jc w:val="left"/>
                  </w:pPr>
                  <w:r w:rsidRPr="009F4B91">
                    <w:t>Evaluatie</w:t>
                  </w:r>
                </w:p>
              </w:tc>
            </w:tr>
          </w:tbl>
          <w:p w14:paraId="629DF809" w14:textId="77777777" w:rsidR="00487143" w:rsidRPr="00487143" w:rsidRDefault="00487143" w:rsidP="00487143"/>
          <w:p w14:paraId="6F8438EE" w14:textId="77777777" w:rsidR="00487143" w:rsidRDefault="00487143" w:rsidP="00487143"/>
          <w:p w14:paraId="259D4F18" w14:textId="77777777" w:rsidR="00487143" w:rsidRDefault="00487143" w:rsidP="00487143"/>
          <w:p w14:paraId="7CE95B9C" w14:textId="79E9FA85" w:rsidR="00487143" w:rsidRDefault="00487143" w:rsidP="00487143">
            <w:r w:rsidRPr="00D9510F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8241" behindDoc="1" locked="1" layoutInCell="1" allowOverlap="1" wp14:anchorId="203CBE93" wp14:editId="7E559772">
                  <wp:simplePos x="0" y="0"/>
                  <wp:positionH relativeFrom="page">
                    <wp:posOffset>4969510</wp:posOffset>
                  </wp:positionH>
                  <wp:positionV relativeFrom="paragraph">
                    <wp:posOffset>-1596390</wp:posOffset>
                  </wp:positionV>
                  <wp:extent cx="5262880" cy="7599045"/>
                  <wp:effectExtent l="0" t="0" r="0" b="1905"/>
                  <wp:wrapNone/>
                  <wp:docPr id="1774772583" name="Afbeelding 5" descr="Afbeelding met paars, Lila, violet, Magenta&#10;&#10;Door AI gegenereerde inhoud is mogelijk onjuis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0455600" name="Afbeelding 5" descr="Afbeelding met paars, Lila, violet, Magenta&#10;&#10;Door AI gegenereerde inhoud is mogelijk onjuist."/>
                          <pic:cNvPicPr/>
                        </pic:nvPicPr>
                        <pic:blipFill>
                          <a:blip r:embed="rId11">
                            <a:alphaModFix am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5262880" cy="759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BC0E29" w14:textId="77777777" w:rsidR="00487143" w:rsidRDefault="00487143" w:rsidP="00487143"/>
          <w:p w14:paraId="29818758" w14:textId="77777777" w:rsidR="00487143" w:rsidRDefault="00487143" w:rsidP="00487143"/>
          <w:p w14:paraId="4185F8AC" w14:textId="77777777" w:rsidR="00487143" w:rsidRDefault="00487143" w:rsidP="00487143"/>
          <w:tbl>
            <w:tblPr>
              <w:tblStyle w:val="Tabelraster"/>
              <w:tblW w:w="15090" w:type="dxa"/>
              <w:tblLook w:val="04A0" w:firstRow="1" w:lastRow="0" w:firstColumn="1" w:lastColumn="0" w:noHBand="0" w:noVBand="1"/>
            </w:tblPr>
            <w:tblGrid>
              <w:gridCol w:w="2970"/>
              <w:gridCol w:w="705"/>
              <w:gridCol w:w="3960"/>
              <w:gridCol w:w="3660"/>
              <w:gridCol w:w="1918"/>
              <w:gridCol w:w="1877"/>
            </w:tblGrid>
            <w:tr w:rsidR="00487143" w:rsidRPr="009F4B91" w14:paraId="7C3E1A9D" w14:textId="77777777" w:rsidTr="00487143">
              <w:trPr>
                <w:trHeight w:val="815"/>
              </w:trPr>
              <w:tc>
                <w:tcPr>
                  <w:tcW w:w="2970" w:type="dxa"/>
                </w:tcPr>
                <w:p w14:paraId="295E1BD4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b/>
                      <w:bCs/>
                    </w:rPr>
                    <w:t>FASERING</w:t>
                  </w:r>
                </w:p>
              </w:tc>
              <w:tc>
                <w:tcPr>
                  <w:tcW w:w="705" w:type="dxa"/>
                </w:tcPr>
                <w:p w14:paraId="1A5E61B8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3DD46F36">
                    <w:rPr>
                      <w:b/>
                      <w:bCs/>
                    </w:rPr>
                    <w:t>TIJD</w:t>
                  </w:r>
                  <w:r>
                    <w:br/>
                  </w:r>
                </w:p>
                <w:p w14:paraId="31D7912F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3960" w:type="dxa"/>
                </w:tcPr>
                <w:p w14:paraId="35E97A89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DIDACTISCH HANDELEN</w:t>
                  </w:r>
                </w:p>
                <w:p w14:paraId="590EB807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sz w:val="16"/>
                      <w:szCs w:val="16"/>
                    </w:rPr>
                    <w:t>Hoe is je instructie opgebouwd?</w:t>
                  </w:r>
                </w:p>
                <w:p w14:paraId="24B6D1B7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sz w:val="16"/>
                      <w:szCs w:val="16"/>
                    </w:rPr>
                    <w:t>Wat doe jij als leerkracht? Wat doen de kinderen?</w:t>
                  </w:r>
                </w:p>
                <w:p w14:paraId="149825E9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sz w:val="16"/>
                      <w:szCs w:val="16"/>
                    </w:rPr>
                    <w:t>Hoe zorg je voor context, interactie en taalsteun?</w:t>
                  </w:r>
                </w:p>
              </w:tc>
              <w:tc>
                <w:tcPr>
                  <w:tcW w:w="3660" w:type="dxa"/>
                </w:tcPr>
                <w:p w14:paraId="2BF3199D" w14:textId="77777777" w:rsidR="00487143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3DD46F36">
                    <w:rPr>
                      <w:b/>
                      <w:bCs/>
                    </w:rPr>
                    <w:t>KLASSENMANAGEMENT</w:t>
                  </w:r>
                </w:p>
                <w:p w14:paraId="282A57D4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66D5573B">
                    <w:rPr>
                      <w:sz w:val="16"/>
                      <w:szCs w:val="16"/>
                    </w:rPr>
                    <w:t>Welke materialen en leermiddelen heb je nodig?</w:t>
                  </w:r>
                </w:p>
                <w:p w14:paraId="7B7837E7" w14:textId="77777777" w:rsidR="00487143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sz w:val="16"/>
                      <w:szCs w:val="16"/>
                    </w:rPr>
                    <w:t>Gebruik je een specifieke ruimte?</w:t>
                  </w:r>
                </w:p>
                <w:p w14:paraId="4E059B98" w14:textId="77777777" w:rsidR="00487143" w:rsidRPr="009F4B91" w:rsidRDefault="00487143" w:rsidP="00487143">
                  <w:pPr>
                    <w:jc w:val="left"/>
                  </w:pPr>
                  <w:r w:rsidRPr="008210F1">
                    <w:rPr>
                      <w:sz w:val="16"/>
                      <w:szCs w:val="16"/>
                    </w:rPr>
                    <w:t>Welke afspraken maak je met de leerlingen?</w:t>
                  </w:r>
                </w:p>
              </w:tc>
              <w:tc>
                <w:tcPr>
                  <w:tcW w:w="1918" w:type="dxa"/>
                </w:tcPr>
                <w:p w14:paraId="482EE7AA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  <w:r w:rsidRPr="009F4B91">
                    <w:rPr>
                      <w:b/>
                      <w:bCs/>
                    </w:rPr>
                    <w:t>DIDACTISCHE WERKVORMEN</w:t>
                  </w:r>
                </w:p>
                <w:p w14:paraId="4A7A4F9B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</w:p>
              </w:tc>
              <w:tc>
                <w:tcPr>
                  <w:tcW w:w="1877" w:type="dxa"/>
                </w:tcPr>
                <w:p w14:paraId="514CC7E5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b/>
                      <w:bCs/>
                    </w:rPr>
                    <w:t>GROEPERINGS-</w:t>
                  </w:r>
                  <w:r w:rsidRPr="009F4B91">
                    <w:rPr>
                      <w:b/>
                      <w:bCs/>
                    </w:rPr>
                    <w:br/>
                    <w:t>VORMEN</w:t>
                  </w:r>
                  <w:r w:rsidRPr="009F4B91">
                    <w:rPr>
                      <w:sz w:val="16"/>
                      <w:szCs w:val="16"/>
                    </w:rPr>
                    <w:t xml:space="preserve"> </w:t>
                  </w:r>
                </w:p>
                <w:p w14:paraId="099D8D30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</w:rPr>
                  </w:pPr>
                </w:p>
              </w:tc>
            </w:tr>
            <w:tr w:rsidR="00487143" w:rsidRPr="009F4B91" w14:paraId="4843BFA3" w14:textId="77777777">
              <w:trPr>
                <w:trHeight w:val="1894"/>
              </w:trPr>
              <w:tc>
                <w:tcPr>
                  <w:tcW w:w="2970" w:type="dxa"/>
                </w:tcPr>
                <w:p w14:paraId="758FF15E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 w:rsidRPr="66D5573B">
                    <w:rPr>
                      <w:b/>
                      <w:bCs/>
                      <w:sz w:val="20"/>
                      <w:szCs w:val="20"/>
                    </w:rPr>
                    <w:t>Start</w:t>
                  </w:r>
                </w:p>
                <w:p w14:paraId="2E2B9890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66D5573B">
                    <w:rPr>
                      <w:sz w:val="16"/>
                      <w:szCs w:val="16"/>
                    </w:rPr>
                    <w:t xml:space="preserve">Hoe start je met de activiteit? </w:t>
                  </w:r>
                  <w:r>
                    <w:br/>
                  </w:r>
                  <w:r w:rsidRPr="66D5573B">
                    <w:rPr>
                      <w:sz w:val="16"/>
                      <w:szCs w:val="16"/>
                    </w:rPr>
                    <w:t>Hoe wek je motivatie/ betrokkenheid?</w:t>
                  </w:r>
                  <w:r>
                    <w:br/>
                  </w:r>
                  <w:r w:rsidRPr="66D5573B">
                    <w:rPr>
                      <w:sz w:val="16"/>
                      <w:szCs w:val="16"/>
                    </w:rPr>
                    <w:t>Hoe activeer je voorkennis?</w:t>
                  </w:r>
                  <w:r>
                    <w:br/>
                  </w:r>
                  <w:r w:rsidRPr="66D5573B">
                    <w:rPr>
                      <w:sz w:val="16"/>
                      <w:szCs w:val="16"/>
                    </w:rPr>
                    <w:t>Hoe deel je het leerdoel?</w:t>
                  </w:r>
                </w:p>
              </w:tc>
              <w:tc>
                <w:tcPr>
                  <w:tcW w:w="705" w:type="dxa"/>
                </w:tcPr>
                <w:p w14:paraId="59889810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</w:tcPr>
                <w:p w14:paraId="683E9027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  <w:r w:rsidRPr="009F4B91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660" w:type="dxa"/>
                </w:tcPr>
                <w:p w14:paraId="432D090D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918" w:type="dxa"/>
                </w:tcPr>
                <w:p w14:paraId="31C10C3E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7572704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interactievorm</w:t>
                  </w:r>
                </w:p>
                <w:p w14:paraId="55FF7C2A" w14:textId="516A1381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886755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88057E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instructievorm</w:t>
                  </w:r>
                </w:p>
                <w:p w14:paraId="454B48B3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62219571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66D5573B">
                    <w:rPr>
                      <w:sz w:val="16"/>
                      <w:szCs w:val="16"/>
                    </w:rPr>
                    <w:t xml:space="preserve"> opdrachtvorm</w:t>
                  </w:r>
                </w:p>
                <w:p w14:paraId="7430D503" w14:textId="77777777" w:rsidR="00487143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92348911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66D5573B">
                    <w:rPr>
                      <w:sz w:val="16"/>
                      <w:szCs w:val="16"/>
                    </w:rPr>
                    <w:t xml:space="preserve"> samenwerkingsvorm</w:t>
                  </w:r>
                </w:p>
                <w:p w14:paraId="1068DA11" w14:textId="5BC6E956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48104817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88057E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spelvorm</w:t>
                  </w:r>
                </w:p>
                <w:p w14:paraId="218268F6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47379068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anders, namelijk</w:t>
                  </w:r>
                  <w:r w:rsidR="00487143" w:rsidRPr="009F4B91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77" w:type="dxa"/>
                </w:tcPr>
                <w:p w14:paraId="23017458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1331634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klassikaal</w:t>
                  </w:r>
                </w:p>
                <w:p w14:paraId="09D918AE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202936747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kring</w:t>
                  </w:r>
                </w:p>
                <w:p w14:paraId="68949457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86767842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>
                    <w:rPr>
                      <w:sz w:val="16"/>
                      <w:szCs w:val="16"/>
                    </w:rPr>
                    <w:t xml:space="preserve"> </w:t>
                  </w:r>
                  <w:r w:rsidR="00487143" w:rsidRPr="009F4B91">
                    <w:rPr>
                      <w:sz w:val="16"/>
                      <w:szCs w:val="16"/>
                    </w:rPr>
                    <w:t xml:space="preserve">in groepen van …  </w:t>
                  </w:r>
                  <w:r w:rsidR="00487143" w:rsidRPr="009F4B91">
                    <w:rPr>
                      <w:sz w:val="16"/>
                      <w:szCs w:val="16"/>
                    </w:rPr>
                    <w:br/>
                    <w:t>leerlingen</w:t>
                  </w:r>
                </w:p>
                <w:p w14:paraId="270BB23C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6993115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 tweetallen</w:t>
                  </w:r>
                </w:p>
                <w:p w14:paraId="06C17F77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815363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individueel</w:t>
                  </w:r>
                </w:p>
              </w:tc>
            </w:tr>
            <w:tr w:rsidR="00487143" w:rsidRPr="009F4B91" w14:paraId="178B8F3C" w14:textId="77777777">
              <w:trPr>
                <w:trHeight w:val="1915"/>
              </w:trPr>
              <w:tc>
                <w:tcPr>
                  <w:tcW w:w="2970" w:type="dxa"/>
                </w:tcPr>
                <w:p w14:paraId="6A1BAE06" w14:textId="77777777" w:rsidR="00487143" w:rsidRDefault="00487143" w:rsidP="00487143">
                  <w:pPr>
                    <w:jc w:val="left"/>
                  </w:pPr>
                  <w:r w:rsidRPr="66D5573B">
                    <w:rPr>
                      <w:b/>
                      <w:bCs/>
                      <w:sz w:val="20"/>
                      <w:szCs w:val="20"/>
                    </w:rPr>
                    <w:t>Kern</w:t>
                  </w:r>
                </w:p>
                <w:p w14:paraId="42F005E7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sz w:val="16"/>
                      <w:szCs w:val="16"/>
                    </w:rPr>
                    <w:t>Hoe werk je doelgericht?</w:t>
                  </w:r>
                </w:p>
                <w:p w14:paraId="0D1F5413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sz w:val="16"/>
                      <w:szCs w:val="16"/>
                    </w:rPr>
                    <w:t>Hoe verwerk je de instructies?</w:t>
                  </w:r>
                </w:p>
                <w:p w14:paraId="05E918A0" w14:textId="77777777" w:rsidR="00487143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009F4B91">
                    <w:rPr>
                      <w:sz w:val="16"/>
                      <w:szCs w:val="16"/>
                    </w:rPr>
                    <w:t>Op welke manier ga je rekening houden met verschillen?</w:t>
                  </w:r>
                </w:p>
                <w:p w14:paraId="5A625CAF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 w:rsidRPr="00961910">
                    <w:rPr>
                      <w:sz w:val="16"/>
                      <w:szCs w:val="16"/>
                    </w:rPr>
                    <w:t>Hoe houd je de betrokkenheid vast?</w:t>
                  </w:r>
                </w:p>
              </w:tc>
              <w:tc>
                <w:tcPr>
                  <w:tcW w:w="705" w:type="dxa"/>
                </w:tcPr>
                <w:p w14:paraId="0A8A8603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</w:tcPr>
                <w:p w14:paraId="7F43CBCC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60" w:type="dxa"/>
                </w:tcPr>
                <w:p w14:paraId="66EE3F7A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18" w:type="dxa"/>
                </w:tcPr>
                <w:p w14:paraId="5D061A96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61290562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interactievorm</w:t>
                  </w:r>
                </w:p>
                <w:p w14:paraId="4E36E294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64848341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instructievorm</w:t>
                  </w:r>
                </w:p>
                <w:p w14:paraId="2A9F2BCC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25323657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66D5573B">
                    <w:rPr>
                      <w:sz w:val="16"/>
                      <w:szCs w:val="16"/>
                    </w:rPr>
                    <w:t xml:space="preserve"> opdrachtvorm</w:t>
                  </w:r>
                </w:p>
                <w:p w14:paraId="375FF765" w14:textId="77777777" w:rsidR="00487143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6111674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66D5573B">
                    <w:rPr>
                      <w:sz w:val="16"/>
                      <w:szCs w:val="16"/>
                    </w:rPr>
                    <w:t xml:space="preserve"> samenwerkingsvorm</w:t>
                  </w:r>
                </w:p>
                <w:p w14:paraId="77A29FB3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9173410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spelvorm</w:t>
                  </w:r>
                </w:p>
                <w:p w14:paraId="34D59734" w14:textId="77777777" w:rsidR="00487143" w:rsidRPr="009F4B91" w:rsidRDefault="00000000" w:rsidP="00487143">
                  <w:pPr>
                    <w:jc w:val="left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2251424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anders, namelijk</w:t>
                  </w:r>
                  <w:r w:rsidR="00487143" w:rsidRPr="009F4B91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77" w:type="dxa"/>
                </w:tcPr>
                <w:p w14:paraId="0116856E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7705460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klassikaal</w:t>
                  </w:r>
                </w:p>
                <w:p w14:paraId="580970C7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9257243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kring</w:t>
                  </w:r>
                </w:p>
                <w:p w14:paraId="7D385563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4487458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>
                    <w:rPr>
                      <w:sz w:val="16"/>
                      <w:szCs w:val="16"/>
                    </w:rPr>
                    <w:t xml:space="preserve"> </w:t>
                  </w:r>
                  <w:r w:rsidR="00487143" w:rsidRPr="009F4B91">
                    <w:rPr>
                      <w:sz w:val="16"/>
                      <w:szCs w:val="16"/>
                    </w:rPr>
                    <w:t xml:space="preserve">in groepen van …  </w:t>
                  </w:r>
                  <w:r w:rsidR="00487143" w:rsidRPr="009F4B91">
                    <w:rPr>
                      <w:sz w:val="16"/>
                      <w:szCs w:val="16"/>
                    </w:rPr>
                    <w:br/>
                    <w:t>leerlingen</w:t>
                  </w:r>
                </w:p>
                <w:p w14:paraId="7530AD20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1816603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 tweetallen</w:t>
                  </w:r>
                </w:p>
                <w:p w14:paraId="676E8FB2" w14:textId="77777777" w:rsidR="00487143" w:rsidRPr="009F4B91" w:rsidRDefault="00000000" w:rsidP="00487143">
                  <w:pPr>
                    <w:jc w:val="left"/>
                    <w:rPr>
                      <w:sz w:val="20"/>
                      <w:szCs w:val="20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9079065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individueel</w:t>
                  </w:r>
                </w:p>
              </w:tc>
            </w:tr>
            <w:tr w:rsidR="00487143" w:rsidRPr="009F4B91" w14:paraId="2CF032D4" w14:textId="77777777">
              <w:trPr>
                <w:trHeight w:val="2161"/>
              </w:trPr>
              <w:tc>
                <w:tcPr>
                  <w:tcW w:w="2970" w:type="dxa"/>
                </w:tcPr>
                <w:p w14:paraId="6002B607" w14:textId="77777777" w:rsidR="00487143" w:rsidRPr="009F4B91" w:rsidRDefault="00487143" w:rsidP="00487143">
                  <w:pPr>
                    <w:jc w:val="left"/>
                    <w:rPr>
                      <w:b/>
                      <w:bCs/>
                      <w:sz w:val="20"/>
                      <w:szCs w:val="20"/>
                    </w:rPr>
                  </w:pPr>
                  <w:r w:rsidRPr="66D5573B">
                    <w:rPr>
                      <w:b/>
                      <w:bCs/>
                      <w:sz w:val="20"/>
                      <w:szCs w:val="20"/>
                    </w:rPr>
                    <w:t>Afsluiting</w:t>
                  </w:r>
                </w:p>
                <w:p w14:paraId="630E2473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66D5573B">
                    <w:rPr>
                      <w:sz w:val="16"/>
                      <w:szCs w:val="16"/>
                    </w:rPr>
                    <w:t>Hoe sluit je de leeractiviteit af?</w:t>
                  </w:r>
                </w:p>
                <w:p w14:paraId="30993DEC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66D5573B">
                    <w:rPr>
                      <w:sz w:val="16"/>
                      <w:szCs w:val="16"/>
                    </w:rPr>
                    <w:t>Hoe ga je na of het doel is bereikt?</w:t>
                  </w:r>
                </w:p>
                <w:p w14:paraId="01E96107" w14:textId="77777777" w:rsidR="00487143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66D5573B">
                    <w:rPr>
                      <w:sz w:val="16"/>
                      <w:szCs w:val="16"/>
                    </w:rPr>
                    <w:t>Hoe geef je feedback/</w:t>
                  </w:r>
                  <w:r>
                    <w:br/>
                  </w:r>
                  <w:proofErr w:type="spellStart"/>
                  <w:r w:rsidRPr="66D5573B">
                    <w:rPr>
                      <w:sz w:val="16"/>
                      <w:szCs w:val="16"/>
                    </w:rPr>
                    <w:t>feedforward</w:t>
                  </w:r>
                  <w:proofErr w:type="spellEnd"/>
                  <w:r w:rsidRPr="66D5573B">
                    <w:rPr>
                      <w:sz w:val="16"/>
                      <w:szCs w:val="16"/>
                    </w:rPr>
                    <w:t>?</w:t>
                  </w:r>
                </w:p>
                <w:p w14:paraId="713BF84C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66D5573B">
                    <w:rPr>
                      <w:sz w:val="16"/>
                      <w:szCs w:val="16"/>
                    </w:rPr>
                    <w:t>Hoe haal je feedback op bij de leerlingen?</w:t>
                  </w:r>
                </w:p>
                <w:p w14:paraId="6D16DEF7" w14:textId="15DABA65" w:rsidR="00487143" w:rsidRPr="00487143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  <w:r w:rsidRPr="7036E245">
                    <w:rPr>
                      <w:sz w:val="16"/>
                      <w:szCs w:val="16"/>
                    </w:rPr>
                    <w:t>Wat doe je met het opgeleverde werk?</w:t>
                  </w:r>
                </w:p>
              </w:tc>
              <w:tc>
                <w:tcPr>
                  <w:tcW w:w="705" w:type="dxa"/>
                </w:tcPr>
                <w:p w14:paraId="217495C7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</w:tcPr>
                <w:p w14:paraId="10A2CA70" w14:textId="77777777" w:rsidR="00487143" w:rsidRPr="009F4B91" w:rsidRDefault="00487143" w:rsidP="00487143">
                  <w:pPr>
                    <w:jc w:val="left"/>
                    <w:rPr>
                      <w:sz w:val="20"/>
                      <w:szCs w:val="20"/>
                    </w:rPr>
                  </w:pPr>
                  <w:r w:rsidRPr="009F4B91">
                    <w:rPr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660" w:type="dxa"/>
                </w:tcPr>
                <w:p w14:paraId="503CE7AE" w14:textId="77777777" w:rsidR="00487143" w:rsidRPr="009F4B91" w:rsidRDefault="00487143" w:rsidP="00487143">
                  <w:pPr>
                    <w:jc w:val="lef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1918" w:type="dxa"/>
                </w:tcPr>
                <w:p w14:paraId="4B90D281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2091373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interactievorm</w:t>
                  </w:r>
                </w:p>
                <w:p w14:paraId="0DE885F8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44800390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instructievorm</w:t>
                  </w:r>
                </w:p>
                <w:p w14:paraId="2C682C2C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338463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66D5573B">
                    <w:rPr>
                      <w:sz w:val="16"/>
                      <w:szCs w:val="16"/>
                    </w:rPr>
                    <w:t xml:space="preserve"> opdrachtvorm</w:t>
                  </w:r>
                </w:p>
                <w:p w14:paraId="33736CDA" w14:textId="77777777" w:rsidR="00487143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38953003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66D5573B">
                    <w:rPr>
                      <w:sz w:val="16"/>
                      <w:szCs w:val="16"/>
                    </w:rPr>
                    <w:t xml:space="preserve"> samenwerkingsvorm</w:t>
                  </w:r>
                </w:p>
                <w:p w14:paraId="6E23AB01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28199028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spelvorm</w:t>
                  </w:r>
                </w:p>
                <w:p w14:paraId="69642DF6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08375606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anders, namelijk</w:t>
                  </w:r>
                  <w:r w:rsidR="00487143" w:rsidRPr="009F4B91">
                    <w:rPr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877" w:type="dxa"/>
                </w:tcPr>
                <w:p w14:paraId="43442616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32602181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klassikaal</w:t>
                  </w:r>
                </w:p>
                <w:p w14:paraId="2875ED2A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2415299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kring</w:t>
                  </w:r>
                </w:p>
                <w:p w14:paraId="4F182F8F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6616868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>
                    <w:rPr>
                      <w:sz w:val="16"/>
                      <w:szCs w:val="16"/>
                    </w:rPr>
                    <w:t xml:space="preserve"> </w:t>
                  </w:r>
                  <w:r w:rsidR="00487143" w:rsidRPr="009F4B91">
                    <w:rPr>
                      <w:sz w:val="16"/>
                      <w:szCs w:val="16"/>
                    </w:rPr>
                    <w:t xml:space="preserve">in groepen van …  </w:t>
                  </w:r>
                  <w:r w:rsidR="00487143" w:rsidRPr="009F4B91">
                    <w:rPr>
                      <w:sz w:val="16"/>
                      <w:szCs w:val="16"/>
                    </w:rPr>
                    <w:br/>
                    <w:t>leerlingen</w:t>
                  </w:r>
                </w:p>
                <w:p w14:paraId="6DE56FD7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1450923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 tweetallen</w:t>
                  </w:r>
                </w:p>
                <w:p w14:paraId="160084B8" w14:textId="77777777" w:rsidR="00487143" w:rsidRPr="009F4B91" w:rsidRDefault="00000000" w:rsidP="00487143">
                  <w:pPr>
                    <w:jc w:val="left"/>
                    <w:rPr>
                      <w:sz w:val="16"/>
                      <w:szCs w:val="16"/>
                    </w:rPr>
                  </w:pPr>
                  <w:sdt>
                    <w:sdtPr>
                      <w:rPr>
                        <w:sz w:val="16"/>
                        <w:szCs w:val="16"/>
                      </w:rPr>
                      <w:id w:val="-15482099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487143">
                        <w:rPr>
                          <w:rFonts w:ascii="MS Gothic" w:eastAsia="MS Gothic" w:hAnsi="MS Gothic" w:hint="eastAsia"/>
                          <w:sz w:val="16"/>
                          <w:szCs w:val="16"/>
                        </w:rPr>
                        <w:t>☐</w:t>
                      </w:r>
                    </w:sdtContent>
                  </w:sdt>
                  <w:r w:rsidR="00487143" w:rsidRPr="009F4B91">
                    <w:rPr>
                      <w:sz w:val="16"/>
                      <w:szCs w:val="16"/>
                    </w:rPr>
                    <w:t xml:space="preserve"> individueel</w:t>
                  </w:r>
                </w:p>
              </w:tc>
            </w:tr>
          </w:tbl>
          <w:p w14:paraId="77EA02E1" w14:textId="29115B55" w:rsidR="00487143" w:rsidRPr="00487143" w:rsidRDefault="00487143" w:rsidP="00487143"/>
        </w:tc>
      </w:tr>
      <w:tr w:rsidR="00487143" w14:paraId="23A3714F" w14:textId="77777777" w:rsidTr="538E9A12">
        <w:trPr>
          <w:trHeight w:val="300"/>
        </w:trPr>
        <w:tc>
          <w:tcPr>
            <w:tcW w:w="21240" w:type="dxa"/>
          </w:tcPr>
          <w:p w14:paraId="25CAC19B" w14:textId="365DA0CA" w:rsidR="00487143" w:rsidRDefault="00487143" w:rsidP="00487143">
            <w:pPr>
              <w:rPr>
                <w:b/>
                <w:bCs/>
              </w:rPr>
            </w:pPr>
          </w:p>
          <w:p w14:paraId="2180C4A6" w14:textId="515A224C" w:rsidR="00487143" w:rsidRDefault="00487143" w:rsidP="00487143">
            <w:pPr>
              <w:rPr>
                <w:b/>
                <w:bCs/>
              </w:rPr>
            </w:pPr>
          </w:p>
        </w:tc>
      </w:tr>
      <w:tr w:rsidR="00487143" w:rsidRPr="009F4B91" w14:paraId="75016200" w14:textId="77777777" w:rsidTr="538E9A12">
        <w:tc>
          <w:tcPr>
            <w:tcW w:w="21240" w:type="dxa"/>
            <w:shd w:val="clear" w:color="auto" w:fill="663366"/>
          </w:tcPr>
          <w:p w14:paraId="272296D6" w14:textId="0FF44AB7" w:rsidR="00487143" w:rsidRPr="009F4B91" w:rsidRDefault="00487143" w:rsidP="00487143">
            <w:pPr>
              <w:rPr>
                <w:b/>
                <w:color w:val="FFFFFF" w:themeColor="background1"/>
                <w:sz w:val="26"/>
                <w:szCs w:val="26"/>
              </w:rPr>
            </w:pPr>
          </w:p>
        </w:tc>
      </w:tr>
      <w:tr w:rsidR="00487143" w:rsidRPr="009F4B91" w14:paraId="5AF926ED" w14:textId="77777777" w:rsidTr="538E9A12">
        <w:tc>
          <w:tcPr>
            <w:tcW w:w="21240" w:type="dxa"/>
          </w:tcPr>
          <w:p w14:paraId="654A8A48" w14:textId="761FD5BB" w:rsidR="00487143" w:rsidRDefault="00487143" w:rsidP="00487143">
            <w:pPr>
              <w:rPr>
                <w:b/>
                <w:bCs/>
              </w:rPr>
            </w:pPr>
          </w:p>
          <w:p w14:paraId="51199BE3" w14:textId="423AD001" w:rsidR="00487143" w:rsidRPr="009F4B91" w:rsidRDefault="00487143" w:rsidP="00487143">
            <w:r w:rsidRPr="009F4B91">
              <w:rPr>
                <w:b/>
                <w:bCs/>
              </w:rPr>
              <w:t>Leerinhoud(en)</w:t>
            </w:r>
          </w:p>
          <w:p w14:paraId="5E7E3BB0" w14:textId="4B4A9F2C" w:rsidR="00487143" w:rsidRPr="009F4B91" w:rsidRDefault="00487143" w:rsidP="00487143">
            <w:pPr>
              <w:rPr>
                <w:sz w:val="16"/>
                <w:szCs w:val="16"/>
              </w:rPr>
            </w:pPr>
            <w:r w:rsidRPr="009F4B91">
              <w:rPr>
                <w:sz w:val="16"/>
                <w:szCs w:val="16"/>
              </w:rPr>
              <w:t xml:space="preserve">Waarom </w:t>
            </w:r>
            <w:r>
              <w:rPr>
                <w:sz w:val="16"/>
                <w:szCs w:val="16"/>
              </w:rPr>
              <w:t xml:space="preserve">is het belangrijk dat </w:t>
            </w:r>
            <w:r w:rsidRPr="009F4B91">
              <w:rPr>
                <w:sz w:val="16"/>
                <w:szCs w:val="16"/>
              </w:rPr>
              <w:t>leerlingen deze leerinhouden aanleren?</w:t>
            </w:r>
            <w:r w:rsidR="00816E5E">
              <w:rPr>
                <w:sz w:val="16"/>
                <w:szCs w:val="16"/>
              </w:rPr>
              <w:t xml:space="preserve"> Kijk terug naar het leerdoel.</w:t>
            </w:r>
            <w:r w:rsidRPr="009F4B91">
              <w:rPr>
                <w:sz w:val="16"/>
                <w:szCs w:val="16"/>
              </w:rPr>
              <w:t xml:space="preserve"> Gebruik de kennisbasis bij je onderbouwing</w:t>
            </w:r>
            <w:r w:rsidR="00816E5E">
              <w:rPr>
                <w:sz w:val="16"/>
                <w:szCs w:val="16"/>
              </w:rPr>
              <w:t xml:space="preserve">. </w:t>
            </w:r>
          </w:p>
          <w:tbl>
            <w:tblPr>
              <w:tblStyle w:val="Tabelraster"/>
              <w:tblW w:w="3639" w:type="pct"/>
              <w:tblLook w:val="04A0" w:firstRow="1" w:lastRow="0" w:firstColumn="1" w:lastColumn="0" w:noHBand="0" w:noVBand="1"/>
            </w:tblPr>
            <w:tblGrid>
              <w:gridCol w:w="15294"/>
            </w:tblGrid>
            <w:tr w:rsidR="00487143" w:rsidRPr="009F4B91" w14:paraId="22F3343A" w14:textId="77777777" w:rsidTr="00BF386A">
              <w:trPr>
                <w:trHeight w:val="971"/>
              </w:trPr>
              <w:tc>
                <w:tcPr>
                  <w:tcW w:w="5000" w:type="pct"/>
                </w:tcPr>
                <w:p w14:paraId="2BC4C22E" w14:textId="40B5BAFD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365A2020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1212943E" w14:textId="77777777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1BBB7B92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3A8F350E" w14:textId="77777777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7275C40" w14:textId="20130333" w:rsidR="00487143" w:rsidRPr="009F4B91" w:rsidRDefault="00487143" w:rsidP="00487143">
            <w:pPr>
              <w:rPr>
                <w:b/>
                <w:bCs/>
              </w:rPr>
            </w:pPr>
          </w:p>
          <w:p w14:paraId="6C0AF284" w14:textId="77777777" w:rsidR="00487143" w:rsidRPr="009F4B91" w:rsidRDefault="00487143" w:rsidP="00487143">
            <w:r w:rsidRPr="009F4B91">
              <w:rPr>
                <w:b/>
                <w:bCs/>
              </w:rPr>
              <w:t>(Vak)didactiek</w:t>
            </w:r>
          </w:p>
          <w:p w14:paraId="7B06A809" w14:textId="0452FB5A" w:rsidR="00487143" w:rsidRPr="009F4B91" w:rsidRDefault="00816E5E" w:rsidP="0048714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Hoe ga je het leerdoel aanleren? </w:t>
            </w:r>
            <w:r w:rsidR="00487143" w:rsidRPr="009F4B91">
              <w:rPr>
                <w:sz w:val="16"/>
                <w:szCs w:val="16"/>
              </w:rPr>
              <w:t>Welke didactische aanpak gebruik je</w:t>
            </w:r>
            <w:r w:rsidR="00487143">
              <w:rPr>
                <w:sz w:val="16"/>
                <w:szCs w:val="16"/>
              </w:rPr>
              <w:t>: directief of onderzoekend</w:t>
            </w:r>
            <w:r w:rsidR="00487143" w:rsidRPr="009F4B91">
              <w:rPr>
                <w:sz w:val="16"/>
                <w:szCs w:val="16"/>
              </w:rPr>
              <w:t xml:space="preserve"> en waarom? Gebruik de kennisbasis bij je onderbouwing</w:t>
            </w:r>
          </w:p>
          <w:tbl>
            <w:tblPr>
              <w:tblStyle w:val="Tabelraster"/>
              <w:tblW w:w="3636" w:type="pct"/>
              <w:tblLook w:val="04A0" w:firstRow="1" w:lastRow="0" w:firstColumn="1" w:lastColumn="0" w:noHBand="0" w:noVBand="1"/>
            </w:tblPr>
            <w:tblGrid>
              <w:gridCol w:w="15281"/>
            </w:tblGrid>
            <w:tr w:rsidR="00487143" w:rsidRPr="009F4B91" w14:paraId="4AEEB094" w14:textId="77777777" w:rsidTr="00BF386A">
              <w:trPr>
                <w:trHeight w:val="1185"/>
              </w:trPr>
              <w:tc>
                <w:tcPr>
                  <w:tcW w:w="5000" w:type="pct"/>
                </w:tcPr>
                <w:p w14:paraId="49696BA9" w14:textId="655AEBCA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6C541F1D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0BCBB254" w14:textId="77777777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122B9CC5" w14:textId="77777777" w:rsidR="00487143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723A8AE0" w14:textId="77777777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1F90BB0" w14:textId="2ECBA224" w:rsidR="00487143" w:rsidRPr="009F4B91" w:rsidRDefault="00487143" w:rsidP="00487143">
            <w:pPr>
              <w:rPr>
                <w:b/>
                <w:bCs/>
              </w:rPr>
            </w:pPr>
            <w:r w:rsidRPr="009F4B91">
              <w:rPr>
                <w:b/>
                <w:bCs/>
              </w:rPr>
              <w:t xml:space="preserve"> </w:t>
            </w:r>
          </w:p>
          <w:p w14:paraId="0A422453" w14:textId="77777777" w:rsidR="00487143" w:rsidRPr="009F4B91" w:rsidRDefault="00487143" w:rsidP="00487143">
            <w:r w:rsidRPr="009F4B91">
              <w:rPr>
                <w:b/>
                <w:bCs/>
              </w:rPr>
              <w:t>Bronnen</w:t>
            </w:r>
          </w:p>
          <w:p w14:paraId="26783F46" w14:textId="4CD02F55" w:rsidR="00487143" w:rsidRPr="009F4B91" w:rsidRDefault="00487143" w:rsidP="00487143">
            <w:pPr>
              <w:rPr>
                <w:sz w:val="16"/>
                <w:szCs w:val="16"/>
              </w:rPr>
            </w:pPr>
            <w:r w:rsidRPr="009F4B91">
              <w:rPr>
                <w:sz w:val="16"/>
                <w:szCs w:val="16"/>
              </w:rPr>
              <w:t xml:space="preserve">Welke methode, boeken, websites etc... heb je voor het ontwerpen van deze leeractiviteit gebruikt? </w:t>
            </w:r>
          </w:p>
          <w:tbl>
            <w:tblPr>
              <w:tblStyle w:val="Tabelraster"/>
              <w:tblW w:w="5000" w:type="pct"/>
              <w:tblLook w:val="04A0" w:firstRow="1" w:lastRow="0" w:firstColumn="1" w:lastColumn="0" w:noHBand="0" w:noVBand="1"/>
            </w:tblPr>
            <w:tblGrid>
              <w:gridCol w:w="21014"/>
            </w:tblGrid>
            <w:tr w:rsidR="00487143" w:rsidRPr="009F4B91" w14:paraId="67942FA5" w14:textId="77777777" w:rsidTr="00941D67">
              <w:tc>
                <w:tcPr>
                  <w:tcW w:w="5000" w:type="pct"/>
                </w:tcPr>
                <w:p w14:paraId="17C3657E" w14:textId="1AD88A5D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  <w:p w14:paraId="38170E81" w14:textId="63BA8A5E" w:rsidR="00487143" w:rsidRPr="00E253C5" w:rsidRDefault="00487143" w:rsidP="00487143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AF4C367" w14:textId="20287520" w:rsidR="00487143" w:rsidRPr="009F4B91" w:rsidRDefault="00487143" w:rsidP="00487143">
            <w:pPr>
              <w:rPr>
                <w:b/>
                <w:bCs/>
              </w:rPr>
            </w:pPr>
          </w:p>
        </w:tc>
      </w:tr>
    </w:tbl>
    <w:p w14:paraId="23572A24" w14:textId="27982B75" w:rsidR="008D4740" w:rsidRPr="009F4B91" w:rsidRDefault="00487143">
      <w:r w:rsidRPr="00B93A49">
        <w:rPr>
          <w:bCs/>
          <w:noProof/>
          <w:sz w:val="16"/>
          <w:szCs w:val="16"/>
          <w14:ligatures w14:val="none"/>
        </w:rPr>
        <w:drawing>
          <wp:anchor distT="0" distB="0" distL="114300" distR="114300" simplePos="0" relativeHeight="251658240" behindDoc="1" locked="0" layoutInCell="1" allowOverlap="1" wp14:anchorId="20D885B7" wp14:editId="74E1E61C">
            <wp:simplePos x="0" y="0"/>
            <wp:positionH relativeFrom="page">
              <wp:posOffset>0</wp:posOffset>
            </wp:positionH>
            <wp:positionV relativeFrom="page">
              <wp:posOffset>22860</wp:posOffset>
            </wp:positionV>
            <wp:extent cx="4274820" cy="7600315"/>
            <wp:effectExtent l="0" t="0" r="0" b="635"/>
            <wp:wrapNone/>
            <wp:docPr id="1920701263" name="Afbeelding 5" descr="Afbeelding met paars, Lila, violet, Magent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55600" name="Afbeelding 5" descr="Afbeelding met paars, Lila, violet, Magenta&#10;&#10;Door AI gegenereerde inhoud is mogelijk onjuist."/>
                    <pic:cNvPicPr/>
                  </pic:nvPicPr>
                  <pic:blipFill>
                    <a:blip r:embed="rId11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760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elraster"/>
        <w:tblW w:w="5011" w:type="pct"/>
        <w:tblInd w:w="-5" w:type="dxa"/>
        <w:tblBorders>
          <w:top w:val="single" w:sz="4" w:space="0" w:color="663366"/>
          <w:left w:val="single" w:sz="4" w:space="0" w:color="663366"/>
          <w:bottom w:val="single" w:sz="4" w:space="0" w:color="663366"/>
          <w:right w:val="single" w:sz="4" w:space="0" w:color="663366"/>
          <w:insideH w:val="single" w:sz="4" w:space="0" w:color="663366"/>
          <w:insideV w:val="single" w:sz="4" w:space="0" w:color="663366"/>
        </w:tblBorders>
        <w:tblLook w:val="04A0" w:firstRow="1" w:lastRow="0" w:firstColumn="1" w:lastColumn="0" w:noHBand="0" w:noVBand="1"/>
      </w:tblPr>
      <w:tblGrid>
        <w:gridCol w:w="15422"/>
      </w:tblGrid>
      <w:tr w:rsidR="008D4740" w:rsidRPr="009F4B91" w14:paraId="122C4EF0" w14:textId="77777777" w:rsidTr="66D5573B">
        <w:tc>
          <w:tcPr>
            <w:tcW w:w="5000" w:type="pct"/>
            <w:tcBorders>
              <w:bottom w:val="nil"/>
            </w:tcBorders>
            <w:shd w:val="clear" w:color="auto" w:fill="663366"/>
          </w:tcPr>
          <w:p w14:paraId="61F86AF6" w14:textId="5A08C1A5" w:rsidR="008D4740" w:rsidRPr="009F4B91" w:rsidRDefault="008D4740" w:rsidP="00775D6C">
            <w:pPr>
              <w:rPr>
                <w:b/>
                <w:bCs/>
                <w:color w:val="FFFFFF" w:themeColor="background1"/>
              </w:rPr>
            </w:pPr>
            <w:r w:rsidRPr="009F4B91">
              <w:rPr>
                <w:b/>
                <w:bCs/>
                <w:color w:val="FFFFFF" w:themeColor="background1"/>
                <w:sz w:val="26"/>
                <w:szCs w:val="26"/>
              </w:rPr>
              <w:t>PERSOONLIJKE ONTWIKKELING</w:t>
            </w:r>
          </w:p>
        </w:tc>
      </w:tr>
      <w:tr w:rsidR="008D4740" w:rsidRPr="009F4B91" w14:paraId="6F4429C3" w14:textId="77777777" w:rsidTr="66D5573B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532E241F" w14:textId="02C61CDF" w:rsidR="21E6FAFD" w:rsidRDefault="21E6FAFD" w:rsidP="21E6FAFD">
            <w:pPr>
              <w:rPr>
                <w:rFonts w:eastAsia="Roboto" w:cs="Roboto"/>
                <w:color w:val="000000" w:themeColor="text1"/>
                <w:szCs w:val="21"/>
              </w:rPr>
            </w:pPr>
          </w:p>
          <w:p w14:paraId="25F38A80" w14:textId="2C2524B7" w:rsidR="7C5294FB" w:rsidRDefault="7C5294FB" w:rsidP="21E6FAFD">
            <w:pPr>
              <w:rPr>
                <w:rFonts w:eastAsia="Roboto" w:cs="Roboto"/>
                <w:color w:val="000000" w:themeColor="text1"/>
                <w:szCs w:val="21"/>
              </w:rPr>
            </w:pPr>
            <w:r w:rsidRPr="21E6FAFD">
              <w:rPr>
                <w:rFonts w:eastAsia="Roboto" w:cs="Roboto"/>
                <w:b/>
                <w:bCs/>
                <w:color w:val="000000" w:themeColor="text1"/>
                <w:szCs w:val="21"/>
              </w:rPr>
              <w:t>Leeruitkomsten</w:t>
            </w:r>
          </w:p>
          <w:p w14:paraId="4F9D1D09" w14:textId="08FBBE4B" w:rsidR="7C5294FB" w:rsidRDefault="7C5294FB" w:rsidP="21E6FAFD">
            <w:pPr>
              <w:rPr>
                <w:rFonts w:eastAsia="Roboto" w:cs="Roboto"/>
                <w:color w:val="000000" w:themeColor="text1"/>
                <w:sz w:val="16"/>
                <w:szCs w:val="16"/>
              </w:rPr>
            </w:pPr>
            <w:r w:rsidRPr="3DD46F36">
              <w:rPr>
                <w:rFonts w:eastAsia="Roboto" w:cs="Roboto"/>
                <w:color w:val="000000" w:themeColor="text1"/>
                <w:sz w:val="16"/>
                <w:szCs w:val="16"/>
              </w:rPr>
              <w:t xml:space="preserve">Wat wil je oefenen en hoe draagt deze leeractiviteit daaraan bij? Waar wil je </w:t>
            </w:r>
            <w:r w:rsidR="1F1BD40E" w:rsidRPr="3DD46F36">
              <w:rPr>
                <w:rFonts w:eastAsia="Roboto" w:cs="Roboto"/>
                <w:color w:val="000000" w:themeColor="text1"/>
                <w:sz w:val="16"/>
                <w:szCs w:val="16"/>
              </w:rPr>
              <w:t>leer</w:t>
            </w:r>
            <w:r w:rsidRPr="3DD46F36">
              <w:rPr>
                <w:rFonts w:eastAsia="Roboto" w:cs="Roboto"/>
                <w:color w:val="000000" w:themeColor="text1"/>
                <w:sz w:val="16"/>
                <w:szCs w:val="16"/>
              </w:rPr>
              <w:t>feedback op? Welke leeruitkomsten wil je tijdens deze leeractiviteit aantonen en op welke manier? Waar wil je prestatiefeedback op?</w:t>
            </w:r>
          </w:p>
          <w:tbl>
            <w:tblPr>
              <w:tblStyle w:val="Tabelraster"/>
              <w:tblW w:w="5000" w:type="pct"/>
              <w:tblLook w:val="04A0" w:firstRow="1" w:lastRow="0" w:firstColumn="1" w:lastColumn="0" w:noHBand="0" w:noVBand="1"/>
            </w:tblPr>
            <w:tblGrid>
              <w:gridCol w:w="15196"/>
            </w:tblGrid>
            <w:tr w:rsidR="008D4740" w:rsidRPr="00E253C5" w14:paraId="42AA5B37" w14:textId="77777777" w:rsidTr="66D5573B">
              <w:trPr>
                <w:trHeight w:val="300"/>
              </w:trPr>
              <w:tc>
                <w:tcPr>
                  <w:tcW w:w="5000" w:type="pct"/>
                </w:tcPr>
                <w:p w14:paraId="005A6C64" w14:textId="3AFCB66F" w:rsidR="008D4740" w:rsidRPr="00487143" w:rsidRDefault="2A75281E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  <w:r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 xml:space="preserve">Mijn persoonlijk leerdoel is: </w:t>
                  </w:r>
                </w:p>
                <w:p w14:paraId="4A49BC9C" w14:textId="70BF81C8" w:rsidR="008D4740" w:rsidRPr="00487143" w:rsidRDefault="008D4740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</w:p>
                <w:p w14:paraId="0D824248" w14:textId="6F6640E4" w:rsidR="008D4740" w:rsidRPr="00487143" w:rsidRDefault="2A75281E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  <w:r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Dat verbind ik aan de leeruitkomst</w:t>
                  </w:r>
                  <w:r w:rsidR="312B3FC6"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4C5475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…</w:t>
                  </w:r>
                  <w:r w:rsidR="312B3FC6"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(</w:t>
                  </w:r>
                  <w:r w:rsidR="004C5475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schrijf die uit</w:t>
                  </w:r>
                  <w:r w:rsidR="312B3FC6"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)</w:t>
                  </w:r>
                  <w:r w:rsidR="67F1EDDB"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, omdat…</w:t>
                  </w:r>
                  <w:r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 xml:space="preserve">:  </w:t>
                  </w:r>
                </w:p>
                <w:p w14:paraId="7A23144D" w14:textId="66169D2B" w:rsidR="008D4740" w:rsidRPr="00487143" w:rsidRDefault="008D4740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</w:p>
                <w:p w14:paraId="701FE4C1" w14:textId="3BCC495E" w:rsidR="008D4740" w:rsidRPr="00487143" w:rsidRDefault="2A75281E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  <w:r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 xml:space="preserve">Ik wil </w:t>
                  </w:r>
                  <w:r w:rsidR="0C99EDEB"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leer</w:t>
                  </w:r>
                  <w:r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feedback op:</w:t>
                  </w:r>
                </w:p>
                <w:p w14:paraId="6F2426BD" w14:textId="6D72488B" w:rsidR="008D4740" w:rsidRPr="00487143" w:rsidRDefault="008D4740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</w:p>
                <w:p w14:paraId="76A4B3C1" w14:textId="253C2F87" w:rsidR="008D4740" w:rsidRPr="00487143" w:rsidRDefault="2A75281E" w:rsidP="66D5573B">
                  <w:pPr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</w:pPr>
                  <w:r w:rsidRPr="00487143">
                    <w:rPr>
                      <w:rFonts w:eastAsia="Roboto" w:cs="Roboto"/>
                      <w:color w:val="000000" w:themeColor="text1"/>
                      <w:sz w:val="20"/>
                      <w:szCs w:val="20"/>
                    </w:rPr>
                    <w:t>Ik wil prestatiefeedback op:</w:t>
                  </w:r>
                </w:p>
                <w:p w14:paraId="6E07301F" w14:textId="77777777" w:rsidR="00E253C5" w:rsidRPr="00E253C5" w:rsidRDefault="00E253C5" w:rsidP="00775D6C">
                  <w:pPr>
                    <w:rPr>
                      <w:sz w:val="20"/>
                      <w:szCs w:val="20"/>
                    </w:rPr>
                  </w:pPr>
                </w:p>
                <w:p w14:paraId="052DA1F1" w14:textId="77777777" w:rsidR="008D4740" w:rsidRPr="00E253C5" w:rsidRDefault="008D4740" w:rsidP="00775D6C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648BB3F" w14:textId="13BD237D" w:rsidR="008D4740" w:rsidRPr="009F4B91" w:rsidRDefault="008D4740" w:rsidP="00775D6C">
            <w:pPr>
              <w:rPr>
                <w:b/>
                <w:sz w:val="20"/>
                <w:szCs w:val="20"/>
              </w:rPr>
            </w:pPr>
          </w:p>
        </w:tc>
      </w:tr>
    </w:tbl>
    <w:p w14:paraId="2B2EC050" w14:textId="77777777" w:rsidR="00155928" w:rsidRPr="00155928" w:rsidRDefault="00155928" w:rsidP="00155928"/>
    <w:p w14:paraId="02199C52" w14:textId="77777777" w:rsidR="00155928" w:rsidRPr="00155928" w:rsidRDefault="00155928" w:rsidP="00155928"/>
    <w:sectPr w:rsidR="00155928" w:rsidRPr="00155928" w:rsidSect="00941D67">
      <w:headerReference w:type="default" r:id="rId12"/>
      <w:footerReference w:type="default" r:id="rId13"/>
      <w:pgSz w:w="16838" w:h="11906" w:orient="landscape" w:code="9"/>
      <w:pgMar w:top="720" w:right="720" w:bottom="720" w:left="720" w:header="709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C402" w14:textId="77777777" w:rsidR="00925D58" w:rsidRDefault="00925D58" w:rsidP="0067221C">
      <w:pPr>
        <w:spacing w:after="0" w:line="240" w:lineRule="auto"/>
      </w:pPr>
      <w:r>
        <w:separator/>
      </w:r>
    </w:p>
  </w:endnote>
  <w:endnote w:type="continuationSeparator" w:id="0">
    <w:p w14:paraId="79C5BEEB" w14:textId="77777777" w:rsidR="00925D58" w:rsidRDefault="00925D58" w:rsidP="0067221C">
      <w:pPr>
        <w:spacing w:after="0" w:line="240" w:lineRule="auto"/>
      </w:pPr>
      <w:r>
        <w:continuationSeparator/>
      </w:r>
    </w:p>
  </w:endnote>
  <w:endnote w:type="continuationNotice" w:id="1">
    <w:p w14:paraId="7EAF69B3" w14:textId="77777777" w:rsidR="00925D58" w:rsidRDefault="00925D5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4918668"/>
      <w:docPartObj>
        <w:docPartGallery w:val="Page Numbers (Bottom of Page)"/>
        <w:docPartUnique/>
      </w:docPartObj>
    </w:sdtPr>
    <w:sdtContent>
      <w:p w14:paraId="004B48AF" w14:textId="13CAE063" w:rsidR="008D4740" w:rsidRDefault="00155928" w:rsidP="00155928">
        <w:pPr>
          <w:pStyle w:val="Voettekst"/>
          <w:tabs>
            <w:tab w:val="left" w:pos="14040"/>
            <w:tab w:val="right" w:pos="15398"/>
          </w:tabs>
          <w:jc w:val="left"/>
        </w:pPr>
        <w:r>
          <w:tab/>
        </w:r>
        <w:r>
          <w:tab/>
        </w:r>
        <w:r>
          <w:tab/>
        </w:r>
        <w:r>
          <w:tab/>
        </w:r>
        <w:r w:rsidR="008D4740">
          <w:fldChar w:fldCharType="begin"/>
        </w:r>
        <w:r w:rsidR="008D4740">
          <w:instrText>PAGE   \* MERGEFORMAT</w:instrText>
        </w:r>
        <w:r w:rsidR="008D4740">
          <w:fldChar w:fldCharType="separate"/>
        </w:r>
        <w:r w:rsidR="008D4740">
          <w:t>2</w:t>
        </w:r>
        <w:r w:rsidR="008D4740">
          <w:fldChar w:fldCharType="end"/>
        </w:r>
      </w:p>
    </w:sdtContent>
  </w:sdt>
  <w:p w14:paraId="6330168C" w14:textId="77777777" w:rsidR="008D4740" w:rsidRDefault="008D4740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E6030" w14:textId="77777777" w:rsidR="00925D58" w:rsidRDefault="00925D58" w:rsidP="0067221C">
      <w:pPr>
        <w:spacing w:after="0" w:line="240" w:lineRule="auto"/>
      </w:pPr>
      <w:r>
        <w:separator/>
      </w:r>
    </w:p>
  </w:footnote>
  <w:footnote w:type="continuationSeparator" w:id="0">
    <w:p w14:paraId="1D9638FE" w14:textId="77777777" w:rsidR="00925D58" w:rsidRDefault="00925D58" w:rsidP="0067221C">
      <w:pPr>
        <w:spacing w:after="0" w:line="240" w:lineRule="auto"/>
      </w:pPr>
      <w:r>
        <w:continuationSeparator/>
      </w:r>
    </w:p>
  </w:footnote>
  <w:footnote w:type="continuationNotice" w:id="1">
    <w:p w14:paraId="742354E3" w14:textId="77777777" w:rsidR="00925D58" w:rsidRDefault="00925D5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D2BB" w14:textId="3D14937F" w:rsidR="00C933B8" w:rsidRDefault="00C933B8">
    <w:pPr>
      <w:pStyle w:val="Koptekst"/>
    </w:pPr>
    <w:r>
      <w:rPr>
        <w:noProof/>
        <w14:ligatures w14:val="none"/>
      </w:rPr>
      <w:drawing>
        <wp:anchor distT="0" distB="0" distL="114300" distR="114300" simplePos="0" relativeHeight="251658240" behindDoc="0" locked="0" layoutInCell="1" allowOverlap="1" wp14:anchorId="1064F815" wp14:editId="0C8DF7B4">
          <wp:simplePos x="0" y="0"/>
          <wp:positionH relativeFrom="column">
            <wp:posOffset>8896350</wp:posOffset>
          </wp:positionH>
          <wp:positionV relativeFrom="paragraph">
            <wp:posOffset>-269240</wp:posOffset>
          </wp:positionV>
          <wp:extent cx="781050" cy="332480"/>
          <wp:effectExtent l="0" t="0" r="0" b="0"/>
          <wp:wrapNone/>
          <wp:docPr id="1100867429" name="Afbeelding 1" descr="Afbeelding met tekst, Graphics, grafische vormgeving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774042" name="Afbeelding 1" descr="Afbeelding met tekst, Graphics, grafische vormgeving, logo&#10;&#10;Automatisch gegenereerde beschrijv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" cy="332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43351"/>
    <w:multiLevelType w:val="hybridMultilevel"/>
    <w:tmpl w:val="A86CE352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DA0A38"/>
    <w:multiLevelType w:val="hybridMultilevel"/>
    <w:tmpl w:val="0E486194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5175973">
    <w:abstractNumId w:val="1"/>
  </w:num>
  <w:num w:numId="2" w16cid:durableId="187643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B91"/>
    <w:rsid w:val="00011CC3"/>
    <w:rsid w:val="0002654C"/>
    <w:rsid w:val="00040C1D"/>
    <w:rsid w:val="000470B9"/>
    <w:rsid w:val="00051416"/>
    <w:rsid w:val="0009341C"/>
    <w:rsid w:val="000C729F"/>
    <w:rsid w:val="000D40E2"/>
    <w:rsid w:val="000D46F2"/>
    <w:rsid w:val="00146034"/>
    <w:rsid w:val="00155928"/>
    <w:rsid w:val="0017083C"/>
    <w:rsid w:val="0018699A"/>
    <w:rsid w:val="00191A31"/>
    <w:rsid w:val="001B48A4"/>
    <w:rsid w:val="001B674D"/>
    <w:rsid w:val="001E655A"/>
    <w:rsid w:val="00215B6A"/>
    <w:rsid w:val="00221000"/>
    <w:rsid w:val="00244E2F"/>
    <w:rsid w:val="0026179C"/>
    <w:rsid w:val="0026185B"/>
    <w:rsid w:val="00273D09"/>
    <w:rsid w:val="00283F86"/>
    <w:rsid w:val="00284B93"/>
    <w:rsid w:val="00290DC8"/>
    <w:rsid w:val="002B2794"/>
    <w:rsid w:val="002D7164"/>
    <w:rsid w:val="002E0FC6"/>
    <w:rsid w:val="002F1AD0"/>
    <w:rsid w:val="00323617"/>
    <w:rsid w:val="00352A3E"/>
    <w:rsid w:val="00375693"/>
    <w:rsid w:val="0038349F"/>
    <w:rsid w:val="003A5631"/>
    <w:rsid w:val="003D15A1"/>
    <w:rsid w:val="003E1E1B"/>
    <w:rsid w:val="003E3852"/>
    <w:rsid w:val="003F7B49"/>
    <w:rsid w:val="00414878"/>
    <w:rsid w:val="00430515"/>
    <w:rsid w:val="0045196C"/>
    <w:rsid w:val="00464E80"/>
    <w:rsid w:val="0047008B"/>
    <w:rsid w:val="004808CC"/>
    <w:rsid w:val="00487143"/>
    <w:rsid w:val="004A0A49"/>
    <w:rsid w:val="004B7672"/>
    <w:rsid w:val="004C5475"/>
    <w:rsid w:val="004C5F3D"/>
    <w:rsid w:val="004D24A2"/>
    <w:rsid w:val="004D4640"/>
    <w:rsid w:val="004E4F31"/>
    <w:rsid w:val="00511B97"/>
    <w:rsid w:val="0052306E"/>
    <w:rsid w:val="00527422"/>
    <w:rsid w:val="0052763E"/>
    <w:rsid w:val="00551641"/>
    <w:rsid w:val="00560E78"/>
    <w:rsid w:val="00564380"/>
    <w:rsid w:val="005968F3"/>
    <w:rsid w:val="005B7C8D"/>
    <w:rsid w:val="005E3AED"/>
    <w:rsid w:val="0060399A"/>
    <w:rsid w:val="00611DE9"/>
    <w:rsid w:val="00615A7F"/>
    <w:rsid w:val="006223C3"/>
    <w:rsid w:val="00660248"/>
    <w:rsid w:val="0067221C"/>
    <w:rsid w:val="0068408F"/>
    <w:rsid w:val="006B2CB0"/>
    <w:rsid w:val="006D03FB"/>
    <w:rsid w:val="006D6910"/>
    <w:rsid w:val="006E1C4D"/>
    <w:rsid w:val="00713CB8"/>
    <w:rsid w:val="00714DDA"/>
    <w:rsid w:val="0073465F"/>
    <w:rsid w:val="007423D2"/>
    <w:rsid w:val="00771366"/>
    <w:rsid w:val="00775D6C"/>
    <w:rsid w:val="00784DD5"/>
    <w:rsid w:val="007956B3"/>
    <w:rsid w:val="0079599E"/>
    <w:rsid w:val="007B5003"/>
    <w:rsid w:val="007C5DA8"/>
    <w:rsid w:val="00810EE4"/>
    <w:rsid w:val="00816E5E"/>
    <w:rsid w:val="008210F1"/>
    <w:rsid w:val="00824EA3"/>
    <w:rsid w:val="008311A3"/>
    <w:rsid w:val="008338C4"/>
    <w:rsid w:val="008350C3"/>
    <w:rsid w:val="008542BF"/>
    <w:rsid w:val="0088057E"/>
    <w:rsid w:val="008A02EB"/>
    <w:rsid w:val="008B0B18"/>
    <w:rsid w:val="008B19CC"/>
    <w:rsid w:val="008D4740"/>
    <w:rsid w:val="008D74FF"/>
    <w:rsid w:val="008E2C99"/>
    <w:rsid w:val="008E2FA6"/>
    <w:rsid w:val="008E3014"/>
    <w:rsid w:val="008E3D3C"/>
    <w:rsid w:val="00911BDF"/>
    <w:rsid w:val="00925D58"/>
    <w:rsid w:val="009407ED"/>
    <w:rsid w:val="00941D67"/>
    <w:rsid w:val="0095056F"/>
    <w:rsid w:val="009549DB"/>
    <w:rsid w:val="00961910"/>
    <w:rsid w:val="00967868"/>
    <w:rsid w:val="00981D0D"/>
    <w:rsid w:val="009A55BF"/>
    <w:rsid w:val="009A657D"/>
    <w:rsid w:val="009C16E6"/>
    <w:rsid w:val="009D3C90"/>
    <w:rsid w:val="009E5ABF"/>
    <w:rsid w:val="009E5EEE"/>
    <w:rsid w:val="009F459F"/>
    <w:rsid w:val="009F4B91"/>
    <w:rsid w:val="00A30E5A"/>
    <w:rsid w:val="00A46B6E"/>
    <w:rsid w:val="00A51BE7"/>
    <w:rsid w:val="00A53303"/>
    <w:rsid w:val="00A6126D"/>
    <w:rsid w:val="00AA3992"/>
    <w:rsid w:val="00AD08FC"/>
    <w:rsid w:val="00AF348A"/>
    <w:rsid w:val="00B5305B"/>
    <w:rsid w:val="00B96BED"/>
    <w:rsid w:val="00BD320E"/>
    <w:rsid w:val="00BE1F26"/>
    <w:rsid w:val="00BF386A"/>
    <w:rsid w:val="00C01FE7"/>
    <w:rsid w:val="00C059A5"/>
    <w:rsid w:val="00C244D6"/>
    <w:rsid w:val="00C26C22"/>
    <w:rsid w:val="00C3524C"/>
    <w:rsid w:val="00C35821"/>
    <w:rsid w:val="00C6382F"/>
    <w:rsid w:val="00C92523"/>
    <w:rsid w:val="00C933B8"/>
    <w:rsid w:val="00CB137F"/>
    <w:rsid w:val="00CB28CA"/>
    <w:rsid w:val="00CB3996"/>
    <w:rsid w:val="00CC0E31"/>
    <w:rsid w:val="00CF7EF4"/>
    <w:rsid w:val="00D01D7B"/>
    <w:rsid w:val="00D025C9"/>
    <w:rsid w:val="00D07231"/>
    <w:rsid w:val="00D24FDB"/>
    <w:rsid w:val="00D27487"/>
    <w:rsid w:val="00D533B3"/>
    <w:rsid w:val="00D77AB2"/>
    <w:rsid w:val="00DD0CB5"/>
    <w:rsid w:val="00DD33B3"/>
    <w:rsid w:val="00DF1961"/>
    <w:rsid w:val="00DF211E"/>
    <w:rsid w:val="00E246D1"/>
    <w:rsid w:val="00E253C5"/>
    <w:rsid w:val="00E30E6C"/>
    <w:rsid w:val="00E331E5"/>
    <w:rsid w:val="00E52D10"/>
    <w:rsid w:val="00E74D08"/>
    <w:rsid w:val="00E75550"/>
    <w:rsid w:val="00EA7DB6"/>
    <w:rsid w:val="00EB636B"/>
    <w:rsid w:val="00EE5157"/>
    <w:rsid w:val="00F11A55"/>
    <w:rsid w:val="00F20DA2"/>
    <w:rsid w:val="00F32A03"/>
    <w:rsid w:val="00F3308D"/>
    <w:rsid w:val="00F42B18"/>
    <w:rsid w:val="00F528DE"/>
    <w:rsid w:val="00F53579"/>
    <w:rsid w:val="00F65724"/>
    <w:rsid w:val="00F851C7"/>
    <w:rsid w:val="00F879C3"/>
    <w:rsid w:val="00FD30CE"/>
    <w:rsid w:val="00FD6C83"/>
    <w:rsid w:val="031E33BD"/>
    <w:rsid w:val="063D7772"/>
    <w:rsid w:val="08E1EE0C"/>
    <w:rsid w:val="0C99EDEB"/>
    <w:rsid w:val="0EC5CC2E"/>
    <w:rsid w:val="0FDC6019"/>
    <w:rsid w:val="0FEF3D2D"/>
    <w:rsid w:val="11877A02"/>
    <w:rsid w:val="13874A00"/>
    <w:rsid w:val="149FABAE"/>
    <w:rsid w:val="167E524C"/>
    <w:rsid w:val="1782CE46"/>
    <w:rsid w:val="1902B8A5"/>
    <w:rsid w:val="19F6830B"/>
    <w:rsid w:val="1BBEE3B9"/>
    <w:rsid w:val="1F1BD40E"/>
    <w:rsid w:val="20498332"/>
    <w:rsid w:val="21E6FAFD"/>
    <w:rsid w:val="246693CB"/>
    <w:rsid w:val="2513AA3E"/>
    <w:rsid w:val="251E429E"/>
    <w:rsid w:val="25470C0D"/>
    <w:rsid w:val="25AC36D1"/>
    <w:rsid w:val="27AE3AD6"/>
    <w:rsid w:val="2A352FCB"/>
    <w:rsid w:val="2A75281E"/>
    <w:rsid w:val="2ABE58B2"/>
    <w:rsid w:val="2B10AE67"/>
    <w:rsid w:val="2CAB6B7F"/>
    <w:rsid w:val="2E1A788F"/>
    <w:rsid w:val="2ED78EDF"/>
    <w:rsid w:val="2F1BC9F0"/>
    <w:rsid w:val="312B3FC6"/>
    <w:rsid w:val="3137FE57"/>
    <w:rsid w:val="360CD34E"/>
    <w:rsid w:val="395F4F5A"/>
    <w:rsid w:val="39C341B8"/>
    <w:rsid w:val="3BAEED80"/>
    <w:rsid w:val="3C3DB247"/>
    <w:rsid w:val="3D63F21B"/>
    <w:rsid w:val="3DD46F36"/>
    <w:rsid w:val="3E97181C"/>
    <w:rsid w:val="3EB8EC66"/>
    <w:rsid w:val="3F73D283"/>
    <w:rsid w:val="3FED9226"/>
    <w:rsid w:val="432A85DA"/>
    <w:rsid w:val="4A089460"/>
    <w:rsid w:val="4FB7F793"/>
    <w:rsid w:val="4FD331A5"/>
    <w:rsid w:val="5063D35E"/>
    <w:rsid w:val="52A04518"/>
    <w:rsid w:val="538E9A12"/>
    <w:rsid w:val="54E5B137"/>
    <w:rsid w:val="573B2036"/>
    <w:rsid w:val="5C7E2014"/>
    <w:rsid w:val="5E743924"/>
    <w:rsid w:val="5E97B486"/>
    <w:rsid w:val="5FFCAFF9"/>
    <w:rsid w:val="627A3F67"/>
    <w:rsid w:val="63C1F261"/>
    <w:rsid w:val="63F04EA5"/>
    <w:rsid w:val="645BFA03"/>
    <w:rsid w:val="669C51F3"/>
    <w:rsid w:val="66D5573B"/>
    <w:rsid w:val="67F1EDDB"/>
    <w:rsid w:val="68F3AD39"/>
    <w:rsid w:val="6C19BDD2"/>
    <w:rsid w:val="6C7245E1"/>
    <w:rsid w:val="6ED62FCA"/>
    <w:rsid w:val="7036E245"/>
    <w:rsid w:val="708AD050"/>
    <w:rsid w:val="71EB6219"/>
    <w:rsid w:val="72D82091"/>
    <w:rsid w:val="783825E6"/>
    <w:rsid w:val="795398B5"/>
    <w:rsid w:val="7A6C4F7A"/>
    <w:rsid w:val="7AEEC967"/>
    <w:rsid w:val="7B14831C"/>
    <w:rsid w:val="7B80277F"/>
    <w:rsid w:val="7B906632"/>
    <w:rsid w:val="7C5294FB"/>
    <w:rsid w:val="7FBFC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A13073"/>
  <w15:chartTrackingRefBased/>
  <w15:docId w15:val="{91F10F1F-B081-47CE-A175-C033EB7E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D6C83"/>
    <w:pPr>
      <w:jc w:val="both"/>
    </w:pPr>
    <w:rPr>
      <w:rFonts w:ascii="Roboto" w:hAnsi="Roboto"/>
      <w:kern w:val="2"/>
      <w:sz w:val="21"/>
      <w14:ligatures w14:val="standardContextual"/>
    </w:rPr>
  </w:style>
  <w:style w:type="paragraph" w:styleId="Kop1">
    <w:name w:val="heading 1"/>
    <w:basedOn w:val="Standaard"/>
    <w:next w:val="Standaard"/>
    <w:link w:val="Kop1Char"/>
    <w:uiPriority w:val="9"/>
    <w:qFormat/>
    <w:rsid w:val="00FD6C83"/>
    <w:pPr>
      <w:keepNext/>
      <w:keepLines/>
      <w:shd w:val="clear" w:color="auto" w:fill="E5007D"/>
      <w:spacing w:before="120" w:after="120"/>
      <w:outlineLvl w:val="0"/>
    </w:pPr>
    <w:rPr>
      <w:rFonts w:eastAsiaTheme="majorEastAsia" w:cstheme="majorBidi"/>
      <w:b/>
      <w:caps/>
      <w:color w:val="FFFFFF" w:themeColor="background1"/>
      <w:sz w:val="36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D6C83"/>
    <w:pPr>
      <w:keepNext/>
      <w:keepLines/>
      <w:shd w:val="clear" w:color="auto" w:fill="663366"/>
      <w:spacing w:before="240" w:after="120"/>
      <w:outlineLvl w:val="1"/>
    </w:pPr>
    <w:rPr>
      <w:rFonts w:eastAsiaTheme="majorEastAsia" w:cstheme="majorBidi"/>
      <w:b/>
      <w:caps/>
      <w:color w:val="FFFFFF" w:themeColor="background1"/>
      <w:sz w:val="30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FD6C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D6C83"/>
    <w:rPr>
      <w:rFonts w:ascii="Roboto" w:hAnsi="Roboto"/>
      <w:kern w:val="2"/>
      <w:sz w:val="21"/>
      <w14:ligatures w14:val="standardContextual"/>
    </w:rPr>
  </w:style>
  <w:style w:type="paragraph" w:styleId="Voettekst">
    <w:name w:val="footer"/>
    <w:basedOn w:val="Standaard"/>
    <w:link w:val="VoettekstChar"/>
    <w:uiPriority w:val="99"/>
    <w:unhideWhenUsed/>
    <w:rsid w:val="006722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7221C"/>
  </w:style>
  <w:style w:type="table" w:styleId="Tabelraster">
    <w:name w:val="Table Grid"/>
    <w:basedOn w:val="Standaardtabel"/>
    <w:uiPriority w:val="39"/>
    <w:rsid w:val="0067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D6C83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sz w:val="24"/>
      <w:szCs w:val="24"/>
    </w:rPr>
  </w:style>
  <w:style w:type="character" w:customStyle="1" w:styleId="Kop1Char">
    <w:name w:val="Kop 1 Char"/>
    <w:basedOn w:val="Standaardalinea-lettertype"/>
    <w:link w:val="Kop1"/>
    <w:uiPriority w:val="9"/>
    <w:rsid w:val="00FD6C83"/>
    <w:rPr>
      <w:rFonts w:ascii="Roboto" w:eastAsiaTheme="majorEastAsia" w:hAnsi="Roboto" w:cstheme="majorBidi"/>
      <w:b/>
      <w:caps/>
      <w:color w:val="FFFFFF" w:themeColor="background1"/>
      <w:kern w:val="2"/>
      <w:sz w:val="36"/>
      <w:szCs w:val="32"/>
      <w:shd w:val="clear" w:color="auto" w:fill="E5007D"/>
      <w14:ligatures w14:val="standardContextual"/>
    </w:rPr>
  </w:style>
  <w:style w:type="character" w:customStyle="1" w:styleId="Kop2Char">
    <w:name w:val="Kop 2 Char"/>
    <w:basedOn w:val="Standaardalinea-lettertype"/>
    <w:link w:val="Kop2"/>
    <w:uiPriority w:val="9"/>
    <w:rsid w:val="00FD6C83"/>
    <w:rPr>
      <w:rFonts w:ascii="Roboto" w:eastAsiaTheme="majorEastAsia" w:hAnsi="Roboto" w:cstheme="majorBidi"/>
      <w:b/>
      <w:caps/>
      <w:color w:val="FFFFFF" w:themeColor="background1"/>
      <w:kern w:val="2"/>
      <w:sz w:val="30"/>
      <w:szCs w:val="26"/>
      <w:shd w:val="clear" w:color="auto" w:fill="663366"/>
      <w14:ligatures w14:val="standardContextual"/>
    </w:rPr>
  </w:style>
  <w:style w:type="paragraph" w:styleId="Lijstalinea">
    <w:name w:val="List Paragraph"/>
    <w:basedOn w:val="Standaard"/>
    <w:uiPriority w:val="34"/>
    <w:qFormat/>
    <w:rsid w:val="00FD6C83"/>
    <w:pPr>
      <w:spacing w:after="60" w:line="276" w:lineRule="auto"/>
      <w:ind w:left="720"/>
    </w:pPr>
    <w:rPr>
      <w:rFonts w:eastAsia="Calibri" w:cs="Calibri"/>
      <w:color w:val="000000"/>
      <w:sz w:val="2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1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72051\Downloads\Voorbereiding%20leeractiviteit%20Pabo%203-8.dotx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663366">
            <a:alpha val="5000"/>
          </a:srgbClr>
        </a:solidFill>
        <a:ln>
          <a:solidFill>
            <a:srgbClr val="663366"/>
          </a:solidFill>
        </a:ln>
        <a:effectLst>
          <a:outerShdw blurRad="50800" dist="50800" dir="5400000" algn="ctr" rotWithShape="0">
            <a:srgbClr val="E874B7"/>
          </a:outerShdw>
        </a:effectLst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3165c7-eacc-4b95-a0a1-c2ea00b9bb15">
      <Terms xmlns="http://schemas.microsoft.com/office/infopath/2007/PartnerControls"/>
    </lcf76f155ced4ddcb4097134ff3c332f>
    <TaxCatchAll xmlns="a230d948-fb01-4778-8d94-69b10f29c90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493A750F4164187625F3DBBB94AD1" ma:contentTypeVersion="12" ma:contentTypeDescription="Een nieuw document maken." ma:contentTypeScope="" ma:versionID="35048f62944e2615d25e494272fcacad">
  <xsd:schema xmlns:xsd="http://www.w3.org/2001/XMLSchema" xmlns:xs="http://www.w3.org/2001/XMLSchema" xmlns:p="http://schemas.microsoft.com/office/2006/metadata/properties" xmlns:ns2="843165c7-eacc-4b95-a0a1-c2ea00b9bb15" xmlns:ns3="a230d948-fb01-4778-8d94-69b10f29c909" targetNamespace="http://schemas.microsoft.com/office/2006/metadata/properties" ma:root="true" ma:fieldsID="747ac91c6e22ce137835314e7eb38133" ns2:_="" ns3:_="">
    <xsd:import namespace="843165c7-eacc-4b95-a0a1-c2ea00b9bb15"/>
    <xsd:import namespace="a230d948-fb01-4778-8d94-69b10f29c9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3165c7-eacc-4b95-a0a1-c2ea00b9bb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0d948-fb01-4778-8d94-69b10f29c9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df3c649-96ef-42c0-af88-8b9c5e341f34}" ma:internalName="TaxCatchAll" ma:showField="CatchAllData" ma:web="a230d948-fb01-4778-8d94-69b10f29c9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0932FC-A17B-43D1-91CC-B67801348D31}">
  <ds:schemaRefs>
    <ds:schemaRef ds:uri="http://schemas.microsoft.com/office/2006/metadata/properties"/>
    <ds:schemaRef ds:uri="http://schemas.microsoft.com/office/infopath/2007/PartnerControls"/>
    <ds:schemaRef ds:uri="843165c7-eacc-4b95-a0a1-c2ea00b9bb15"/>
    <ds:schemaRef ds:uri="a230d948-fb01-4778-8d94-69b10f29c909"/>
  </ds:schemaRefs>
</ds:datastoreItem>
</file>

<file path=customXml/itemProps2.xml><?xml version="1.0" encoding="utf-8"?>
<ds:datastoreItem xmlns:ds="http://schemas.openxmlformats.org/officeDocument/2006/customXml" ds:itemID="{5AF177F1-6979-4A06-83B9-4BF631B7CA5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A950F48-4616-40BC-AA55-6393BF085C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01EF25-74EA-418B-AB73-9ABBF6DF78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3165c7-eacc-4b95-a0a1-c2ea00b9bb15"/>
    <ds:schemaRef ds:uri="a230d948-fb01-4778-8d94-69b10f29c9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Voorbereiding leeractiviteit Pabo 3-8</Template>
  <TotalTime>0</TotalTime>
  <Pages>3</Pages>
  <Words>557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Rouw,Cliff C.A.J. de</dc:creator>
  <cp:keywords/>
  <dc:description/>
  <cp:lastModifiedBy>Burken,Bram B.E. van</cp:lastModifiedBy>
  <cp:revision>3</cp:revision>
  <dcterms:created xsi:type="dcterms:W3CDTF">2025-10-10T09:35:00Z</dcterms:created>
  <dcterms:modified xsi:type="dcterms:W3CDTF">2025-10-10T09:37:00Z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0x010100BB5493A750F4164187625F3DBBB94AD1</vt:lpwstr>
  </property>
  <property fmtid="{D5CDD505-2E9C-101B-9397-08002B2CF9AE}" pid="3" name="MediaServiceImageTags">
    <vt:lpwstr/>
  </property>
</Properties>
</file>