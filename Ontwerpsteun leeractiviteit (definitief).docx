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7" o:title="Fontys word bg" recolor="t" type="frame"/>
    </v:background>
  </w:background>
  <w:body>
    <w:tbl>
      <w:tblPr>
        <w:tblStyle w:val="Tabelraster"/>
        <w:tblW w:w="21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40"/>
      </w:tblGrid>
      <w:tr w:rsidR="00487143" w:rsidRPr="009F4B91" w14:paraId="75C2C5CC" w14:textId="77777777" w:rsidTr="772BEF0A">
        <w:tc>
          <w:tcPr>
            <w:tcW w:w="21240" w:type="dxa"/>
          </w:tcPr>
          <w:p w14:paraId="2FE68831" w14:textId="1DF1B69D" w:rsidR="00487143" w:rsidRPr="009F4B91" w:rsidRDefault="00487143" w:rsidP="00D9223A">
            <w:pPr>
              <w:pStyle w:val="Kop2"/>
              <w:rPr>
                <w:sz w:val="28"/>
                <w:szCs w:val="28"/>
              </w:rPr>
            </w:pPr>
            <w:r w:rsidRPr="7036E245">
              <w:rPr>
                <w:noProof/>
              </w:rPr>
              <w:t>Ontwerp</w:t>
            </w:r>
            <w:r>
              <w:t xml:space="preserve"> Leeractiviteit</w:t>
            </w:r>
            <w:r>
              <w:tab/>
            </w:r>
          </w:p>
          <w:tbl>
            <w:tblPr>
              <w:tblStyle w:val="Tabelraster"/>
              <w:tblW w:w="0" w:type="auto"/>
              <w:tblBorders>
                <w:top w:val="single" w:sz="4" w:space="0" w:color="663366"/>
                <w:left w:val="single" w:sz="4" w:space="0" w:color="663366"/>
                <w:bottom w:val="single" w:sz="4" w:space="0" w:color="663366"/>
                <w:right w:val="single" w:sz="4" w:space="0" w:color="663366"/>
                <w:insideH w:val="single" w:sz="4" w:space="0" w:color="663366"/>
                <w:insideV w:val="single" w:sz="4" w:space="0" w:color="663366"/>
              </w:tblBorders>
              <w:tblLook w:val="04A0" w:firstRow="1" w:lastRow="0" w:firstColumn="1" w:lastColumn="0" w:noHBand="0" w:noVBand="1"/>
            </w:tblPr>
            <w:tblGrid>
              <w:gridCol w:w="2640"/>
              <w:gridCol w:w="4913"/>
              <w:gridCol w:w="2879"/>
              <w:gridCol w:w="4674"/>
            </w:tblGrid>
            <w:tr w:rsidR="00487143" w14:paraId="5F229FED" w14:textId="77777777">
              <w:trPr>
                <w:trHeight w:val="300"/>
              </w:trPr>
              <w:tc>
                <w:tcPr>
                  <w:tcW w:w="2640" w:type="dxa"/>
                  <w:shd w:val="clear" w:color="auto" w:fill="663366"/>
                </w:tcPr>
                <w:p w14:paraId="3A038124" w14:textId="77777777" w:rsidR="00487143" w:rsidRDefault="00487143" w:rsidP="00D9223A">
                  <w:pPr>
                    <w:rPr>
                      <w:color w:val="FFFFFF" w:themeColor="background1"/>
                      <w:sz w:val="20"/>
                      <w:szCs w:val="20"/>
                    </w:rPr>
                  </w:pPr>
                  <w:r w:rsidRPr="7036E245">
                    <w:rPr>
                      <w:color w:val="FFFFFF" w:themeColor="background1"/>
                      <w:sz w:val="20"/>
                      <w:szCs w:val="20"/>
                    </w:rPr>
                    <w:t>Naam student</w:t>
                  </w:r>
                </w:p>
              </w:tc>
              <w:tc>
                <w:tcPr>
                  <w:tcW w:w="4913" w:type="dxa"/>
                  <w:tcBorders>
                    <w:bottom w:val="single" w:sz="4" w:space="0" w:color="auto"/>
                  </w:tcBorders>
                </w:tcPr>
                <w:p w14:paraId="337E048A" w14:textId="77777777" w:rsidR="00487143" w:rsidRDefault="00487143" w:rsidP="00D9223A">
                  <w:pPr>
                    <w:rPr>
                      <w:sz w:val="20"/>
                      <w:szCs w:val="20"/>
                    </w:rPr>
                  </w:pPr>
                </w:p>
              </w:tc>
              <w:tc>
                <w:tcPr>
                  <w:tcW w:w="2879" w:type="dxa"/>
                  <w:shd w:val="clear" w:color="auto" w:fill="663366"/>
                </w:tcPr>
                <w:p w14:paraId="04810066" w14:textId="77777777" w:rsidR="00487143" w:rsidRDefault="00487143" w:rsidP="00D9223A">
                  <w:pPr>
                    <w:rPr>
                      <w:color w:val="FFFFFF" w:themeColor="background1"/>
                      <w:sz w:val="20"/>
                      <w:szCs w:val="20"/>
                    </w:rPr>
                  </w:pPr>
                  <w:r w:rsidRPr="7036E245">
                    <w:rPr>
                      <w:color w:val="FFFFFF" w:themeColor="background1"/>
                      <w:sz w:val="20"/>
                      <w:szCs w:val="20"/>
                    </w:rPr>
                    <w:t>Naam school</w:t>
                  </w:r>
                </w:p>
              </w:tc>
              <w:tc>
                <w:tcPr>
                  <w:tcW w:w="4674" w:type="dxa"/>
                </w:tcPr>
                <w:p w14:paraId="63F8E97F" w14:textId="77777777" w:rsidR="00487143" w:rsidRDefault="00487143" w:rsidP="00D9223A">
                  <w:pPr>
                    <w:rPr>
                      <w:sz w:val="20"/>
                      <w:szCs w:val="20"/>
                    </w:rPr>
                  </w:pPr>
                </w:p>
              </w:tc>
            </w:tr>
            <w:tr w:rsidR="00487143" w14:paraId="30638A4C" w14:textId="77777777">
              <w:trPr>
                <w:trHeight w:val="300"/>
              </w:trPr>
              <w:tc>
                <w:tcPr>
                  <w:tcW w:w="2640" w:type="dxa"/>
                  <w:shd w:val="clear" w:color="auto" w:fill="663366"/>
                </w:tcPr>
                <w:p w14:paraId="4E5E2B6D" w14:textId="3C64178D" w:rsidR="00487143" w:rsidRDefault="00487143" w:rsidP="00D9223A">
                  <w:pPr>
                    <w:rPr>
                      <w:color w:val="FFFFFF" w:themeColor="background1"/>
                      <w:sz w:val="20"/>
                      <w:szCs w:val="20"/>
                    </w:rPr>
                  </w:pPr>
                  <w:r w:rsidRPr="7036E245">
                    <w:rPr>
                      <w:color w:val="FFFFFF" w:themeColor="background1"/>
                      <w:sz w:val="20"/>
                      <w:szCs w:val="20"/>
                    </w:rPr>
                    <w:t>Datum</w:t>
                  </w:r>
                </w:p>
              </w:tc>
              <w:tc>
                <w:tcPr>
                  <w:tcW w:w="4913" w:type="dxa"/>
                  <w:tcBorders>
                    <w:top w:val="single" w:sz="4" w:space="0" w:color="auto"/>
                    <w:bottom w:val="single" w:sz="4" w:space="0" w:color="auto"/>
                  </w:tcBorders>
                </w:tcPr>
                <w:p w14:paraId="0DB4D6C2" w14:textId="77777777" w:rsidR="00487143" w:rsidRDefault="00487143" w:rsidP="00D9223A">
                  <w:pPr>
                    <w:rPr>
                      <w:sz w:val="20"/>
                      <w:szCs w:val="20"/>
                    </w:rPr>
                  </w:pPr>
                </w:p>
              </w:tc>
              <w:tc>
                <w:tcPr>
                  <w:tcW w:w="2879" w:type="dxa"/>
                  <w:shd w:val="clear" w:color="auto" w:fill="663366"/>
                </w:tcPr>
                <w:p w14:paraId="6D9F8200" w14:textId="77777777" w:rsidR="00487143" w:rsidRDefault="00487143" w:rsidP="00D9223A">
                  <w:pPr>
                    <w:rPr>
                      <w:color w:val="FFFFFF" w:themeColor="background1"/>
                      <w:sz w:val="20"/>
                      <w:szCs w:val="20"/>
                    </w:rPr>
                  </w:pPr>
                  <w:r w:rsidRPr="7036E245">
                    <w:rPr>
                      <w:color w:val="FFFFFF" w:themeColor="background1"/>
                      <w:sz w:val="20"/>
                      <w:szCs w:val="20"/>
                    </w:rPr>
                    <w:t>Plaats school</w:t>
                  </w:r>
                </w:p>
              </w:tc>
              <w:tc>
                <w:tcPr>
                  <w:tcW w:w="4674" w:type="dxa"/>
                </w:tcPr>
                <w:p w14:paraId="1B4B3CAD" w14:textId="77777777" w:rsidR="00487143" w:rsidRDefault="00487143" w:rsidP="00D9223A">
                  <w:pPr>
                    <w:rPr>
                      <w:sz w:val="20"/>
                      <w:szCs w:val="20"/>
                    </w:rPr>
                  </w:pPr>
                </w:p>
              </w:tc>
            </w:tr>
            <w:tr w:rsidR="00487143" w14:paraId="6E70062E" w14:textId="77777777">
              <w:trPr>
                <w:trHeight w:val="300"/>
              </w:trPr>
              <w:tc>
                <w:tcPr>
                  <w:tcW w:w="2640" w:type="dxa"/>
                  <w:shd w:val="clear" w:color="auto" w:fill="663366"/>
                </w:tcPr>
                <w:p w14:paraId="75BD4A17" w14:textId="44C977C3" w:rsidR="00487143" w:rsidRDefault="00487143" w:rsidP="00D9223A">
                  <w:pPr>
                    <w:rPr>
                      <w:color w:val="FFFFFF" w:themeColor="background1"/>
                      <w:sz w:val="20"/>
                      <w:szCs w:val="20"/>
                    </w:rPr>
                  </w:pPr>
                  <w:r w:rsidRPr="7036E245">
                    <w:rPr>
                      <w:color w:val="FFFFFF" w:themeColor="background1"/>
                      <w:sz w:val="20"/>
                      <w:szCs w:val="20"/>
                    </w:rPr>
                    <w:t>Instituutsopleider</w:t>
                  </w:r>
                </w:p>
              </w:tc>
              <w:tc>
                <w:tcPr>
                  <w:tcW w:w="4913" w:type="dxa"/>
                  <w:tcBorders>
                    <w:top w:val="single" w:sz="4" w:space="0" w:color="auto"/>
                    <w:bottom w:val="single" w:sz="4" w:space="0" w:color="auto"/>
                  </w:tcBorders>
                </w:tcPr>
                <w:p w14:paraId="79D0554E" w14:textId="77777777" w:rsidR="00487143" w:rsidRDefault="00487143" w:rsidP="00D9223A">
                  <w:pPr>
                    <w:rPr>
                      <w:sz w:val="20"/>
                      <w:szCs w:val="20"/>
                    </w:rPr>
                  </w:pPr>
                </w:p>
              </w:tc>
              <w:tc>
                <w:tcPr>
                  <w:tcW w:w="2879" w:type="dxa"/>
                  <w:shd w:val="clear" w:color="auto" w:fill="663366"/>
                </w:tcPr>
                <w:p w14:paraId="48658267" w14:textId="77777777" w:rsidR="00487143" w:rsidRDefault="00487143" w:rsidP="00D9223A">
                  <w:pPr>
                    <w:rPr>
                      <w:color w:val="FFFFFF" w:themeColor="background1"/>
                      <w:sz w:val="20"/>
                      <w:szCs w:val="20"/>
                    </w:rPr>
                  </w:pPr>
                  <w:r w:rsidRPr="7036E245">
                    <w:rPr>
                      <w:color w:val="FFFFFF" w:themeColor="background1"/>
                      <w:sz w:val="20"/>
                      <w:szCs w:val="20"/>
                    </w:rPr>
                    <w:t xml:space="preserve">Stagegroep +aantal </w:t>
                  </w:r>
                  <w:proofErr w:type="spellStart"/>
                  <w:r w:rsidRPr="7036E245">
                    <w:rPr>
                      <w:color w:val="FFFFFF" w:themeColor="background1"/>
                      <w:sz w:val="20"/>
                      <w:szCs w:val="20"/>
                    </w:rPr>
                    <w:t>lln</w:t>
                  </w:r>
                  <w:proofErr w:type="spellEnd"/>
                </w:p>
              </w:tc>
              <w:tc>
                <w:tcPr>
                  <w:tcW w:w="4674" w:type="dxa"/>
                </w:tcPr>
                <w:p w14:paraId="79488700" w14:textId="77777777" w:rsidR="00487143" w:rsidRDefault="00487143" w:rsidP="00D9223A">
                  <w:pPr>
                    <w:rPr>
                      <w:sz w:val="20"/>
                      <w:szCs w:val="20"/>
                    </w:rPr>
                  </w:pPr>
                </w:p>
              </w:tc>
            </w:tr>
            <w:tr w:rsidR="00487143" w14:paraId="4531519E" w14:textId="77777777">
              <w:trPr>
                <w:trHeight w:val="300"/>
              </w:trPr>
              <w:tc>
                <w:tcPr>
                  <w:tcW w:w="2640" w:type="dxa"/>
                  <w:shd w:val="clear" w:color="auto" w:fill="663366"/>
                </w:tcPr>
                <w:p w14:paraId="5AAA043A" w14:textId="3D2E9CB1" w:rsidR="00487143" w:rsidRDefault="00487143" w:rsidP="00D9223A">
                  <w:r w:rsidRPr="7036E245">
                    <w:rPr>
                      <w:color w:val="FFFFFF" w:themeColor="background1"/>
                      <w:sz w:val="20"/>
                      <w:szCs w:val="20"/>
                    </w:rPr>
                    <w:t>Studentcoach</w:t>
                  </w:r>
                  <w:r w:rsidR="00416D3D">
                    <w:rPr>
                      <w:color w:val="FFFFFF" w:themeColor="background1"/>
                      <w:sz w:val="20"/>
                      <w:szCs w:val="20"/>
                    </w:rPr>
                    <w:t xml:space="preserve"> + groep</w:t>
                  </w:r>
                </w:p>
              </w:tc>
              <w:tc>
                <w:tcPr>
                  <w:tcW w:w="4913" w:type="dxa"/>
                  <w:tcBorders>
                    <w:top w:val="single" w:sz="4" w:space="0" w:color="auto"/>
                    <w:bottom w:val="single" w:sz="4" w:space="0" w:color="auto"/>
                  </w:tcBorders>
                </w:tcPr>
                <w:p w14:paraId="4771061A" w14:textId="77777777" w:rsidR="00487143" w:rsidRDefault="00487143" w:rsidP="00D9223A">
                  <w:pPr>
                    <w:rPr>
                      <w:sz w:val="20"/>
                      <w:szCs w:val="20"/>
                    </w:rPr>
                  </w:pPr>
                </w:p>
              </w:tc>
              <w:tc>
                <w:tcPr>
                  <w:tcW w:w="2879" w:type="dxa"/>
                  <w:shd w:val="clear" w:color="auto" w:fill="663366"/>
                </w:tcPr>
                <w:p w14:paraId="5603F5E6" w14:textId="77777777" w:rsidR="00487143" w:rsidRDefault="00487143" w:rsidP="00D9223A">
                  <w:pPr>
                    <w:rPr>
                      <w:color w:val="FFFFFF" w:themeColor="background1"/>
                      <w:sz w:val="20"/>
                      <w:szCs w:val="20"/>
                    </w:rPr>
                  </w:pPr>
                  <w:r w:rsidRPr="7036E245">
                    <w:rPr>
                      <w:color w:val="FFFFFF" w:themeColor="background1"/>
                      <w:sz w:val="20"/>
                      <w:szCs w:val="20"/>
                    </w:rPr>
                    <w:t>Werkplekbegeleider</w:t>
                  </w:r>
                </w:p>
              </w:tc>
              <w:tc>
                <w:tcPr>
                  <w:tcW w:w="4674" w:type="dxa"/>
                </w:tcPr>
                <w:p w14:paraId="70FD6C51" w14:textId="77777777" w:rsidR="00487143" w:rsidRDefault="00487143" w:rsidP="00D9223A">
                  <w:pPr>
                    <w:rPr>
                      <w:sz w:val="20"/>
                      <w:szCs w:val="20"/>
                    </w:rPr>
                  </w:pPr>
                </w:p>
              </w:tc>
            </w:tr>
            <w:tr w:rsidR="00487143" w14:paraId="2C06D98D" w14:textId="77777777">
              <w:trPr>
                <w:trHeight w:val="300"/>
              </w:trPr>
              <w:tc>
                <w:tcPr>
                  <w:tcW w:w="2640" w:type="dxa"/>
                  <w:shd w:val="clear" w:color="auto" w:fill="663366"/>
                </w:tcPr>
                <w:p w14:paraId="1014ED59" w14:textId="6A627783" w:rsidR="00487143" w:rsidRDefault="00487143" w:rsidP="00D9223A">
                  <w:pPr>
                    <w:rPr>
                      <w:color w:val="FFFFFF" w:themeColor="background1"/>
                      <w:sz w:val="20"/>
                      <w:szCs w:val="20"/>
                    </w:rPr>
                  </w:pPr>
                  <w:r w:rsidRPr="7036E245">
                    <w:rPr>
                      <w:color w:val="FFFFFF" w:themeColor="background1"/>
                      <w:sz w:val="20"/>
                      <w:szCs w:val="20"/>
                    </w:rPr>
                    <w:t>Titel les</w:t>
                  </w:r>
                </w:p>
              </w:tc>
              <w:tc>
                <w:tcPr>
                  <w:tcW w:w="4913" w:type="dxa"/>
                  <w:tcBorders>
                    <w:top w:val="single" w:sz="4" w:space="0" w:color="auto"/>
                  </w:tcBorders>
                </w:tcPr>
                <w:p w14:paraId="0DE225BC" w14:textId="77777777" w:rsidR="00487143" w:rsidRDefault="00487143" w:rsidP="00D9223A">
                  <w:pPr>
                    <w:rPr>
                      <w:sz w:val="20"/>
                      <w:szCs w:val="20"/>
                    </w:rPr>
                  </w:pPr>
                </w:p>
              </w:tc>
              <w:tc>
                <w:tcPr>
                  <w:tcW w:w="2879" w:type="dxa"/>
                  <w:shd w:val="clear" w:color="auto" w:fill="663366"/>
                </w:tcPr>
                <w:p w14:paraId="37CE4BD4" w14:textId="77777777" w:rsidR="00487143" w:rsidRDefault="00487143" w:rsidP="00D9223A">
                  <w:pPr>
                    <w:rPr>
                      <w:color w:val="FFFFFF" w:themeColor="background1"/>
                      <w:sz w:val="20"/>
                      <w:szCs w:val="20"/>
                    </w:rPr>
                  </w:pPr>
                  <w:r w:rsidRPr="7036E245">
                    <w:rPr>
                      <w:color w:val="FFFFFF" w:themeColor="background1"/>
                      <w:sz w:val="20"/>
                      <w:szCs w:val="20"/>
                    </w:rPr>
                    <w:t>Schoolopleider</w:t>
                  </w:r>
                </w:p>
              </w:tc>
              <w:tc>
                <w:tcPr>
                  <w:tcW w:w="4674" w:type="dxa"/>
                </w:tcPr>
                <w:p w14:paraId="003FD624" w14:textId="77777777" w:rsidR="00487143" w:rsidRDefault="00487143" w:rsidP="00D9223A">
                  <w:pPr>
                    <w:rPr>
                      <w:sz w:val="20"/>
                      <w:szCs w:val="20"/>
                    </w:rPr>
                  </w:pPr>
                </w:p>
              </w:tc>
            </w:tr>
          </w:tbl>
          <w:p w14:paraId="1DD4D217" w14:textId="77777777" w:rsidR="00487143" w:rsidRPr="009F4B91" w:rsidRDefault="00487143" w:rsidP="00D9223A">
            <w:pPr>
              <w:rPr>
                <w:b/>
                <w:bCs/>
                <w:color w:val="FFFFFF" w:themeColor="background1"/>
              </w:rPr>
            </w:pPr>
            <w:r w:rsidRPr="7036E245">
              <w:rPr>
                <w:sz w:val="16"/>
                <w:szCs w:val="16"/>
              </w:rPr>
              <w:t xml:space="preserve">Staat spel centraal in je leeractiviteit?  Gebruik dan het formulier “ontwerp leeractiviteit </w:t>
            </w:r>
            <w:proofErr w:type="spellStart"/>
            <w:r w:rsidRPr="7036E245">
              <w:rPr>
                <w:sz w:val="16"/>
                <w:szCs w:val="16"/>
              </w:rPr>
              <w:t>spel''</w:t>
            </w:r>
            <w:r w:rsidRPr="7036E245">
              <w:rPr>
                <w:b/>
                <w:bCs/>
                <w:color w:val="FFFFFF" w:themeColor="background1"/>
                <w:sz w:val="26"/>
                <w:szCs w:val="26"/>
              </w:rPr>
              <w:t>OUD</w:t>
            </w:r>
            <w:proofErr w:type="spellEnd"/>
            <w:r w:rsidRPr="7036E245">
              <w:rPr>
                <w:b/>
                <w:bCs/>
                <w:color w:val="FFFFFF" w:themeColor="background1"/>
                <w:sz w:val="26"/>
                <w:szCs w:val="26"/>
              </w:rPr>
              <w:t xml:space="preserve"> EN DOELEN</w:t>
            </w:r>
          </w:p>
          <w:p w14:paraId="088C7262" w14:textId="6A9E67D5" w:rsidR="00487143" w:rsidRPr="009F4B91" w:rsidRDefault="00487143" w:rsidP="00D9223A">
            <w:pPr>
              <w:pStyle w:val="Kop2"/>
            </w:pPr>
            <w:r w:rsidRPr="7036E245">
              <w:rPr>
                <w:noProof/>
              </w:rPr>
              <w:t>Inhoud en doelen</w:t>
            </w:r>
          </w:p>
          <w:p w14:paraId="54DA4A8A" w14:textId="74A9C641" w:rsidR="00BB78AC" w:rsidRDefault="00C648D3" w:rsidP="00D9223A">
            <w:pPr>
              <w:rPr>
                <w:b/>
                <w:bCs/>
              </w:rPr>
            </w:pPr>
            <w:r>
              <w:rPr>
                <w:noProof/>
              </w:rPr>
              <w:drawing>
                <wp:anchor distT="0" distB="0" distL="114300" distR="114300" simplePos="0" relativeHeight="251659264" behindDoc="1" locked="0" layoutInCell="1" allowOverlap="1" wp14:anchorId="39783050" wp14:editId="039636C5">
                  <wp:simplePos x="0" y="0"/>
                  <wp:positionH relativeFrom="column">
                    <wp:posOffset>-59055</wp:posOffset>
                  </wp:positionH>
                  <wp:positionV relativeFrom="paragraph">
                    <wp:posOffset>92710</wp:posOffset>
                  </wp:positionV>
                  <wp:extent cx="5286375" cy="1480185"/>
                  <wp:effectExtent l="0" t="0" r="9525" b="5715"/>
                  <wp:wrapTight wrapText="bothSides">
                    <wp:wrapPolygon edited="0">
                      <wp:start x="0" y="0"/>
                      <wp:lineTo x="0" y="21405"/>
                      <wp:lineTo x="21561" y="21405"/>
                      <wp:lineTo x="21561" y="0"/>
                      <wp:lineTo x="0" y="0"/>
                    </wp:wrapPolygon>
                  </wp:wrapTight>
                  <wp:docPr id="128324359" name="Afbeelding 1" descr="Expliciete Directe Instruc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liciete Directe Instructie"/>
                          <pic:cNvPicPr>
                            <a:picLocks noChangeAspect="1" noChangeArrowheads="1"/>
                          </pic:cNvPicPr>
                        </pic:nvPicPr>
                        <pic:blipFill rotWithShape="1">
                          <a:blip r:embed="rId12">
                            <a:extLst>
                              <a:ext uri="{28A0092B-C50C-407E-A947-70E740481C1C}">
                                <a14:useLocalDpi xmlns:a14="http://schemas.microsoft.com/office/drawing/2010/main" val="0"/>
                              </a:ext>
                            </a:extLst>
                          </a:blip>
                          <a:srcRect t="20000"/>
                          <a:stretch/>
                        </pic:blipFill>
                        <pic:spPr bwMode="auto">
                          <a:xfrm>
                            <a:off x="0" y="0"/>
                            <a:ext cx="5286375" cy="1480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15ADA3" w14:textId="77777777" w:rsidR="00C648D3" w:rsidRDefault="00BB78AC" w:rsidP="00C648D3">
            <w:pPr>
              <w:jc w:val="left"/>
              <w:rPr>
                <w:color w:val="7030A0"/>
                <w:sz w:val="20"/>
                <w:szCs w:val="20"/>
              </w:rPr>
            </w:pPr>
            <w:r>
              <w:rPr>
                <w:color w:val="7030A0"/>
                <w:sz w:val="20"/>
                <w:szCs w:val="20"/>
              </w:rPr>
              <w:t xml:space="preserve">Deze ontwerpsteun helpt je in het ontwerpen, realiseren en evalueren van </w:t>
            </w:r>
          </w:p>
          <w:p w14:paraId="0C040936" w14:textId="77777777" w:rsidR="00C648D3" w:rsidRDefault="00BB78AC" w:rsidP="00C648D3">
            <w:pPr>
              <w:jc w:val="left"/>
              <w:rPr>
                <w:color w:val="7030A0"/>
                <w:sz w:val="20"/>
                <w:szCs w:val="20"/>
              </w:rPr>
            </w:pPr>
            <w:r>
              <w:rPr>
                <w:color w:val="7030A0"/>
                <w:sz w:val="20"/>
                <w:szCs w:val="20"/>
              </w:rPr>
              <w:t xml:space="preserve">leeractiviteiten. Het neemt je mee in de achterliggende kennis en vaardigheden </w:t>
            </w:r>
          </w:p>
          <w:p w14:paraId="6DFE690A" w14:textId="1ABBDB7E" w:rsidR="00BB78AC" w:rsidRDefault="00CF2014" w:rsidP="00C648D3">
            <w:pPr>
              <w:jc w:val="left"/>
              <w:rPr>
                <w:color w:val="7030A0"/>
                <w:sz w:val="20"/>
                <w:szCs w:val="20"/>
              </w:rPr>
            </w:pPr>
            <w:r>
              <w:rPr>
                <w:color w:val="7030A0"/>
                <w:sz w:val="20"/>
                <w:szCs w:val="20"/>
              </w:rPr>
              <w:t>waarmee je je handelen kunt onderbouwen</w:t>
            </w:r>
            <w:r w:rsidR="00BB78AC">
              <w:rPr>
                <w:color w:val="7030A0"/>
                <w:sz w:val="20"/>
                <w:szCs w:val="20"/>
              </w:rPr>
              <w:t>.</w:t>
            </w:r>
            <w:r w:rsidR="00C648D3">
              <w:rPr>
                <w:color w:val="7030A0"/>
                <w:sz w:val="20"/>
                <w:szCs w:val="20"/>
              </w:rPr>
              <w:t xml:space="preserve"> Hierin zul je de stappen </w:t>
            </w:r>
            <w:r w:rsidR="0036227C">
              <w:rPr>
                <w:color w:val="7030A0"/>
                <w:sz w:val="20"/>
                <w:szCs w:val="20"/>
              </w:rPr>
              <w:t xml:space="preserve">uit </w:t>
            </w:r>
            <w:r w:rsidR="0036227C" w:rsidRPr="0036227C">
              <w:rPr>
                <w:i/>
                <w:iCs/>
                <w:color w:val="7030A0"/>
                <w:sz w:val="20"/>
                <w:szCs w:val="20"/>
              </w:rPr>
              <w:t>Figuur A</w:t>
            </w:r>
            <w:r w:rsidR="00C648D3" w:rsidRPr="0036227C">
              <w:rPr>
                <w:i/>
                <w:iCs/>
                <w:color w:val="7030A0"/>
                <w:sz w:val="20"/>
                <w:szCs w:val="20"/>
              </w:rPr>
              <w:t xml:space="preserve"> </w:t>
            </w:r>
            <w:r>
              <w:rPr>
                <w:i/>
                <w:iCs/>
                <w:color w:val="7030A0"/>
                <w:sz w:val="20"/>
                <w:szCs w:val="20"/>
              </w:rPr>
              <w:br/>
            </w:r>
            <w:r w:rsidR="00C648D3">
              <w:rPr>
                <w:color w:val="7030A0"/>
                <w:sz w:val="20"/>
                <w:szCs w:val="20"/>
              </w:rPr>
              <w:t xml:space="preserve">volgen naar zelfstandigheid: eerst zal je mentor voordoen hoe je een leeractiviteit </w:t>
            </w:r>
            <w:r>
              <w:rPr>
                <w:color w:val="7030A0"/>
                <w:sz w:val="20"/>
                <w:szCs w:val="20"/>
              </w:rPr>
              <w:br/>
            </w:r>
            <w:r w:rsidR="00C648D3">
              <w:rPr>
                <w:color w:val="7030A0"/>
                <w:sz w:val="20"/>
                <w:szCs w:val="20"/>
              </w:rPr>
              <w:t xml:space="preserve">kunt ontwerpen, vervolgens vul je dit ontwerpformulier samen in en zodra je </w:t>
            </w:r>
            <w:r w:rsidR="00C648D3">
              <w:rPr>
                <w:color w:val="7030A0"/>
                <w:sz w:val="20"/>
                <w:szCs w:val="20"/>
              </w:rPr>
              <w:br/>
              <w:t xml:space="preserve">hier zelfverzekerd en routinematig in raakt, vul je steeds meer onderdelen </w:t>
            </w:r>
            <w:r w:rsidR="00C648D3">
              <w:rPr>
                <w:color w:val="7030A0"/>
                <w:sz w:val="20"/>
                <w:szCs w:val="20"/>
              </w:rPr>
              <w:br/>
              <w:t xml:space="preserve">samen met medestudenten of zelfstandig in. Onze richtlijn is dat je niet langer </w:t>
            </w:r>
            <w:r w:rsidR="00C648D3">
              <w:rPr>
                <w:color w:val="7030A0"/>
                <w:sz w:val="20"/>
                <w:szCs w:val="20"/>
              </w:rPr>
              <w:br/>
              <w:t xml:space="preserve">dan een uur besteed aan het ontwerpen van je leeractiviteiten. </w:t>
            </w:r>
          </w:p>
          <w:p w14:paraId="2BEED8FA" w14:textId="0BA20BB4" w:rsidR="00C648D3" w:rsidRDefault="00C648D3" w:rsidP="00D9223A">
            <w:pPr>
              <w:rPr>
                <w:color w:val="7030A0"/>
                <w:sz w:val="20"/>
                <w:szCs w:val="20"/>
              </w:rPr>
            </w:pPr>
            <w:r w:rsidRPr="005B19FC">
              <w:rPr>
                <w:noProof/>
                <w:sz w:val="20"/>
                <w:szCs w:val="20"/>
              </w:rPr>
              <w:drawing>
                <wp:anchor distT="0" distB="0" distL="114300" distR="114300" simplePos="0" relativeHeight="251658240" behindDoc="0" locked="0" layoutInCell="1" allowOverlap="1" wp14:anchorId="7549D346" wp14:editId="2112D42E">
                  <wp:simplePos x="0" y="0"/>
                  <wp:positionH relativeFrom="column">
                    <wp:posOffset>6665595</wp:posOffset>
                  </wp:positionH>
                  <wp:positionV relativeFrom="paragraph">
                    <wp:posOffset>59690</wp:posOffset>
                  </wp:positionV>
                  <wp:extent cx="2495550" cy="2318875"/>
                  <wp:effectExtent l="0" t="0" r="0" b="5715"/>
                  <wp:wrapNone/>
                  <wp:docPr id="8428993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9936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95550" cy="2318875"/>
                          </a:xfrm>
                          <a:prstGeom prst="rect">
                            <a:avLst/>
                          </a:prstGeom>
                        </pic:spPr>
                      </pic:pic>
                    </a:graphicData>
                  </a:graphic>
                  <wp14:sizeRelH relativeFrom="margin">
                    <wp14:pctWidth>0</wp14:pctWidth>
                  </wp14:sizeRelH>
                  <wp14:sizeRelV relativeFrom="margin">
                    <wp14:pctHeight>0</wp14:pctHeight>
                  </wp14:sizeRelV>
                </wp:anchor>
              </w:drawing>
            </w:r>
          </w:p>
          <w:p w14:paraId="2BAA2065" w14:textId="3EFF398F" w:rsidR="0036227C" w:rsidRPr="0036227C" w:rsidRDefault="00C648D3" w:rsidP="00D9223A">
            <w:pPr>
              <w:rPr>
                <w:sz w:val="14"/>
                <w:szCs w:val="14"/>
              </w:rPr>
            </w:pPr>
            <w:r w:rsidRPr="0036227C">
              <w:rPr>
                <w:i/>
                <w:iCs/>
                <w:sz w:val="14"/>
                <w:szCs w:val="14"/>
              </w:rPr>
              <w:br/>
            </w:r>
            <w:r w:rsidR="0036227C" w:rsidRPr="0036227C">
              <w:rPr>
                <w:sz w:val="14"/>
                <w:szCs w:val="14"/>
              </w:rPr>
              <w:t>Figuur A: Stapsgewijs na</w:t>
            </w:r>
            <w:r w:rsidR="0036227C">
              <w:rPr>
                <w:sz w:val="14"/>
                <w:szCs w:val="14"/>
              </w:rPr>
              <w:t>ar zelfstandigheid</w:t>
            </w:r>
          </w:p>
          <w:p w14:paraId="27DE3AE8" w14:textId="4A22948F" w:rsidR="00BB78AC" w:rsidRPr="0036227C" w:rsidRDefault="0036227C" w:rsidP="00D9223A">
            <w:pPr>
              <w:rPr>
                <w:sz w:val="14"/>
                <w:szCs w:val="14"/>
              </w:rPr>
            </w:pPr>
            <w:r w:rsidRPr="0036227C">
              <w:rPr>
                <w:sz w:val="14"/>
                <w:szCs w:val="14"/>
              </w:rPr>
              <w:t>Overgenomen uit</w:t>
            </w:r>
            <w:r w:rsidR="00C648D3" w:rsidRPr="0036227C">
              <w:rPr>
                <w:sz w:val="14"/>
                <w:szCs w:val="14"/>
              </w:rPr>
              <w:t xml:space="preserve">: </w:t>
            </w:r>
            <w:r w:rsidR="00C648D3" w:rsidRPr="0036227C">
              <w:rPr>
                <w:i/>
                <w:iCs/>
                <w:sz w:val="14"/>
                <w:szCs w:val="14"/>
              </w:rPr>
              <w:t>Expliciete Directe Instructie 2.0</w:t>
            </w:r>
            <w:r w:rsidRPr="0036227C">
              <w:rPr>
                <w:sz w:val="14"/>
                <w:szCs w:val="14"/>
              </w:rPr>
              <w:t xml:space="preserve">, door </w:t>
            </w:r>
            <w:r w:rsidR="00C648D3" w:rsidRPr="0036227C">
              <w:rPr>
                <w:sz w:val="14"/>
                <w:szCs w:val="14"/>
              </w:rPr>
              <w:t xml:space="preserve">John </w:t>
            </w:r>
            <w:proofErr w:type="spellStart"/>
            <w:r w:rsidR="00C648D3" w:rsidRPr="0036227C">
              <w:rPr>
                <w:sz w:val="14"/>
                <w:szCs w:val="14"/>
              </w:rPr>
              <w:t>Hollingsworth</w:t>
            </w:r>
            <w:proofErr w:type="spellEnd"/>
            <w:r w:rsidR="00C648D3" w:rsidRPr="0036227C">
              <w:rPr>
                <w:sz w:val="14"/>
                <w:szCs w:val="14"/>
              </w:rPr>
              <w:t xml:space="preserve"> &amp; Silvia </w:t>
            </w:r>
            <w:proofErr w:type="spellStart"/>
            <w:r w:rsidR="00C648D3" w:rsidRPr="0036227C">
              <w:rPr>
                <w:sz w:val="14"/>
                <w:szCs w:val="14"/>
              </w:rPr>
              <w:t>Ybarra</w:t>
            </w:r>
            <w:proofErr w:type="spellEnd"/>
            <w:r w:rsidR="00C648D3" w:rsidRPr="0036227C">
              <w:rPr>
                <w:sz w:val="14"/>
                <w:szCs w:val="14"/>
              </w:rPr>
              <w:t xml:space="preserve"> (2020)</w:t>
            </w:r>
          </w:p>
          <w:p w14:paraId="6EF998E6" w14:textId="653BD6A0" w:rsidR="00C648D3" w:rsidRPr="0036227C" w:rsidRDefault="00C648D3" w:rsidP="00D9223A">
            <w:pPr>
              <w:rPr>
                <w:b/>
                <w:bCs/>
              </w:rPr>
            </w:pPr>
          </w:p>
          <w:p w14:paraId="0F0CCBA8" w14:textId="4A51017C" w:rsidR="00487143" w:rsidRPr="009F4B91" w:rsidRDefault="00487143" w:rsidP="00D9223A">
            <w:pPr>
              <w:rPr>
                <w:b/>
                <w:bCs/>
              </w:rPr>
            </w:pPr>
            <w:r w:rsidRPr="7036E245">
              <w:rPr>
                <w:b/>
                <w:bCs/>
              </w:rPr>
              <w:t>Beginsituatie van de leerlingen</w:t>
            </w:r>
          </w:p>
          <w:p w14:paraId="78EDAC64" w14:textId="163217E7" w:rsidR="00487143" w:rsidRPr="009F4B91" w:rsidRDefault="0080602D" w:rsidP="00D9223A">
            <w:pPr>
              <w:rPr>
                <w:sz w:val="16"/>
                <w:szCs w:val="16"/>
              </w:rPr>
            </w:pPr>
            <w:r w:rsidRPr="0080602D">
              <w:rPr>
                <w:noProof/>
                <w:sz w:val="16"/>
                <w:szCs w:val="16"/>
              </w:rPr>
              <mc:AlternateContent>
                <mc:Choice Requires="wps">
                  <w:drawing>
                    <wp:anchor distT="45720" distB="45720" distL="114300" distR="114300" simplePos="0" relativeHeight="251661312" behindDoc="0" locked="0" layoutInCell="1" allowOverlap="1" wp14:anchorId="65CE1992" wp14:editId="781593D7">
                      <wp:simplePos x="0" y="0"/>
                      <wp:positionH relativeFrom="column">
                        <wp:posOffset>6675120</wp:posOffset>
                      </wp:positionH>
                      <wp:positionV relativeFrom="paragraph">
                        <wp:posOffset>1600835</wp:posOffset>
                      </wp:positionV>
                      <wp:extent cx="2505075" cy="433070"/>
                      <wp:effectExtent l="0" t="0" r="28575" b="2413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5075" cy="433070"/>
                              </a:xfrm>
                              <a:prstGeom prst="rect">
                                <a:avLst/>
                              </a:prstGeom>
                              <a:solidFill>
                                <a:srgbClr val="FFFFFF"/>
                              </a:solidFill>
                              <a:ln w="9525">
                                <a:solidFill>
                                  <a:schemeClr val="bg1"/>
                                </a:solidFill>
                                <a:miter lim="800000"/>
                                <a:headEnd/>
                                <a:tailEnd/>
                              </a:ln>
                            </wps:spPr>
                            <wps:txbx>
                              <w:txbxContent>
                                <w:p w14:paraId="1292E84D" w14:textId="33B5CB93" w:rsidR="0080602D" w:rsidRPr="0080602D" w:rsidRDefault="0080602D" w:rsidP="0080602D">
                                  <w:pPr>
                                    <w:jc w:val="left"/>
                                    <w:rPr>
                                      <w:sz w:val="14"/>
                                      <w:szCs w:val="14"/>
                                    </w:rPr>
                                  </w:pPr>
                                  <w:r w:rsidRPr="0080602D">
                                    <w:rPr>
                                      <w:sz w:val="14"/>
                                      <w:szCs w:val="14"/>
                                    </w:rPr>
                                    <w:t>Figuur B: Cyclus van doelgericht onderwijs ontwerpen</w:t>
                                  </w:r>
                                  <w:r w:rsidRPr="0080602D">
                                    <w:rPr>
                                      <w:sz w:val="14"/>
                                      <w:szCs w:val="14"/>
                                    </w:rPr>
                                    <w:br/>
                                    <w:t xml:space="preserve">Overgenomen uit: </w:t>
                                  </w:r>
                                  <w:r w:rsidRPr="0080602D">
                                    <w:rPr>
                                      <w:i/>
                                      <w:iCs/>
                                      <w:sz w:val="14"/>
                                      <w:szCs w:val="14"/>
                                    </w:rPr>
                                    <w:t>Doelgericht onderwijs onderwerpen</w:t>
                                  </w:r>
                                  <w:r w:rsidRPr="0080602D">
                                    <w:rPr>
                                      <w:sz w:val="14"/>
                                      <w:szCs w:val="14"/>
                                    </w:rPr>
                                    <w:t xml:space="preserve"> door </w:t>
                                  </w:r>
                                  <w:proofErr w:type="spellStart"/>
                                  <w:r w:rsidRPr="0080602D">
                                    <w:rPr>
                                      <w:sz w:val="14"/>
                                      <w:szCs w:val="14"/>
                                    </w:rPr>
                                    <w:t>Bakx</w:t>
                                  </w:r>
                                  <w:proofErr w:type="spellEnd"/>
                                  <w:r w:rsidRPr="0080602D">
                                    <w:rPr>
                                      <w:sz w:val="14"/>
                                      <w:szCs w:val="14"/>
                                    </w:rPr>
                                    <w:t>, Ros &amp; Bolhuis (2023)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CE1992" id="_x0000_t202" coordsize="21600,21600" o:spt="202" path="m,l,21600r21600,l21600,xe">
                      <v:stroke joinstyle="miter"/>
                      <v:path gradientshapeok="t" o:connecttype="rect"/>
                    </v:shapetype>
                    <v:shape id="Tekstvak 2" o:spid="_x0000_s1026" type="#_x0000_t202" style="position:absolute;left:0;text-align:left;margin-left:525.6pt;margin-top:126.05pt;width:197.25pt;height:34.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" strokecolor="white [3212]">
                      <v:textbox>
                        <w:txbxContent>
                          <w:p w14:paraId="1292E84D" w14:textId="33B5CB93" w:rsidR="0080602D" w:rsidRPr="0080602D" w:rsidRDefault="0080602D" w:rsidP="0080602D">
                            <w:pPr>
                              <w:jc w:val="left"/>
                              <w:rPr>
                                <w:sz w:val="14"/>
                                <w:szCs w:val="14"/>
                              </w:rPr>
                            </w:pPr>
                            <w:r w:rsidRPr="0080602D">
                              <w:rPr>
                                <w:sz w:val="14"/>
                                <w:szCs w:val="14"/>
                              </w:rPr>
                              <w:t>Figuur B: Cyclus van doelgericht onderwijs ontwerpen</w:t>
                            </w:r>
                            <w:r w:rsidRPr="0080602D">
                              <w:rPr>
                                <w:sz w:val="14"/>
                                <w:szCs w:val="14"/>
                              </w:rPr>
                              <w:br/>
                              <w:t xml:space="preserve">Overgenomen uit: </w:t>
                            </w:r>
                            <w:r w:rsidRPr="0080602D">
                              <w:rPr>
                                <w:i/>
                                <w:iCs/>
                                <w:sz w:val="14"/>
                                <w:szCs w:val="14"/>
                              </w:rPr>
                              <w:t>Doelgericht onderwijs onderwerpen</w:t>
                            </w:r>
                            <w:r w:rsidRPr="0080602D">
                              <w:rPr>
                                <w:sz w:val="14"/>
                                <w:szCs w:val="14"/>
                              </w:rPr>
                              <w:t xml:space="preserve"> door </w:t>
                            </w:r>
                            <w:proofErr w:type="spellStart"/>
                            <w:r w:rsidRPr="0080602D">
                              <w:rPr>
                                <w:sz w:val="14"/>
                                <w:szCs w:val="14"/>
                              </w:rPr>
                              <w:t>Bakx</w:t>
                            </w:r>
                            <w:proofErr w:type="spellEnd"/>
                            <w:r w:rsidRPr="0080602D">
                              <w:rPr>
                                <w:sz w:val="14"/>
                                <w:szCs w:val="14"/>
                              </w:rPr>
                              <w:t>, Ros &amp; Bolhuis (2023)</w:t>
                            </w:r>
                          </w:p>
                        </w:txbxContent>
                      </v:textbox>
                      <w10:wrap type="square"/>
                    </v:shape>
                  </w:pict>
                </mc:Fallback>
              </mc:AlternateContent>
            </w:r>
            <w:r w:rsidR="00487143" w:rsidRPr="009F4B91">
              <w:rPr>
                <w:sz w:val="16"/>
                <w:szCs w:val="16"/>
              </w:rPr>
              <w:t xml:space="preserve">Kennis: wat weten de leerlingen al? Vaardigheden: wat kunnen de leerlingen al? Gedrag: met welk gedrag moet je rekening houden? </w:t>
            </w:r>
          </w:p>
          <w:tbl>
            <w:tblPr>
              <w:tblStyle w:val="Tabelraster"/>
              <w:tblW w:w="2335" w:type="pct"/>
              <w:tblLook w:val="04A0" w:firstRow="1" w:lastRow="0" w:firstColumn="1" w:lastColumn="0" w:noHBand="0" w:noVBand="1"/>
            </w:tblPr>
            <w:tblGrid>
              <w:gridCol w:w="9814"/>
            </w:tblGrid>
            <w:tr w:rsidR="00487143" w:rsidRPr="009F4B91" w14:paraId="2BFC15A8" w14:textId="77777777" w:rsidTr="009477E0">
              <w:trPr>
                <w:trHeight w:val="1036"/>
              </w:trPr>
              <w:tc>
                <w:tcPr>
                  <w:tcW w:w="5000" w:type="pct"/>
                </w:tcPr>
                <w:p w14:paraId="4011B470" w14:textId="77777777" w:rsidR="0035050C" w:rsidRDefault="0035050C" w:rsidP="00D9223A">
                  <w:pPr>
                    <w:rPr>
                      <w:color w:val="7030A0"/>
                      <w:sz w:val="20"/>
                      <w:szCs w:val="20"/>
                    </w:rPr>
                  </w:pPr>
                </w:p>
                <w:p w14:paraId="50487234" w14:textId="5F4047DC" w:rsidR="009477E0" w:rsidRDefault="009477E0" w:rsidP="00D9223A">
                  <w:pPr>
                    <w:rPr>
                      <w:color w:val="7030A0"/>
                      <w:sz w:val="20"/>
                      <w:szCs w:val="20"/>
                    </w:rPr>
                  </w:pPr>
                  <w:r>
                    <w:rPr>
                      <w:color w:val="7030A0"/>
                      <w:sz w:val="20"/>
                      <w:szCs w:val="20"/>
                    </w:rPr>
                    <w:t xml:space="preserve">In het onderwijs ontwerp je leeractiviteiten niet zomaar omdat het leuk is (activiteitgericht), maar omdat je als leerkracht een doel voor ogen hebt (doelgericht). Je volgt hierbij </w:t>
                  </w:r>
                  <w:r w:rsidR="005B19FC">
                    <w:rPr>
                      <w:color w:val="7030A0"/>
                      <w:sz w:val="20"/>
                      <w:szCs w:val="20"/>
                    </w:rPr>
                    <w:t>de cyclus van doelgericht onderwijs ontwerpen</w:t>
                  </w:r>
                  <w:r w:rsidR="0080602D">
                    <w:rPr>
                      <w:color w:val="7030A0"/>
                      <w:sz w:val="20"/>
                      <w:szCs w:val="20"/>
                    </w:rPr>
                    <w:t xml:space="preserve"> uit </w:t>
                  </w:r>
                  <w:r w:rsidR="0080602D" w:rsidRPr="0080602D">
                    <w:rPr>
                      <w:i/>
                      <w:iCs/>
                      <w:color w:val="7030A0"/>
                      <w:sz w:val="20"/>
                      <w:szCs w:val="20"/>
                    </w:rPr>
                    <w:t>Figuur B</w:t>
                  </w:r>
                  <w:r>
                    <w:rPr>
                      <w:color w:val="7030A0"/>
                      <w:sz w:val="20"/>
                      <w:szCs w:val="20"/>
                    </w:rPr>
                    <w:t xml:space="preserve">. Het boek waarin deze cyclus is uitgewerkt is te lezen via </w:t>
                  </w:r>
                  <w:hyperlink r:id="rId14" w:history="1">
                    <w:r w:rsidRPr="009477E0">
                      <w:rPr>
                        <w:rStyle w:val="Hyperlink"/>
                        <w:sz w:val="20"/>
                        <w:szCs w:val="20"/>
                      </w:rPr>
                      <w:t>deze link</w:t>
                    </w:r>
                  </w:hyperlink>
                  <w:r>
                    <w:rPr>
                      <w:color w:val="7030A0"/>
                      <w:sz w:val="20"/>
                      <w:szCs w:val="20"/>
                    </w:rPr>
                    <w:t>. Paragraaf 3.3 gaat over de beginsituatie van de leerlingen</w:t>
                  </w:r>
                  <w:r w:rsidR="0080602D">
                    <w:rPr>
                      <w:color w:val="7030A0"/>
                      <w:sz w:val="20"/>
                      <w:szCs w:val="20"/>
                    </w:rPr>
                    <w:t xml:space="preserve">: de voorkennis en behoeften. </w:t>
                  </w:r>
                </w:p>
                <w:p w14:paraId="17FFEB98" w14:textId="079BBBD8" w:rsidR="009477E0" w:rsidRDefault="009477E0" w:rsidP="00D9223A">
                  <w:pPr>
                    <w:rPr>
                      <w:color w:val="7030A0"/>
                      <w:sz w:val="20"/>
                      <w:szCs w:val="20"/>
                    </w:rPr>
                  </w:pPr>
                </w:p>
                <w:p w14:paraId="0A57AED6" w14:textId="7A44D4A4" w:rsidR="005B19FC" w:rsidRDefault="009477E0" w:rsidP="00D9223A">
                  <w:pPr>
                    <w:rPr>
                      <w:color w:val="7030A0"/>
                      <w:sz w:val="20"/>
                      <w:szCs w:val="20"/>
                    </w:rPr>
                  </w:pPr>
                  <w:r>
                    <w:rPr>
                      <w:color w:val="7030A0"/>
                      <w:sz w:val="20"/>
                      <w:szCs w:val="20"/>
                    </w:rPr>
                    <w:t>De cyclus start met het stellen van doelen.</w:t>
                  </w:r>
                  <w:r w:rsidR="00BB78AC">
                    <w:rPr>
                      <w:color w:val="7030A0"/>
                      <w:sz w:val="20"/>
                      <w:szCs w:val="20"/>
                    </w:rPr>
                    <w:t xml:space="preserve"> Om een passend leerdoel te ontwerpen voor je leeractiviteit, heb je eerst inzicht nodig in de beginsituatie van de leerlingen. </w:t>
                  </w:r>
                  <w:r w:rsidR="006B71A7">
                    <w:rPr>
                      <w:color w:val="7030A0"/>
                      <w:sz w:val="20"/>
                      <w:szCs w:val="20"/>
                    </w:rPr>
                    <w:t>Informatie over de beginsuatie kan je verzamelen uit:</w:t>
                  </w:r>
                </w:p>
                <w:p w14:paraId="4C2C016A" w14:textId="4A64C04D" w:rsidR="006B71A7" w:rsidRPr="0080602D" w:rsidRDefault="006B71A7" w:rsidP="006B71A7">
                  <w:pPr>
                    <w:pStyle w:val="Lijstalinea"/>
                    <w:numPr>
                      <w:ilvl w:val="0"/>
                      <w:numId w:val="4"/>
                    </w:numPr>
                    <w:spacing w:after="0" w:line="240" w:lineRule="auto"/>
                    <w:rPr>
                      <w:color w:val="7030A0"/>
                      <w:sz w:val="19"/>
                      <w:szCs w:val="19"/>
                    </w:rPr>
                  </w:pPr>
                  <w:r w:rsidRPr="0080602D">
                    <w:rPr>
                      <w:color w:val="7030A0"/>
                      <w:sz w:val="19"/>
                      <w:szCs w:val="19"/>
                    </w:rPr>
                    <w:t>Toetsen</w:t>
                  </w:r>
                  <w:r w:rsidR="00B31B5F" w:rsidRPr="0080602D">
                    <w:rPr>
                      <w:color w:val="7030A0"/>
                      <w:sz w:val="19"/>
                      <w:szCs w:val="19"/>
                    </w:rPr>
                    <w:t>: wat waren de resultaten van toetsen</w:t>
                  </w:r>
                  <w:r w:rsidR="007543EC" w:rsidRPr="0080602D">
                    <w:rPr>
                      <w:color w:val="7030A0"/>
                      <w:sz w:val="19"/>
                      <w:szCs w:val="19"/>
                    </w:rPr>
                    <w:t xml:space="preserve"> over dezelfde soort leerinhoud van deze leeractiviteit?</w:t>
                  </w:r>
                </w:p>
                <w:p w14:paraId="74E21C93" w14:textId="6ECCCAAA" w:rsidR="006B71A7" w:rsidRPr="0080602D" w:rsidRDefault="006B71A7" w:rsidP="006B71A7">
                  <w:pPr>
                    <w:pStyle w:val="Lijstalinea"/>
                    <w:numPr>
                      <w:ilvl w:val="0"/>
                      <w:numId w:val="4"/>
                    </w:numPr>
                    <w:spacing w:after="0" w:line="240" w:lineRule="auto"/>
                    <w:rPr>
                      <w:color w:val="7030A0"/>
                      <w:sz w:val="19"/>
                      <w:szCs w:val="19"/>
                    </w:rPr>
                  </w:pPr>
                  <w:r w:rsidRPr="0080602D">
                    <w:rPr>
                      <w:color w:val="7030A0"/>
                      <w:sz w:val="19"/>
                      <w:szCs w:val="19"/>
                    </w:rPr>
                    <w:t>Observaties</w:t>
                  </w:r>
                  <w:r w:rsidR="00B31B5F" w:rsidRPr="0080602D">
                    <w:rPr>
                      <w:color w:val="7030A0"/>
                      <w:sz w:val="19"/>
                      <w:szCs w:val="19"/>
                    </w:rPr>
                    <w:t>: wat hebben jij en je mentor geobserveerd tijdens vorige leeractiviteiten?</w:t>
                  </w:r>
                  <w:r w:rsidRPr="0080602D">
                    <w:rPr>
                      <w:color w:val="7030A0"/>
                      <w:sz w:val="19"/>
                      <w:szCs w:val="19"/>
                    </w:rPr>
                    <w:t xml:space="preserve"> </w:t>
                  </w:r>
                </w:p>
                <w:p w14:paraId="4E825251" w14:textId="206A4ABD" w:rsidR="006B71A7" w:rsidRPr="0080602D" w:rsidRDefault="006B71A7" w:rsidP="006B71A7">
                  <w:pPr>
                    <w:pStyle w:val="Lijstalinea"/>
                    <w:numPr>
                      <w:ilvl w:val="0"/>
                      <w:numId w:val="4"/>
                    </w:numPr>
                    <w:spacing w:after="0" w:line="240" w:lineRule="auto"/>
                    <w:rPr>
                      <w:color w:val="7030A0"/>
                      <w:sz w:val="19"/>
                      <w:szCs w:val="19"/>
                    </w:rPr>
                  </w:pPr>
                  <w:r w:rsidRPr="0080602D">
                    <w:rPr>
                      <w:color w:val="7030A0"/>
                      <w:sz w:val="19"/>
                      <w:szCs w:val="19"/>
                    </w:rPr>
                    <w:t>Evaluaties</w:t>
                  </w:r>
                  <w:r w:rsidR="00B31B5F" w:rsidRPr="0080602D">
                    <w:rPr>
                      <w:color w:val="7030A0"/>
                      <w:sz w:val="19"/>
                      <w:szCs w:val="19"/>
                    </w:rPr>
                    <w:t xml:space="preserve">: wat hebben de kinderen tijdens de vorige leeractiviteit geleerd? Wat </w:t>
                  </w:r>
                  <w:r w:rsidR="007543EC" w:rsidRPr="0080602D">
                    <w:rPr>
                      <w:color w:val="7030A0"/>
                      <w:sz w:val="19"/>
                      <w:szCs w:val="19"/>
                    </w:rPr>
                    <w:t xml:space="preserve">viel op in </w:t>
                  </w:r>
                  <w:r w:rsidR="00B31B5F" w:rsidRPr="0080602D">
                    <w:rPr>
                      <w:color w:val="7030A0"/>
                      <w:sz w:val="19"/>
                      <w:szCs w:val="19"/>
                    </w:rPr>
                    <w:t xml:space="preserve">het nakijkwerk? </w:t>
                  </w:r>
                </w:p>
                <w:p w14:paraId="5F2D70B2" w14:textId="6D41BF2B" w:rsidR="005B19FC" w:rsidRPr="005B19FC" w:rsidRDefault="005B19FC" w:rsidP="00D9223A">
                  <w:pPr>
                    <w:rPr>
                      <w:color w:val="7030A0"/>
                      <w:sz w:val="20"/>
                      <w:szCs w:val="20"/>
                    </w:rPr>
                  </w:pPr>
                </w:p>
                <w:p w14:paraId="50FB79A7" w14:textId="7A28A291" w:rsidR="00487143" w:rsidRPr="00487143" w:rsidRDefault="00487143" w:rsidP="00D9223A">
                  <w:pPr>
                    <w:rPr>
                      <w:sz w:val="20"/>
                      <w:szCs w:val="20"/>
                    </w:rPr>
                  </w:pPr>
                  <w:r w:rsidRPr="00487143">
                    <w:rPr>
                      <w:sz w:val="20"/>
                      <w:szCs w:val="20"/>
                    </w:rPr>
                    <w:lastRenderedPageBreak/>
                    <w:t>Kennis:</w:t>
                  </w:r>
                  <w:r w:rsidR="005B19FC">
                    <w:rPr>
                      <w:sz w:val="20"/>
                      <w:szCs w:val="20"/>
                    </w:rPr>
                    <w:t xml:space="preserve"> </w:t>
                  </w:r>
                  <w:r w:rsidR="00B31B5F" w:rsidRPr="00B31B5F">
                    <w:rPr>
                      <w:color w:val="7030A0"/>
                      <w:sz w:val="20"/>
                      <w:szCs w:val="20"/>
                    </w:rPr>
                    <w:t>In</w:t>
                  </w:r>
                  <w:r w:rsidR="00B31B5F">
                    <w:rPr>
                      <w:sz w:val="20"/>
                      <w:szCs w:val="20"/>
                    </w:rPr>
                    <w:t xml:space="preserve"> </w:t>
                  </w:r>
                  <w:hyperlink r:id="rId15" w:history="1">
                    <w:r w:rsidR="00B31B5F" w:rsidRPr="00B31B5F">
                      <w:rPr>
                        <w:rStyle w:val="Hyperlink"/>
                        <w:sz w:val="20"/>
                        <w:szCs w:val="20"/>
                      </w:rPr>
                      <w:t>paragraa</w:t>
                    </w:r>
                    <w:r w:rsidR="00F8067C">
                      <w:rPr>
                        <w:rStyle w:val="Hyperlink"/>
                        <w:sz w:val="20"/>
                        <w:szCs w:val="20"/>
                      </w:rPr>
                      <w:t>f 2.5.1</w:t>
                    </w:r>
                  </w:hyperlink>
                  <w:r w:rsidR="00B31B5F">
                    <w:rPr>
                      <w:sz w:val="20"/>
                      <w:szCs w:val="20"/>
                    </w:rPr>
                    <w:t xml:space="preserve"> </w:t>
                  </w:r>
                  <w:r w:rsidR="00B31B5F" w:rsidRPr="00B31B5F">
                    <w:rPr>
                      <w:color w:val="7030A0"/>
                      <w:sz w:val="20"/>
                      <w:szCs w:val="20"/>
                    </w:rPr>
                    <w:t xml:space="preserve">staat uitgewerkt om wat voor type kennis en inzichten het kan gaan. </w:t>
                  </w:r>
                </w:p>
                <w:p w14:paraId="5A76E949" w14:textId="77777777" w:rsidR="00487143" w:rsidRPr="00487143" w:rsidRDefault="00487143" w:rsidP="00D9223A">
                  <w:pPr>
                    <w:rPr>
                      <w:sz w:val="20"/>
                      <w:szCs w:val="20"/>
                    </w:rPr>
                  </w:pPr>
                </w:p>
                <w:p w14:paraId="1EE08BC2" w14:textId="708835EC" w:rsidR="00487143" w:rsidRPr="00B31B5F" w:rsidRDefault="00487143" w:rsidP="00D9223A">
                  <w:pPr>
                    <w:rPr>
                      <w:color w:val="7030A0"/>
                      <w:sz w:val="20"/>
                      <w:szCs w:val="20"/>
                    </w:rPr>
                  </w:pPr>
                  <w:r w:rsidRPr="00487143">
                    <w:rPr>
                      <w:sz w:val="20"/>
                      <w:szCs w:val="20"/>
                    </w:rPr>
                    <w:t>Vaardigheden:</w:t>
                  </w:r>
                  <w:r w:rsidR="00B31B5F">
                    <w:rPr>
                      <w:sz w:val="20"/>
                      <w:szCs w:val="20"/>
                    </w:rPr>
                    <w:t xml:space="preserve"> </w:t>
                  </w:r>
                  <w:r w:rsidR="00B31B5F" w:rsidRPr="00B31B5F">
                    <w:rPr>
                      <w:color w:val="7030A0"/>
                      <w:sz w:val="20"/>
                      <w:szCs w:val="20"/>
                    </w:rPr>
                    <w:t xml:space="preserve">Zie </w:t>
                  </w:r>
                  <w:hyperlink r:id="rId16" w:history="1">
                    <w:r w:rsidR="00B31B5F" w:rsidRPr="00B31B5F">
                      <w:rPr>
                        <w:rStyle w:val="Hyperlink"/>
                        <w:sz w:val="20"/>
                        <w:szCs w:val="20"/>
                      </w:rPr>
                      <w:t>paragraa</w:t>
                    </w:r>
                    <w:r w:rsidR="000B78B1">
                      <w:rPr>
                        <w:rStyle w:val="Hyperlink"/>
                        <w:sz w:val="20"/>
                        <w:szCs w:val="20"/>
                      </w:rPr>
                      <w:t>f 2.5.2</w:t>
                    </w:r>
                  </w:hyperlink>
                  <w:r w:rsidR="00B31B5F" w:rsidRPr="00B31B5F">
                    <w:rPr>
                      <w:color w:val="7030A0"/>
                      <w:sz w:val="20"/>
                      <w:szCs w:val="20"/>
                    </w:rPr>
                    <w:t xml:space="preserve"> om wat voor vaardigheden het kan gaan.</w:t>
                  </w:r>
                </w:p>
                <w:p w14:paraId="275E5D15" w14:textId="77777777" w:rsidR="00487143" w:rsidRPr="00487143" w:rsidRDefault="00487143" w:rsidP="00D9223A">
                  <w:pPr>
                    <w:rPr>
                      <w:sz w:val="20"/>
                      <w:szCs w:val="20"/>
                    </w:rPr>
                  </w:pPr>
                </w:p>
                <w:p w14:paraId="2192D06A" w14:textId="10BA354F" w:rsidR="00135D51" w:rsidRPr="00B31B5F" w:rsidRDefault="00487143" w:rsidP="00D9223A">
                  <w:pPr>
                    <w:rPr>
                      <w:color w:val="7030A0"/>
                      <w:sz w:val="20"/>
                      <w:szCs w:val="20"/>
                    </w:rPr>
                  </w:pPr>
                  <w:r w:rsidRPr="00487143">
                    <w:rPr>
                      <w:sz w:val="20"/>
                      <w:szCs w:val="20"/>
                    </w:rPr>
                    <w:t xml:space="preserve">Gedrag: </w:t>
                  </w:r>
                  <w:r w:rsidR="00B31B5F" w:rsidRPr="00B31B5F">
                    <w:rPr>
                      <w:color w:val="7030A0"/>
                      <w:sz w:val="20"/>
                      <w:szCs w:val="20"/>
                    </w:rPr>
                    <w:t xml:space="preserve">En </w:t>
                  </w:r>
                  <w:hyperlink r:id="rId17" w:history="1">
                    <w:r w:rsidR="00B31B5F" w:rsidRPr="00B31B5F">
                      <w:rPr>
                        <w:rStyle w:val="Hyperlink"/>
                        <w:sz w:val="20"/>
                        <w:szCs w:val="20"/>
                      </w:rPr>
                      <w:t>paragraa</w:t>
                    </w:r>
                    <w:r w:rsidR="000B78B1">
                      <w:rPr>
                        <w:rStyle w:val="Hyperlink"/>
                        <w:sz w:val="20"/>
                        <w:szCs w:val="20"/>
                      </w:rPr>
                      <w:t>f 2.5.3</w:t>
                    </w:r>
                  </w:hyperlink>
                  <w:r w:rsidR="000B78B1">
                    <w:rPr>
                      <w:color w:val="7030A0"/>
                      <w:sz w:val="20"/>
                      <w:szCs w:val="20"/>
                    </w:rPr>
                    <w:t xml:space="preserve"> </w:t>
                  </w:r>
                  <w:r w:rsidR="00B31B5F" w:rsidRPr="00B31B5F">
                    <w:rPr>
                      <w:color w:val="7030A0"/>
                      <w:sz w:val="20"/>
                      <w:szCs w:val="20"/>
                    </w:rPr>
                    <w:t xml:space="preserve"> gaat om attitude</w:t>
                  </w:r>
                  <w:r w:rsidR="00B31B5F">
                    <w:rPr>
                      <w:color w:val="7030A0"/>
                      <w:sz w:val="20"/>
                      <w:szCs w:val="20"/>
                    </w:rPr>
                    <w:t xml:space="preserve"> / gedrag. </w:t>
                  </w:r>
                </w:p>
                <w:p w14:paraId="425E053F" w14:textId="77777777" w:rsidR="00487143" w:rsidRPr="00E253C5" w:rsidRDefault="00487143" w:rsidP="00D9223A">
                  <w:pPr>
                    <w:rPr>
                      <w:sz w:val="20"/>
                      <w:szCs w:val="20"/>
                    </w:rPr>
                  </w:pPr>
                </w:p>
              </w:tc>
            </w:tr>
          </w:tbl>
          <w:p w14:paraId="00D7AAB9" w14:textId="45D44BFF" w:rsidR="00487143" w:rsidRPr="009F4B91" w:rsidRDefault="00487143" w:rsidP="00D9223A">
            <w:pPr>
              <w:rPr>
                <w:b/>
                <w:bCs/>
              </w:rPr>
            </w:pPr>
          </w:p>
          <w:p w14:paraId="6CBD22C4" w14:textId="6B5DFB20" w:rsidR="00487143" w:rsidRPr="009F4B91" w:rsidRDefault="00487143" w:rsidP="00D9223A">
            <w:pPr>
              <w:rPr>
                <w:b/>
                <w:bCs/>
              </w:rPr>
            </w:pPr>
            <w:r w:rsidRPr="009F4B91">
              <w:rPr>
                <w:b/>
                <w:bCs/>
              </w:rPr>
              <w:t>Leerdoel</w:t>
            </w:r>
          </w:p>
          <w:p w14:paraId="2EEBB5D0" w14:textId="05BD09AD" w:rsidR="00487143" w:rsidRPr="009F4B91" w:rsidRDefault="00487143" w:rsidP="00D9223A">
            <w:pPr>
              <w:rPr>
                <w:sz w:val="16"/>
                <w:szCs w:val="16"/>
              </w:rPr>
            </w:pPr>
            <w:r w:rsidRPr="009F4B91">
              <w:rPr>
                <w:sz w:val="16"/>
                <w:szCs w:val="16"/>
              </w:rPr>
              <w:t>Wat moeten de leerlingen aan het einde van de les concreet kennen, kunnen of ervaren hebben (proces/productdoel)?</w:t>
            </w:r>
          </w:p>
          <w:p w14:paraId="23AAAE47" w14:textId="2E50D54B" w:rsidR="00487143" w:rsidRPr="009F4B91" w:rsidRDefault="0080602D" w:rsidP="00D9223A">
            <w:pPr>
              <w:rPr>
                <w:sz w:val="16"/>
                <w:szCs w:val="16"/>
              </w:rPr>
            </w:pPr>
            <w:r w:rsidRPr="0080602D">
              <w:rPr>
                <w:noProof/>
                <w:sz w:val="16"/>
                <w:szCs w:val="16"/>
              </w:rPr>
              <mc:AlternateContent>
                <mc:Choice Requires="wps">
                  <w:drawing>
                    <wp:anchor distT="45720" distB="45720" distL="114300" distR="114300" simplePos="0" relativeHeight="251664384" behindDoc="0" locked="0" layoutInCell="1" allowOverlap="1" wp14:anchorId="5AD81F7A" wp14:editId="095A610E">
                      <wp:simplePos x="0" y="0"/>
                      <wp:positionH relativeFrom="column">
                        <wp:posOffset>6484620</wp:posOffset>
                      </wp:positionH>
                      <wp:positionV relativeFrom="paragraph">
                        <wp:posOffset>2249805</wp:posOffset>
                      </wp:positionV>
                      <wp:extent cx="2895600" cy="433070"/>
                      <wp:effectExtent l="0" t="0" r="19050" b="24130"/>
                      <wp:wrapSquare wrapText="bothSides"/>
                      <wp:docPr id="650785776"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433070"/>
                              </a:xfrm>
                              <a:prstGeom prst="rect">
                                <a:avLst/>
                              </a:prstGeom>
                              <a:solidFill>
                                <a:srgbClr val="FFFFFF"/>
                              </a:solidFill>
                              <a:ln w="9525">
                                <a:solidFill>
                                  <a:schemeClr val="bg1"/>
                                </a:solidFill>
                                <a:miter lim="800000"/>
                                <a:headEnd/>
                                <a:tailEnd/>
                              </a:ln>
                            </wps:spPr>
                            <wps:txbx>
                              <w:txbxContent>
                                <w:p w14:paraId="343F77A2" w14:textId="393428ED" w:rsidR="0080602D" w:rsidRPr="0080602D" w:rsidRDefault="0080602D" w:rsidP="0080602D">
                                  <w:pPr>
                                    <w:jc w:val="left"/>
                                    <w:rPr>
                                      <w:sz w:val="14"/>
                                      <w:szCs w:val="14"/>
                                    </w:rPr>
                                  </w:pPr>
                                  <w:r w:rsidRPr="0080602D">
                                    <w:rPr>
                                      <w:sz w:val="14"/>
                                      <w:szCs w:val="14"/>
                                    </w:rPr>
                                    <w:t xml:space="preserve">Figuur </w:t>
                                  </w:r>
                                  <w:r>
                                    <w:rPr>
                                      <w:sz w:val="14"/>
                                      <w:szCs w:val="14"/>
                                    </w:rPr>
                                    <w:t>C</w:t>
                                  </w:r>
                                  <w:r w:rsidRPr="0080602D">
                                    <w:rPr>
                                      <w:sz w:val="14"/>
                                      <w:szCs w:val="14"/>
                                    </w:rPr>
                                    <w:t xml:space="preserve">: </w:t>
                                  </w:r>
                                  <w:r>
                                    <w:rPr>
                                      <w:sz w:val="14"/>
                                      <w:szCs w:val="14"/>
                                    </w:rPr>
                                    <w:t>Input voor doelen</w:t>
                                  </w:r>
                                  <w:r w:rsidRPr="0080602D">
                                    <w:rPr>
                                      <w:sz w:val="14"/>
                                      <w:szCs w:val="14"/>
                                    </w:rPr>
                                    <w:br/>
                                    <w:t xml:space="preserve">Overgenomen uit: </w:t>
                                  </w:r>
                                  <w:r w:rsidRPr="0080602D">
                                    <w:rPr>
                                      <w:i/>
                                      <w:iCs/>
                                      <w:sz w:val="14"/>
                                      <w:szCs w:val="14"/>
                                    </w:rPr>
                                    <w:t>Doelgericht onderwijs onderwerpen</w:t>
                                  </w:r>
                                  <w:r w:rsidRPr="0080602D">
                                    <w:rPr>
                                      <w:sz w:val="14"/>
                                      <w:szCs w:val="14"/>
                                    </w:rPr>
                                    <w:t xml:space="preserve"> door </w:t>
                                  </w:r>
                                  <w:proofErr w:type="spellStart"/>
                                  <w:r w:rsidRPr="0080602D">
                                    <w:rPr>
                                      <w:sz w:val="14"/>
                                      <w:szCs w:val="14"/>
                                    </w:rPr>
                                    <w:t>Bakx</w:t>
                                  </w:r>
                                  <w:proofErr w:type="spellEnd"/>
                                  <w:r w:rsidRPr="0080602D">
                                    <w:rPr>
                                      <w:sz w:val="14"/>
                                      <w:szCs w:val="14"/>
                                    </w:rPr>
                                    <w:t>, Ros &amp; Bolhuis (2023)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81F7A" id="_x0000_s1027" type="#_x0000_t202" style="position:absolute;left:0;text-align:left;margin-left:510.6pt;margin-top:177.15pt;width:228pt;height:34.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" strokecolor="white [3212]">
                      <v:textbox>
                        <w:txbxContent>
                          <w:p w14:paraId="343F77A2" w14:textId="393428ED" w:rsidR="0080602D" w:rsidRPr="0080602D" w:rsidRDefault="0080602D" w:rsidP="0080602D">
                            <w:pPr>
                              <w:jc w:val="left"/>
                              <w:rPr>
                                <w:sz w:val="14"/>
                                <w:szCs w:val="14"/>
                              </w:rPr>
                            </w:pPr>
                            <w:r w:rsidRPr="0080602D">
                              <w:rPr>
                                <w:sz w:val="14"/>
                                <w:szCs w:val="14"/>
                              </w:rPr>
                              <w:t xml:space="preserve">Figuur </w:t>
                            </w:r>
                            <w:r>
                              <w:rPr>
                                <w:sz w:val="14"/>
                                <w:szCs w:val="14"/>
                              </w:rPr>
                              <w:t>C</w:t>
                            </w:r>
                            <w:r w:rsidRPr="0080602D">
                              <w:rPr>
                                <w:sz w:val="14"/>
                                <w:szCs w:val="14"/>
                              </w:rPr>
                              <w:t xml:space="preserve">: </w:t>
                            </w:r>
                            <w:r>
                              <w:rPr>
                                <w:sz w:val="14"/>
                                <w:szCs w:val="14"/>
                              </w:rPr>
                              <w:t>Input voor doelen</w:t>
                            </w:r>
                            <w:r w:rsidRPr="0080602D">
                              <w:rPr>
                                <w:sz w:val="14"/>
                                <w:szCs w:val="14"/>
                              </w:rPr>
                              <w:br/>
                              <w:t xml:space="preserve">Overgenomen uit: </w:t>
                            </w:r>
                            <w:r w:rsidRPr="0080602D">
                              <w:rPr>
                                <w:i/>
                                <w:iCs/>
                                <w:sz w:val="14"/>
                                <w:szCs w:val="14"/>
                              </w:rPr>
                              <w:t>Doelgericht onderwijs onderwerpen</w:t>
                            </w:r>
                            <w:r w:rsidRPr="0080602D">
                              <w:rPr>
                                <w:sz w:val="14"/>
                                <w:szCs w:val="14"/>
                              </w:rPr>
                              <w:t xml:space="preserve"> door </w:t>
                            </w:r>
                            <w:proofErr w:type="spellStart"/>
                            <w:r w:rsidRPr="0080602D">
                              <w:rPr>
                                <w:sz w:val="14"/>
                                <w:szCs w:val="14"/>
                              </w:rPr>
                              <w:t>Bakx</w:t>
                            </w:r>
                            <w:proofErr w:type="spellEnd"/>
                            <w:r w:rsidRPr="0080602D">
                              <w:rPr>
                                <w:sz w:val="14"/>
                                <w:szCs w:val="14"/>
                              </w:rPr>
                              <w:t>, Ros &amp; Bolhuis (2023)</w:t>
                            </w:r>
                          </w:p>
                        </w:txbxContent>
                      </v:textbox>
                      <w10:wrap type="square"/>
                    </v:shape>
                  </w:pict>
                </mc:Fallback>
              </mc:AlternateContent>
            </w:r>
            <w:r w:rsidRPr="0080602D">
              <w:rPr>
                <w:noProof/>
              </w:rPr>
              <w:drawing>
                <wp:anchor distT="0" distB="0" distL="114300" distR="114300" simplePos="0" relativeHeight="251662336" behindDoc="0" locked="0" layoutInCell="1" allowOverlap="1" wp14:anchorId="5E300517" wp14:editId="5D9D5854">
                  <wp:simplePos x="0" y="0"/>
                  <wp:positionH relativeFrom="column">
                    <wp:posOffset>6484620</wp:posOffset>
                  </wp:positionH>
                  <wp:positionV relativeFrom="paragraph">
                    <wp:posOffset>154305</wp:posOffset>
                  </wp:positionV>
                  <wp:extent cx="2911092" cy="2095682"/>
                  <wp:effectExtent l="0" t="0" r="3810" b="0"/>
                  <wp:wrapNone/>
                  <wp:docPr id="12973132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3218" name=""/>
                          <pic:cNvPicPr/>
                        </pic:nvPicPr>
                        <pic:blipFill>
                          <a:blip r:embed="rId18">
                            <a:extLst>
                              <a:ext uri="{28A0092B-C50C-407E-A947-70E740481C1C}">
                                <a14:useLocalDpi xmlns:a14="http://schemas.microsoft.com/office/drawing/2010/main" val="0"/>
                              </a:ext>
                            </a:extLst>
                          </a:blip>
                          <a:stretch>
                            <a:fillRect/>
                          </a:stretch>
                        </pic:blipFill>
                        <pic:spPr>
                          <a:xfrm>
                            <a:off x="0" y="0"/>
                            <a:ext cx="2911092" cy="2095682"/>
                          </a:xfrm>
                          <a:prstGeom prst="rect">
                            <a:avLst/>
                          </a:prstGeom>
                        </pic:spPr>
                      </pic:pic>
                    </a:graphicData>
                  </a:graphic>
                </wp:anchor>
              </w:drawing>
            </w:r>
            <w:r w:rsidR="00487143" w:rsidRPr="009F4B91">
              <w:rPr>
                <w:sz w:val="16"/>
                <w:szCs w:val="16"/>
              </w:rPr>
              <w:t>Hoe houd je bij het stellen van de leerdoelen rekening met verschillen? Hoe past je leerdoel binnen de kerndoelen/leerlijnen?</w:t>
            </w:r>
          </w:p>
          <w:tbl>
            <w:tblPr>
              <w:tblStyle w:val="Tabelraster"/>
              <w:tblW w:w="2335" w:type="pct"/>
              <w:tblLook w:val="04A0" w:firstRow="1" w:lastRow="0" w:firstColumn="1" w:lastColumn="0" w:noHBand="0" w:noVBand="1"/>
            </w:tblPr>
            <w:tblGrid>
              <w:gridCol w:w="9814"/>
            </w:tblGrid>
            <w:tr w:rsidR="00487143" w:rsidRPr="009F4B91" w14:paraId="42F4BB9E" w14:textId="77777777" w:rsidTr="0080602D">
              <w:trPr>
                <w:trHeight w:val="1077"/>
              </w:trPr>
              <w:tc>
                <w:tcPr>
                  <w:tcW w:w="5000" w:type="pct"/>
                </w:tcPr>
                <w:p w14:paraId="629623C7" w14:textId="74C31ACD" w:rsidR="0080602D" w:rsidRDefault="0080602D" w:rsidP="00D9223A">
                  <w:pPr>
                    <w:rPr>
                      <w:sz w:val="20"/>
                      <w:szCs w:val="20"/>
                    </w:rPr>
                  </w:pPr>
                </w:p>
                <w:p w14:paraId="62392A60" w14:textId="5A19D24E" w:rsidR="0080602D" w:rsidRDefault="0080602D" w:rsidP="00D9223A">
                  <w:pPr>
                    <w:rPr>
                      <w:color w:val="7030A0"/>
                      <w:sz w:val="20"/>
                      <w:szCs w:val="20"/>
                    </w:rPr>
                  </w:pPr>
                  <w:r>
                    <w:rPr>
                      <w:color w:val="7030A0"/>
                      <w:sz w:val="20"/>
                      <w:szCs w:val="20"/>
                    </w:rPr>
                    <w:t xml:space="preserve">De zeven </w:t>
                  </w:r>
                  <w:r w:rsidR="00D53512">
                    <w:rPr>
                      <w:color w:val="7030A0"/>
                      <w:sz w:val="20"/>
                      <w:szCs w:val="20"/>
                    </w:rPr>
                    <w:t>criteria</w:t>
                  </w:r>
                  <w:r>
                    <w:rPr>
                      <w:color w:val="7030A0"/>
                      <w:sz w:val="20"/>
                      <w:szCs w:val="20"/>
                    </w:rPr>
                    <w:t xml:space="preserve"> boor het opstellen van leerdoelen zijn volgens </w:t>
                  </w:r>
                  <w:proofErr w:type="spellStart"/>
                  <w:r>
                    <w:rPr>
                      <w:color w:val="7030A0"/>
                      <w:sz w:val="20"/>
                      <w:szCs w:val="20"/>
                    </w:rPr>
                    <w:t>Bakx</w:t>
                  </w:r>
                  <w:proofErr w:type="spellEnd"/>
                  <w:r>
                    <w:rPr>
                      <w:color w:val="7030A0"/>
                      <w:sz w:val="20"/>
                      <w:szCs w:val="20"/>
                    </w:rPr>
                    <w:t>, Ros &amp; Bolhuis (2023):</w:t>
                  </w:r>
                </w:p>
                <w:p w14:paraId="4D01E8C1" w14:textId="3FE3B0BE" w:rsidR="0080602D" w:rsidRDefault="0080602D" w:rsidP="0080602D">
                  <w:pPr>
                    <w:pStyle w:val="Lijstalinea"/>
                    <w:numPr>
                      <w:ilvl w:val="0"/>
                      <w:numId w:val="5"/>
                    </w:numPr>
                    <w:spacing w:after="0" w:line="240" w:lineRule="auto"/>
                    <w:rPr>
                      <w:color w:val="7030A0"/>
                      <w:szCs w:val="20"/>
                    </w:rPr>
                  </w:pPr>
                  <w:r>
                    <w:rPr>
                      <w:color w:val="7030A0"/>
                      <w:szCs w:val="20"/>
                    </w:rPr>
                    <w:t>Transparant en duidelijk</w:t>
                  </w:r>
                </w:p>
                <w:p w14:paraId="2B90E6CC" w14:textId="0A7BBF33" w:rsidR="0080602D" w:rsidRDefault="0080602D" w:rsidP="0080602D">
                  <w:pPr>
                    <w:pStyle w:val="Lijstalinea"/>
                    <w:numPr>
                      <w:ilvl w:val="0"/>
                      <w:numId w:val="5"/>
                    </w:numPr>
                    <w:spacing w:after="0" w:line="240" w:lineRule="auto"/>
                    <w:rPr>
                      <w:color w:val="7030A0"/>
                      <w:szCs w:val="20"/>
                    </w:rPr>
                  </w:pPr>
                  <w:r>
                    <w:rPr>
                      <w:color w:val="7030A0"/>
                      <w:szCs w:val="20"/>
                    </w:rPr>
                    <w:t>Afgestemd op de beginsituatie van de leerlingen</w:t>
                  </w:r>
                </w:p>
                <w:p w14:paraId="0F3CA092" w14:textId="1C34AE39" w:rsidR="0080602D" w:rsidRDefault="0080602D" w:rsidP="0080602D">
                  <w:pPr>
                    <w:pStyle w:val="Lijstalinea"/>
                    <w:numPr>
                      <w:ilvl w:val="0"/>
                      <w:numId w:val="5"/>
                    </w:numPr>
                    <w:spacing w:after="0" w:line="240" w:lineRule="auto"/>
                    <w:rPr>
                      <w:color w:val="7030A0"/>
                      <w:szCs w:val="20"/>
                    </w:rPr>
                  </w:pPr>
                  <w:r>
                    <w:rPr>
                      <w:color w:val="7030A0"/>
                      <w:szCs w:val="20"/>
                    </w:rPr>
                    <w:t xml:space="preserve">Liggen net iets hoger dan het eigen kunnen van de leerlingen </w:t>
                  </w:r>
                </w:p>
                <w:p w14:paraId="08F47E11" w14:textId="5E638982" w:rsidR="0080602D" w:rsidRDefault="0080602D" w:rsidP="0080602D">
                  <w:pPr>
                    <w:pStyle w:val="Lijstalinea"/>
                    <w:numPr>
                      <w:ilvl w:val="0"/>
                      <w:numId w:val="5"/>
                    </w:numPr>
                    <w:spacing w:after="0" w:line="240" w:lineRule="auto"/>
                    <w:rPr>
                      <w:color w:val="7030A0"/>
                      <w:szCs w:val="20"/>
                    </w:rPr>
                  </w:pPr>
                  <w:r>
                    <w:rPr>
                      <w:color w:val="7030A0"/>
                      <w:szCs w:val="20"/>
                    </w:rPr>
                    <w:t>Bevatten succescriteria en zijn meetbaar of merkbaar</w:t>
                  </w:r>
                </w:p>
                <w:p w14:paraId="12BD6415" w14:textId="1478EC22" w:rsidR="0080602D" w:rsidRDefault="0080602D" w:rsidP="0080602D">
                  <w:pPr>
                    <w:pStyle w:val="Lijstalinea"/>
                    <w:numPr>
                      <w:ilvl w:val="0"/>
                      <w:numId w:val="5"/>
                    </w:numPr>
                    <w:spacing w:after="0" w:line="240" w:lineRule="auto"/>
                    <w:rPr>
                      <w:color w:val="7030A0"/>
                      <w:szCs w:val="20"/>
                    </w:rPr>
                  </w:pPr>
                  <w:r>
                    <w:rPr>
                      <w:color w:val="7030A0"/>
                      <w:szCs w:val="20"/>
                    </w:rPr>
                    <w:t>Zijn uitdagend</w:t>
                  </w:r>
                  <w:r w:rsidR="00D53512">
                    <w:rPr>
                      <w:color w:val="7030A0"/>
                      <w:szCs w:val="20"/>
                    </w:rPr>
                    <w:t xml:space="preserve"> </w:t>
                  </w:r>
                  <w:r>
                    <w:rPr>
                      <w:color w:val="7030A0"/>
                      <w:szCs w:val="20"/>
                    </w:rPr>
                    <w:t>voor leerlingen</w:t>
                  </w:r>
                </w:p>
                <w:p w14:paraId="5875679B" w14:textId="692DA87C" w:rsidR="0080602D" w:rsidRDefault="0080602D" w:rsidP="0080602D">
                  <w:pPr>
                    <w:pStyle w:val="Lijstalinea"/>
                    <w:numPr>
                      <w:ilvl w:val="0"/>
                      <w:numId w:val="5"/>
                    </w:numPr>
                    <w:spacing w:after="0" w:line="240" w:lineRule="auto"/>
                    <w:rPr>
                      <w:color w:val="7030A0"/>
                      <w:szCs w:val="20"/>
                    </w:rPr>
                  </w:pPr>
                  <w:r>
                    <w:rPr>
                      <w:color w:val="7030A0"/>
                      <w:szCs w:val="20"/>
                    </w:rPr>
                    <w:t>Worden gecommuniceerd met leerlingen</w:t>
                  </w:r>
                </w:p>
                <w:p w14:paraId="535DF3DF" w14:textId="79140EC7" w:rsidR="004F516E" w:rsidRDefault="0080602D" w:rsidP="004F516E">
                  <w:pPr>
                    <w:pStyle w:val="Lijstalinea"/>
                    <w:numPr>
                      <w:ilvl w:val="0"/>
                      <w:numId w:val="5"/>
                    </w:numPr>
                    <w:spacing w:after="0" w:line="240" w:lineRule="auto"/>
                    <w:rPr>
                      <w:color w:val="7030A0"/>
                      <w:szCs w:val="20"/>
                    </w:rPr>
                  </w:pPr>
                  <w:r>
                    <w:rPr>
                      <w:color w:val="7030A0"/>
                      <w:szCs w:val="20"/>
                    </w:rPr>
                    <w:t>Worden door leerlingen (h)erkend</w:t>
                  </w:r>
                </w:p>
                <w:p w14:paraId="2C85DF0C" w14:textId="77777777" w:rsidR="004F516E" w:rsidRDefault="004F516E" w:rsidP="004F516E">
                  <w:pPr>
                    <w:rPr>
                      <w:color w:val="7030A0"/>
                      <w:szCs w:val="20"/>
                    </w:rPr>
                  </w:pPr>
                </w:p>
                <w:p w14:paraId="412771D2" w14:textId="62D5C9A9" w:rsidR="004F516E" w:rsidRPr="004F516E" w:rsidRDefault="004F516E" w:rsidP="004F516E">
                  <w:pPr>
                    <w:rPr>
                      <w:color w:val="7030A0"/>
                      <w:szCs w:val="20"/>
                    </w:rPr>
                  </w:pPr>
                  <w:r>
                    <w:rPr>
                      <w:color w:val="7030A0"/>
                      <w:szCs w:val="20"/>
                    </w:rPr>
                    <w:t xml:space="preserve">Bij een leeractiviteit heb je vaak zowel een proces- als een productdoel voor ogen. </w:t>
                  </w:r>
                </w:p>
                <w:p w14:paraId="2B0C3F4C" w14:textId="77777777" w:rsidR="0080602D" w:rsidRDefault="0080602D" w:rsidP="00D9223A">
                  <w:pPr>
                    <w:rPr>
                      <w:sz w:val="20"/>
                      <w:szCs w:val="20"/>
                    </w:rPr>
                  </w:pPr>
                </w:p>
                <w:p w14:paraId="40AC2DF4" w14:textId="3540D633" w:rsidR="00487143" w:rsidRPr="006B794D" w:rsidRDefault="00487143" w:rsidP="00D9223A">
                  <w:pPr>
                    <w:rPr>
                      <w:color w:val="7030A0"/>
                      <w:sz w:val="20"/>
                      <w:szCs w:val="20"/>
                    </w:rPr>
                  </w:pPr>
                  <w:r w:rsidRPr="00487143">
                    <w:rPr>
                      <w:sz w:val="20"/>
                      <w:szCs w:val="20"/>
                    </w:rPr>
                    <w:t>Procesdoel:</w:t>
                  </w:r>
                  <w:r w:rsidR="004F516E">
                    <w:rPr>
                      <w:sz w:val="20"/>
                      <w:szCs w:val="20"/>
                    </w:rPr>
                    <w:t xml:space="preserve"> </w:t>
                  </w:r>
                  <w:r w:rsidR="006B794D">
                    <w:rPr>
                      <w:color w:val="7030A0"/>
                      <w:sz w:val="20"/>
                      <w:szCs w:val="20"/>
                    </w:rPr>
                    <w:t>gericht op het leerproces.</w:t>
                  </w:r>
                  <w:r w:rsidR="006B794D" w:rsidRPr="006B794D">
                    <w:rPr>
                      <w:color w:val="7030A0"/>
                      <w:sz w:val="20"/>
                      <w:szCs w:val="20"/>
                    </w:rPr>
                    <w:t xml:space="preserve"> </w:t>
                  </w:r>
                </w:p>
                <w:p w14:paraId="286BB253" w14:textId="2D78BFBD" w:rsidR="00487143" w:rsidRDefault="00487143" w:rsidP="00D9223A">
                  <w:pPr>
                    <w:rPr>
                      <w:color w:val="7030A0"/>
                      <w:sz w:val="20"/>
                      <w:szCs w:val="20"/>
                    </w:rPr>
                  </w:pPr>
                  <w:r w:rsidRPr="00487143">
                    <w:rPr>
                      <w:sz w:val="20"/>
                      <w:szCs w:val="20"/>
                    </w:rPr>
                    <w:t>Productdoel:</w:t>
                  </w:r>
                  <w:r w:rsidR="006B794D">
                    <w:rPr>
                      <w:sz w:val="20"/>
                      <w:szCs w:val="20"/>
                    </w:rPr>
                    <w:t xml:space="preserve"> </w:t>
                  </w:r>
                  <w:r w:rsidR="006B794D">
                    <w:rPr>
                      <w:color w:val="7030A0"/>
                      <w:sz w:val="20"/>
                      <w:szCs w:val="20"/>
                    </w:rPr>
                    <w:t>gericht op het leerresultaat.</w:t>
                  </w:r>
                </w:p>
                <w:p w14:paraId="36DED091" w14:textId="64896338" w:rsidR="006B794D" w:rsidRDefault="006B794D" w:rsidP="006B794D">
                  <w:pPr>
                    <w:rPr>
                      <w:color w:val="7030A0"/>
                      <w:sz w:val="20"/>
                      <w:szCs w:val="20"/>
                    </w:rPr>
                  </w:pPr>
                  <w:r>
                    <w:rPr>
                      <w:color w:val="7030A0"/>
                      <w:sz w:val="20"/>
                      <w:szCs w:val="20"/>
                    </w:rPr>
                    <w:t>Voorbeeld leeractiviteit: De leerlingen vergelijken voorwerpen in de klas en ordenen ze van kort naar lang.</w:t>
                  </w:r>
                </w:p>
                <w:p w14:paraId="1CF40FB0" w14:textId="77777777" w:rsidR="006B794D" w:rsidRDefault="006B794D" w:rsidP="006B794D">
                  <w:pPr>
                    <w:rPr>
                      <w:color w:val="7030A0"/>
                      <w:sz w:val="20"/>
                      <w:szCs w:val="20"/>
                    </w:rPr>
                  </w:pPr>
                  <w:r>
                    <w:rPr>
                      <w:color w:val="7030A0"/>
                      <w:sz w:val="20"/>
                      <w:szCs w:val="20"/>
                    </w:rPr>
                    <w:t>Procesdoel: De leerling leert kijken, vergelijken en overleggen met anderen over lengteverschillen.</w:t>
                  </w:r>
                </w:p>
                <w:p w14:paraId="52B9A43E" w14:textId="1F28EBFD" w:rsidR="006B794D" w:rsidRPr="00155882" w:rsidRDefault="006B794D" w:rsidP="00D9223A">
                  <w:pPr>
                    <w:rPr>
                      <w:color w:val="7030A0"/>
                      <w:sz w:val="20"/>
                      <w:szCs w:val="20"/>
                    </w:rPr>
                  </w:pPr>
                  <w:r>
                    <w:rPr>
                      <w:color w:val="7030A0"/>
                      <w:sz w:val="20"/>
                      <w:szCs w:val="20"/>
                    </w:rPr>
                    <w:t>Productdoel: De leerling legt drie voorwerpen in de juiste volgorde van kort naar lang.</w:t>
                  </w:r>
                </w:p>
                <w:p w14:paraId="46A4D4F9" w14:textId="77777777" w:rsidR="00487143" w:rsidRPr="00487143" w:rsidRDefault="00487143" w:rsidP="00D9223A">
                  <w:pPr>
                    <w:rPr>
                      <w:sz w:val="20"/>
                      <w:szCs w:val="20"/>
                    </w:rPr>
                  </w:pPr>
                </w:p>
                <w:p w14:paraId="24073009" w14:textId="77777777" w:rsidR="004F516E" w:rsidRPr="00D53512" w:rsidRDefault="00487143" w:rsidP="004F516E">
                  <w:pPr>
                    <w:rPr>
                      <w:color w:val="7030A0"/>
                      <w:sz w:val="20"/>
                      <w:szCs w:val="20"/>
                    </w:rPr>
                  </w:pPr>
                  <w:r w:rsidRPr="00487143">
                    <w:rPr>
                      <w:sz w:val="20"/>
                      <w:szCs w:val="20"/>
                    </w:rPr>
                    <w:t>Kerndoel waar het bij past:</w:t>
                  </w:r>
                  <w:r w:rsidR="004F516E">
                    <w:rPr>
                      <w:sz w:val="20"/>
                      <w:szCs w:val="20"/>
                    </w:rPr>
                    <w:t xml:space="preserve"> </w:t>
                  </w:r>
                  <w:r w:rsidR="004F516E" w:rsidRPr="00D53512">
                    <w:rPr>
                      <w:i/>
                      <w:iCs/>
                      <w:color w:val="7030A0"/>
                      <w:sz w:val="20"/>
                      <w:szCs w:val="20"/>
                    </w:rPr>
                    <w:t>Figuur C</w:t>
                  </w:r>
                  <w:r w:rsidR="004F516E">
                    <w:rPr>
                      <w:color w:val="7030A0"/>
                      <w:sz w:val="20"/>
                      <w:szCs w:val="20"/>
                    </w:rPr>
                    <w:t xml:space="preserve"> laat zien dat evaluaties, toetsen en observatiegegevens uit bovenstaande beginsituatie de input vormen voor het formuleren van leerdoelen. Daarnaast moet je ook weten hoe jouw leeractiviteit aansluit bij de kerndoelen en inhoudslijnen / leerlijnen. Uitleg hierover lees je </w:t>
                  </w:r>
                  <w:hyperlink r:id="rId19" w:history="1">
                    <w:r w:rsidR="004F516E" w:rsidRPr="00D53512">
                      <w:rPr>
                        <w:rStyle w:val="Hyperlink"/>
                        <w:sz w:val="20"/>
                        <w:szCs w:val="20"/>
                      </w:rPr>
                      <w:t>hier</w:t>
                    </w:r>
                  </w:hyperlink>
                  <w:r w:rsidR="004F516E">
                    <w:rPr>
                      <w:color w:val="7030A0"/>
                      <w:sz w:val="20"/>
                      <w:szCs w:val="20"/>
                    </w:rPr>
                    <w:t xml:space="preserve">. </w:t>
                  </w:r>
                </w:p>
                <w:p w14:paraId="401D6692" w14:textId="77777777" w:rsidR="00487143" w:rsidRPr="00E253C5" w:rsidRDefault="00487143" w:rsidP="00D9223A">
                  <w:pPr>
                    <w:rPr>
                      <w:sz w:val="20"/>
                      <w:szCs w:val="20"/>
                    </w:rPr>
                  </w:pPr>
                </w:p>
              </w:tc>
            </w:tr>
          </w:tbl>
          <w:p w14:paraId="41CE684D" w14:textId="32C52FA7" w:rsidR="00487143" w:rsidRPr="009F4B91" w:rsidRDefault="00487143" w:rsidP="00D9223A">
            <w:pPr>
              <w:rPr>
                <w:b/>
                <w:bCs/>
              </w:rPr>
            </w:pPr>
          </w:p>
          <w:p w14:paraId="26842BE3" w14:textId="573DEFE1" w:rsidR="00487143" w:rsidRPr="009F4B91" w:rsidRDefault="00487143" w:rsidP="00D9223A">
            <w:pPr>
              <w:rPr>
                <w:b/>
                <w:bCs/>
              </w:rPr>
            </w:pPr>
            <w:r w:rsidRPr="009F4B91">
              <w:rPr>
                <w:b/>
                <w:bCs/>
              </w:rPr>
              <w:t>Taal</w:t>
            </w:r>
            <w:r>
              <w:rPr>
                <w:b/>
                <w:bCs/>
              </w:rPr>
              <w:t>ontwikkelingskans</w:t>
            </w:r>
          </w:p>
          <w:p w14:paraId="37947C1B" w14:textId="011A1C27" w:rsidR="00487143" w:rsidRPr="009F4B91" w:rsidRDefault="00487143" w:rsidP="00D9223A">
            <w:pPr>
              <w:rPr>
                <w:sz w:val="16"/>
                <w:szCs w:val="16"/>
              </w:rPr>
            </w:pPr>
            <w:r w:rsidRPr="009F4B91">
              <w:rPr>
                <w:sz w:val="16"/>
                <w:szCs w:val="16"/>
              </w:rPr>
              <w:t xml:space="preserve">Hoe wordt taal ingezet in de </w:t>
            </w:r>
            <w:r w:rsidRPr="645BFA03">
              <w:rPr>
                <w:sz w:val="16"/>
                <w:szCs w:val="16"/>
              </w:rPr>
              <w:t>l</w:t>
            </w:r>
            <w:r w:rsidR="7FBFCC81" w:rsidRPr="645BFA03">
              <w:rPr>
                <w:sz w:val="16"/>
                <w:szCs w:val="16"/>
              </w:rPr>
              <w:t>eeractiviteit</w:t>
            </w:r>
            <w:r w:rsidRPr="645BFA03">
              <w:rPr>
                <w:sz w:val="16"/>
                <w:szCs w:val="16"/>
              </w:rPr>
              <w:t>?</w:t>
            </w:r>
            <w:r w:rsidR="2B10AE67" w:rsidRPr="645BFA03">
              <w:rPr>
                <w:sz w:val="16"/>
                <w:szCs w:val="16"/>
              </w:rPr>
              <w:t xml:space="preserve"> Wat verwacht je van de leesvaardigheid of van de taalvaardigheid van de leerlingen? </w:t>
            </w:r>
            <w:r w:rsidR="72D82091" w:rsidRPr="645BFA03">
              <w:rPr>
                <w:sz w:val="16"/>
                <w:szCs w:val="16"/>
              </w:rPr>
              <w:t xml:space="preserve">Hoe houd je rekening met de </w:t>
            </w:r>
            <w:r w:rsidR="68F3AD39" w:rsidRPr="645BFA03">
              <w:rPr>
                <w:sz w:val="16"/>
                <w:szCs w:val="16"/>
              </w:rPr>
              <w:t>(</w:t>
            </w:r>
            <w:r w:rsidR="72D82091" w:rsidRPr="645BFA03">
              <w:rPr>
                <w:sz w:val="16"/>
                <w:szCs w:val="16"/>
              </w:rPr>
              <w:t>meer</w:t>
            </w:r>
            <w:r w:rsidR="20498332" w:rsidRPr="645BFA03">
              <w:rPr>
                <w:sz w:val="16"/>
                <w:szCs w:val="16"/>
              </w:rPr>
              <w:t>)</w:t>
            </w:r>
            <w:r w:rsidR="72D82091" w:rsidRPr="645BFA03">
              <w:rPr>
                <w:sz w:val="16"/>
                <w:szCs w:val="16"/>
              </w:rPr>
              <w:t>talige context?</w:t>
            </w:r>
          </w:p>
          <w:tbl>
            <w:tblPr>
              <w:tblStyle w:val="Tabelraster"/>
              <w:tblW w:w="3582" w:type="pct"/>
              <w:tblLook w:val="04A0" w:firstRow="1" w:lastRow="0" w:firstColumn="1" w:lastColumn="0" w:noHBand="0" w:noVBand="1"/>
            </w:tblPr>
            <w:tblGrid>
              <w:gridCol w:w="15054"/>
            </w:tblGrid>
            <w:tr w:rsidR="00487143" w:rsidRPr="00E253C5" w14:paraId="287D9AE2" w14:textId="77777777" w:rsidTr="00BF386A">
              <w:trPr>
                <w:trHeight w:val="943"/>
              </w:trPr>
              <w:tc>
                <w:tcPr>
                  <w:tcW w:w="5000" w:type="pct"/>
                </w:tcPr>
                <w:p w14:paraId="5669ED13" w14:textId="72F52556" w:rsidR="00487143" w:rsidRPr="00E253C5" w:rsidRDefault="00487143" w:rsidP="00D9223A">
                  <w:pPr>
                    <w:rPr>
                      <w:sz w:val="20"/>
                      <w:szCs w:val="20"/>
                    </w:rPr>
                  </w:pPr>
                </w:p>
                <w:p w14:paraId="38B8E6DE" w14:textId="46717EDA" w:rsidR="00B277D7" w:rsidRPr="000F47BF" w:rsidRDefault="00126A9F" w:rsidP="00B277D7">
                  <w:pPr>
                    <w:rPr>
                      <w:color w:val="7030A0"/>
                      <w:sz w:val="20"/>
                      <w:szCs w:val="20"/>
                    </w:rPr>
                  </w:pPr>
                  <w:r w:rsidRPr="00126A9F">
                    <w:rPr>
                      <w:color w:val="7030A0"/>
                      <w:sz w:val="20"/>
                      <w:szCs w:val="20"/>
                    </w:rPr>
                    <w:t xml:space="preserve">Bij alle activiteiten die je met de leerlingen onderneemt gebruik je taal. </w:t>
                  </w:r>
                  <w:r>
                    <w:rPr>
                      <w:color w:val="7030A0"/>
                      <w:sz w:val="20"/>
                      <w:szCs w:val="20"/>
                    </w:rPr>
                    <w:t xml:space="preserve">Als je </w:t>
                  </w:r>
                  <w:r w:rsidR="00320567">
                    <w:rPr>
                      <w:color w:val="7030A0"/>
                      <w:sz w:val="20"/>
                      <w:szCs w:val="20"/>
                    </w:rPr>
                    <w:t>iets</w:t>
                  </w:r>
                  <w:r>
                    <w:rPr>
                      <w:color w:val="7030A0"/>
                      <w:sz w:val="20"/>
                      <w:szCs w:val="20"/>
                    </w:rPr>
                    <w:t xml:space="preserve"> uitlegt, wil je dat de leerlingen luisteren, dat ze vragen stellen als ze het niet begrijpen, dat ze antwoorden geven (en op hun beurt wachten daarbij). Je wil ook graag dat ze de woorden begrijpen die je gebruikt en soms wil je dat ze iets lezen of ergens over schrijven. </w:t>
                  </w:r>
                  <w:r w:rsidR="00F35AC3">
                    <w:rPr>
                      <w:color w:val="7030A0"/>
                      <w:sz w:val="20"/>
                      <w:szCs w:val="20"/>
                    </w:rPr>
                    <w:t xml:space="preserve">Aan de andere kant is iedere les ook een moment waarop leerlingen taal leren. Ze leren nieuwe begrippen of breiden hun kennis uit door begrippen te kunnen verbinden. </w:t>
                  </w:r>
                  <w:r w:rsidR="00320567">
                    <w:rPr>
                      <w:color w:val="7030A0"/>
                      <w:sz w:val="20"/>
                      <w:szCs w:val="20"/>
                    </w:rPr>
                    <w:t xml:space="preserve">De taalvaardigheid van een leerling </w:t>
                  </w:r>
                  <w:r w:rsidR="00137E4F">
                    <w:rPr>
                      <w:color w:val="7030A0"/>
                      <w:sz w:val="20"/>
                      <w:szCs w:val="20"/>
                    </w:rPr>
                    <w:t xml:space="preserve">speelt een rol bij </w:t>
                  </w:r>
                  <w:r w:rsidR="00E6317C">
                    <w:rPr>
                      <w:color w:val="7030A0"/>
                      <w:sz w:val="20"/>
                      <w:szCs w:val="20"/>
                    </w:rPr>
                    <w:t xml:space="preserve">wat je van de leerling kunt verwachten en </w:t>
                  </w:r>
                  <w:r w:rsidR="00F8362B">
                    <w:rPr>
                      <w:color w:val="7030A0"/>
                      <w:sz w:val="20"/>
                      <w:szCs w:val="20"/>
                    </w:rPr>
                    <w:t xml:space="preserve">welke extra hulp ze van je nodig hebben. </w:t>
                  </w:r>
                  <w:r w:rsidR="00942448">
                    <w:rPr>
                      <w:color w:val="7030A0"/>
                      <w:sz w:val="20"/>
                      <w:szCs w:val="20"/>
                    </w:rPr>
                    <w:t xml:space="preserve">Een taalcompetente leraar weet hoe de leerlingen goed ondersteund kunnen worden. Lees </w:t>
                  </w:r>
                  <w:hyperlink r:id="rId20" w:history="1">
                    <w:r w:rsidR="00942448" w:rsidRPr="00942448">
                      <w:rPr>
                        <w:rStyle w:val="Hyperlink"/>
                        <w:sz w:val="20"/>
                        <w:szCs w:val="20"/>
                      </w:rPr>
                      <w:t>hier</w:t>
                    </w:r>
                  </w:hyperlink>
                  <w:r w:rsidR="00942448">
                    <w:rPr>
                      <w:color w:val="7030A0"/>
                      <w:sz w:val="20"/>
                      <w:szCs w:val="20"/>
                    </w:rPr>
                    <w:t xml:space="preserve"> meer.</w:t>
                  </w:r>
                  <w:r w:rsidR="00C70EC5">
                    <w:rPr>
                      <w:color w:val="7030A0"/>
                      <w:sz w:val="20"/>
                      <w:szCs w:val="20"/>
                    </w:rPr>
                    <w:t xml:space="preserve"> </w:t>
                  </w:r>
                </w:p>
              </w:tc>
            </w:tr>
          </w:tbl>
          <w:p w14:paraId="7DC47B7F" w14:textId="229AF90B" w:rsidR="00487143" w:rsidRPr="009F4B91" w:rsidRDefault="00487143" w:rsidP="00487143"/>
        </w:tc>
      </w:tr>
      <w:tr w:rsidR="00487143" w14:paraId="0EE131D9" w14:textId="77777777" w:rsidTr="772BEF0A">
        <w:trPr>
          <w:trHeight w:val="7421"/>
        </w:trPr>
        <w:tc>
          <w:tcPr>
            <w:tcW w:w="21240" w:type="dxa"/>
          </w:tcPr>
          <w:p w14:paraId="395EEC97" w14:textId="77777777" w:rsidR="00487143" w:rsidRDefault="00487143" w:rsidP="00487143">
            <w:pPr>
              <w:pStyle w:val="Kop2"/>
              <w:rPr>
                <w:noProof/>
              </w:rPr>
            </w:pPr>
            <w:r w:rsidRPr="7036E245">
              <w:rPr>
                <w:noProof/>
              </w:rPr>
              <w:lastRenderedPageBreak/>
              <w:t>OPbouw van de leeractiviteit</w:t>
            </w:r>
          </w:p>
          <w:tbl>
            <w:tblPr>
              <w:tblStyle w:val="Tabelraster"/>
              <w:tblpPr w:leftFromText="141" w:rightFromText="141" w:vertAnchor="text" w:horzAnchor="margin" w:tblpY="66"/>
              <w:tblOverlap w:val="never"/>
              <w:tblW w:w="0" w:type="auto"/>
              <w:tblLook w:val="04A0" w:firstRow="1" w:lastRow="0" w:firstColumn="1" w:lastColumn="0" w:noHBand="0" w:noVBand="1"/>
            </w:tblPr>
            <w:tblGrid>
              <w:gridCol w:w="3339"/>
              <w:gridCol w:w="3340"/>
            </w:tblGrid>
            <w:tr w:rsidR="00487143" w:rsidRPr="009F4B91" w14:paraId="0C79F63E" w14:textId="77777777" w:rsidTr="00487143">
              <w:tc>
                <w:tcPr>
                  <w:tcW w:w="3339" w:type="dxa"/>
                </w:tcPr>
                <w:p w14:paraId="65DDD5F3" w14:textId="77777777" w:rsidR="00487143" w:rsidRPr="009F4B91" w:rsidRDefault="00487143" w:rsidP="00487143">
                  <w:pPr>
                    <w:jc w:val="left"/>
                    <w:rPr>
                      <w:b/>
                      <w:bCs/>
                    </w:rPr>
                  </w:pPr>
                  <w:r w:rsidRPr="009F4B91">
                    <w:rPr>
                      <w:b/>
                      <w:bCs/>
                    </w:rPr>
                    <w:t xml:space="preserve">Directief </w:t>
                  </w:r>
                </w:p>
                <w:p w14:paraId="0A65B155" w14:textId="09B2B08D" w:rsidR="00487143" w:rsidRPr="009F4B91" w:rsidRDefault="00487143" w:rsidP="00487143">
                  <w:pPr>
                    <w:jc w:val="left"/>
                    <w:rPr>
                      <w:b/>
                      <w:bCs/>
                    </w:rPr>
                  </w:pPr>
                  <w:r w:rsidRPr="009F4B91">
                    <w:rPr>
                      <w:sz w:val="16"/>
                      <w:szCs w:val="16"/>
                    </w:rPr>
                    <w:t>(bijv. EDI, GR</w:t>
                  </w:r>
                  <w:r w:rsidR="002859B9">
                    <w:rPr>
                      <w:sz w:val="16"/>
                      <w:szCs w:val="16"/>
                    </w:rPr>
                    <w:t>R</w:t>
                  </w:r>
                  <w:r w:rsidRPr="009F4B91">
                    <w:rPr>
                      <w:sz w:val="16"/>
                      <w:szCs w:val="16"/>
                    </w:rPr>
                    <w:t xml:space="preserve">IM, ADI, </w:t>
                  </w:r>
                  <w:proofErr w:type="spellStart"/>
                  <w:r w:rsidRPr="009F4B91">
                    <w:rPr>
                      <w:sz w:val="16"/>
                      <w:szCs w:val="16"/>
                    </w:rPr>
                    <w:t>etc</w:t>
                  </w:r>
                  <w:proofErr w:type="spellEnd"/>
                  <w:r w:rsidRPr="009F4B91">
                    <w:rPr>
                      <w:sz w:val="16"/>
                      <w:szCs w:val="16"/>
                    </w:rPr>
                    <w:t>)</w:t>
                  </w:r>
                </w:p>
              </w:tc>
              <w:tc>
                <w:tcPr>
                  <w:tcW w:w="3340" w:type="dxa"/>
                </w:tcPr>
                <w:p w14:paraId="7A50CC7D" w14:textId="77777777" w:rsidR="00487143" w:rsidRPr="009F4B91" w:rsidRDefault="00487143" w:rsidP="00487143">
                  <w:pPr>
                    <w:jc w:val="left"/>
                    <w:rPr>
                      <w:sz w:val="16"/>
                      <w:szCs w:val="16"/>
                    </w:rPr>
                  </w:pPr>
                  <w:r w:rsidRPr="009F4B91">
                    <w:rPr>
                      <w:b/>
                      <w:bCs/>
                    </w:rPr>
                    <w:t>Onderzoekend</w:t>
                  </w:r>
                  <w:r w:rsidRPr="009F4B91">
                    <w:rPr>
                      <w:sz w:val="16"/>
                      <w:szCs w:val="16"/>
                    </w:rPr>
                    <w:t xml:space="preserve"> </w:t>
                  </w:r>
                </w:p>
                <w:p w14:paraId="08C1C39C" w14:textId="77777777" w:rsidR="00487143" w:rsidRPr="009F4B91" w:rsidRDefault="00487143" w:rsidP="00487143">
                  <w:pPr>
                    <w:jc w:val="left"/>
                    <w:rPr>
                      <w:b/>
                      <w:bCs/>
                    </w:rPr>
                  </w:pPr>
                  <w:r w:rsidRPr="009F4B91">
                    <w:rPr>
                      <w:sz w:val="16"/>
                      <w:szCs w:val="16"/>
                    </w:rPr>
                    <w:t xml:space="preserve">(bijv. OOL, procesgerichte didactiek, </w:t>
                  </w:r>
                  <w:proofErr w:type="spellStart"/>
                  <w:r w:rsidRPr="009F4B91">
                    <w:rPr>
                      <w:sz w:val="16"/>
                      <w:szCs w:val="16"/>
                    </w:rPr>
                    <w:t>etc</w:t>
                  </w:r>
                  <w:proofErr w:type="spellEnd"/>
                  <w:r w:rsidRPr="009F4B91">
                    <w:rPr>
                      <w:sz w:val="16"/>
                      <w:szCs w:val="16"/>
                    </w:rPr>
                    <w:t>)</w:t>
                  </w:r>
                </w:p>
              </w:tc>
            </w:tr>
            <w:tr w:rsidR="00487143" w:rsidRPr="009F4B91" w14:paraId="150A9168" w14:textId="77777777" w:rsidTr="00487143">
              <w:tc>
                <w:tcPr>
                  <w:tcW w:w="3339" w:type="dxa"/>
                </w:tcPr>
                <w:p w14:paraId="3DE84F56" w14:textId="77777777" w:rsidR="00487143" w:rsidRPr="009F4B91" w:rsidRDefault="00487143" w:rsidP="00487143">
                  <w:pPr>
                    <w:pStyle w:val="Lijstalinea"/>
                    <w:numPr>
                      <w:ilvl w:val="0"/>
                      <w:numId w:val="1"/>
                    </w:numPr>
                    <w:spacing w:after="0" w:line="240" w:lineRule="auto"/>
                    <w:jc w:val="left"/>
                  </w:pPr>
                  <w:r w:rsidRPr="009F4B91">
                    <w:t>Oriëntatie</w:t>
                  </w:r>
                </w:p>
                <w:p w14:paraId="14387388" w14:textId="77777777" w:rsidR="00487143" w:rsidRPr="009F4B91" w:rsidRDefault="00487143" w:rsidP="00487143">
                  <w:pPr>
                    <w:pStyle w:val="Lijstalinea"/>
                    <w:numPr>
                      <w:ilvl w:val="0"/>
                      <w:numId w:val="1"/>
                    </w:numPr>
                    <w:spacing w:after="0" w:line="240" w:lineRule="auto"/>
                    <w:jc w:val="left"/>
                  </w:pPr>
                  <w:r w:rsidRPr="009F4B91">
                    <w:t>Instructie</w:t>
                  </w:r>
                </w:p>
                <w:p w14:paraId="54B4E15A" w14:textId="77777777" w:rsidR="00487143" w:rsidRPr="009F4B91" w:rsidRDefault="00487143" w:rsidP="00487143">
                  <w:pPr>
                    <w:pStyle w:val="Lijstalinea"/>
                    <w:numPr>
                      <w:ilvl w:val="0"/>
                      <w:numId w:val="1"/>
                    </w:numPr>
                    <w:spacing w:after="0" w:line="240" w:lineRule="auto"/>
                    <w:jc w:val="left"/>
                  </w:pPr>
                  <w:r w:rsidRPr="009F4B91">
                    <w:t>Uitvoering</w:t>
                  </w:r>
                </w:p>
                <w:p w14:paraId="3A361555" w14:textId="77777777" w:rsidR="00487143" w:rsidRPr="009F4B91" w:rsidRDefault="00487143" w:rsidP="00487143">
                  <w:pPr>
                    <w:pStyle w:val="Lijstalinea"/>
                    <w:numPr>
                      <w:ilvl w:val="0"/>
                      <w:numId w:val="1"/>
                    </w:numPr>
                    <w:spacing w:after="0" w:line="240" w:lineRule="auto"/>
                    <w:jc w:val="left"/>
                  </w:pPr>
                  <w:r w:rsidRPr="009F4B91">
                    <w:t>Evaluatie</w:t>
                  </w:r>
                </w:p>
              </w:tc>
              <w:tc>
                <w:tcPr>
                  <w:tcW w:w="3340" w:type="dxa"/>
                </w:tcPr>
                <w:p w14:paraId="47DD3D56" w14:textId="77777777" w:rsidR="00487143" w:rsidRPr="009F4B91" w:rsidRDefault="00487143" w:rsidP="00487143">
                  <w:pPr>
                    <w:pStyle w:val="Lijstalinea"/>
                    <w:numPr>
                      <w:ilvl w:val="0"/>
                      <w:numId w:val="2"/>
                    </w:numPr>
                    <w:spacing w:after="0" w:line="240" w:lineRule="auto"/>
                    <w:jc w:val="left"/>
                  </w:pPr>
                  <w:r w:rsidRPr="009F4B91">
                    <w:t>Oriëntatie</w:t>
                  </w:r>
                </w:p>
                <w:p w14:paraId="0D86F5D2" w14:textId="77777777" w:rsidR="00487143" w:rsidRPr="009F4B91" w:rsidRDefault="00487143" w:rsidP="00487143">
                  <w:pPr>
                    <w:pStyle w:val="Lijstalinea"/>
                    <w:numPr>
                      <w:ilvl w:val="0"/>
                      <w:numId w:val="2"/>
                    </w:numPr>
                    <w:spacing w:after="0" w:line="240" w:lineRule="auto"/>
                    <w:jc w:val="left"/>
                  </w:pPr>
                  <w:r w:rsidRPr="009F4B91">
                    <w:t>Onderzoek</w:t>
                  </w:r>
                </w:p>
                <w:p w14:paraId="0D912A25" w14:textId="77777777" w:rsidR="00487143" w:rsidRPr="009F4B91" w:rsidRDefault="00487143" w:rsidP="00487143">
                  <w:pPr>
                    <w:pStyle w:val="Lijstalinea"/>
                    <w:numPr>
                      <w:ilvl w:val="0"/>
                      <w:numId w:val="2"/>
                    </w:numPr>
                    <w:spacing w:after="0" w:line="240" w:lineRule="auto"/>
                    <w:jc w:val="left"/>
                  </w:pPr>
                  <w:r w:rsidRPr="009F4B91">
                    <w:t>Evaluatie</w:t>
                  </w:r>
                </w:p>
              </w:tc>
            </w:tr>
          </w:tbl>
          <w:p w14:paraId="629DF809" w14:textId="77777777" w:rsidR="00487143" w:rsidRPr="00487143" w:rsidRDefault="00487143" w:rsidP="00487143"/>
          <w:p w14:paraId="4185F8AC" w14:textId="77777777" w:rsidR="00487143" w:rsidRDefault="00487143" w:rsidP="00487143"/>
          <w:tbl>
            <w:tblPr>
              <w:tblStyle w:val="Tabelraster"/>
              <w:tblW w:w="15090" w:type="dxa"/>
              <w:tblLook w:val="04A0" w:firstRow="1" w:lastRow="0" w:firstColumn="1" w:lastColumn="0" w:noHBand="0" w:noVBand="1"/>
            </w:tblPr>
            <w:tblGrid>
              <w:gridCol w:w="2970"/>
              <w:gridCol w:w="705"/>
              <w:gridCol w:w="3960"/>
              <w:gridCol w:w="3660"/>
              <w:gridCol w:w="1918"/>
              <w:gridCol w:w="1877"/>
            </w:tblGrid>
            <w:tr w:rsidR="00487143" w:rsidRPr="009F4B91" w14:paraId="7C3E1A9D" w14:textId="77777777" w:rsidTr="00487143">
              <w:trPr>
                <w:trHeight w:val="815"/>
              </w:trPr>
              <w:tc>
                <w:tcPr>
                  <w:tcW w:w="2970" w:type="dxa"/>
                </w:tcPr>
                <w:p w14:paraId="295E1BD4" w14:textId="77777777" w:rsidR="00487143" w:rsidRPr="009F4B91" w:rsidRDefault="00487143" w:rsidP="00487143">
                  <w:pPr>
                    <w:jc w:val="left"/>
                    <w:rPr>
                      <w:b/>
                      <w:bCs/>
                    </w:rPr>
                  </w:pPr>
                  <w:r w:rsidRPr="009F4B91">
                    <w:rPr>
                      <w:b/>
                      <w:bCs/>
                    </w:rPr>
                    <w:t>FASERING</w:t>
                  </w:r>
                </w:p>
              </w:tc>
              <w:tc>
                <w:tcPr>
                  <w:tcW w:w="705" w:type="dxa"/>
                </w:tcPr>
                <w:p w14:paraId="1A5E61B8" w14:textId="77777777" w:rsidR="00487143" w:rsidRPr="009F4B91" w:rsidRDefault="00487143" w:rsidP="00487143">
                  <w:pPr>
                    <w:jc w:val="left"/>
                    <w:rPr>
                      <w:sz w:val="16"/>
                      <w:szCs w:val="16"/>
                    </w:rPr>
                  </w:pPr>
                  <w:r w:rsidRPr="3DD46F36">
                    <w:rPr>
                      <w:b/>
                      <w:bCs/>
                    </w:rPr>
                    <w:t>TIJD</w:t>
                  </w:r>
                  <w:r>
                    <w:br/>
                  </w:r>
                </w:p>
                <w:p w14:paraId="31D7912F" w14:textId="77777777" w:rsidR="00487143" w:rsidRPr="009F4B91" w:rsidRDefault="00487143" w:rsidP="00487143">
                  <w:pPr>
                    <w:jc w:val="left"/>
                    <w:rPr>
                      <w:b/>
                      <w:bCs/>
                    </w:rPr>
                  </w:pPr>
                </w:p>
              </w:tc>
              <w:tc>
                <w:tcPr>
                  <w:tcW w:w="3960" w:type="dxa"/>
                </w:tcPr>
                <w:p w14:paraId="35E97A89" w14:textId="77777777" w:rsidR="00487143" w:rsidRPr="009F4B91" w:rsidRDefault="00487143" w:rsidP="00487143">
                  <w:pPr>
                    <w:jc w:val="left"/>
                    <w:rPr>
                      <w:b/>
                      <w:bCs/>
                    </w:rPr>
                  </w:pPr>
                  <w:r>
                    <w:rPr>
                      <w:b/>
                      <w:bCs/>
                    </w:rPr>
                    <w:t>DIDACTISCH HANDELEN</w:t>
                  </w:r>
                </w:p>
                <w:p w14:paraId="590EB807" w14:textId="77777777" w:rsidR="00487143" w:rsidRPr="009F4B91" w:rsidRDefault="00487143" w:rsidP="00487143">
                  <w:pPr>
                    <w:jc w:val="left"/>
                    <w:rPr>
                      <w:sz w:val="16"/>
                      <w:szCs w:val="16"/>
                    </w:rPr>
                  </w:pPr>
                  <w:r w:rsidRPr="009F4B91">
                    <w:rPr>
                      <w:sz w:val="16"/>
                      <w:szCs w:val="16"/>
                    </w:rPr>
                    <w:t>Hoe is je instructie opgebouwd?</w:t>
                  </w:r>
                </w:p>
                <w:p w14:paraId="24B6D1B7" w14:textId="77777777" w:rsidR="00487143" w:rsidRPr="009F4B91" w:rsidRDefault="00487143" w:rsidP="00487143">
                  <w:pPr>
                    <w:jc w:val="left"/>
                    <w:rPr>
                      <w:sz w:val="16"/>
                      <w:szCs w:val="16"/>
                    </w:rPr>
                  </w:pPr>
                  <w:r w:rsidRPr="009F4B91">
                    <w:rPr>
                      <w:sz w:val="16"/>
                      <w:szCs w:val="16"/>
                    </w:rPr>
                    <w:t>Wat doe jij als leerkracht? Wat doen de kinderen?</w:t>
                  </w:r>
                </w:p>
                <w:p w14:paraId="149825E9" w14:textId="77777777" w:rsidR="00487143" w:rsidRPr="009F4B91" w:rsidRDefault="00487143" w:rsidP="00487143">
                  <w:pPr>
                    <w:jc w:val="left"/>
                    <w:rPr>
                      <w:b/>
                      <w:bCs/>
                    </w:rPr>
                  </w:pPr>
                  <w:r w:rsidRPr="009F4B91">
                    <w:rPr>
                      <w:sz w:val="16"/>
                      <w:szCs w:val="16"/>
                    </w:rPr>
                    <w:t>Hoe zorg je voor context, interactie en taalsteun?</w:t>
                  </w:r>
                </w:p>
              </w:tc>
              <w:tc>
                <w:tcPr>
                  <w:tcW w:w="3660" w:type="dxa"/>
                </w:tcPr>
                <w:p w14:paraId="2BF3199D" w14:textId="77777777" w:rsidR="00487143" w:rsidRDefault="00487143" w:rsidP="00487143">
                  <w:pPr>
                    <w:jc w:val="left"/>
                    <w:rPr>
                      <w:b/>
                      <w:bCs/>
                    </w:rPr>
                  </w:pPr>
                  <w:r w:rsidRPr="3DD46F36">
                    <w:rPr>
                      <w:b/>
                      <w:bCs/>
                    </w:rPr>
                    <w:t>KLASSENMANAGEMENT</w:t>
                  </w:r>
                </w:p>
                <w:p w14:paraId="282A57D4" w14:textId="77777777" w:rsidR="00487143" w:rsidRPr="009F4B91" w:rsidRDefault="00487143" w:rsidP="00487143">
                  <w:pPr>
                    <w:jc w:val="left"/>
                    <w:rPr>
                      <w:sz w:val="16"/>
                      <w:szCs w:val="16"/>
                    </w:rPr>
                  </w:pPr>
                  <w:r w:rsidRPr="66D5573B">
                    <w:rPr>
                      <w:sz w:val="16"/>
                      <w:szCs w:val="16"/>
                    </w:rPr>
                    <w:t>Welke materialen en leermiddelen heb je nodig?</w:t>
                  </w:r>
                </w:p>
                <w:p w14:paraId="7B7837E7" w14:textId="77777777" w:rsidR="00487143" w:rsidRDefault="00487143" w:rsidP="00487143">
                  <w:pPr>
                    <w:jc w:val="left"/>
                    <w:rPr>
                      <w:sz w:val="16"/>
                      <w:szCs w:val="16"/>
                    </w:rPr>
                  </w:pPr>
                  <w:r w:rsidRPr="009F4B91">
                    <w:rPr>
                      <w:sz w:val="16"/>
                      <w:szCs w:val="16"/>
                    </w:rPr>
                    <w:t>Gebruik je een specifieke ruimte?</w:t>
                  </w:r>
                </w:p>
                <w:p w14:paraId="4E059B98" w14:textId="77777777" w:rsidR="00487143" w:rsidRPr="009F4B91" w:rsidRDefault="00487143" w:rsidP="00487143">
                  <w:pPr>
                    <w:jc w:val="left"/>
                  </w:pPr>
                  <w:r w:rsidRPr="008210F1">
                    <w:rPr>
                      <w:sz w:val="16"/>
                      <w:szCs w:val="16"/>
                    </w:rPr>
                    <w:t>Welke afspraken maak je met de leerlingen?</w:t>
                  </w:r>
                </w:p>
              </w:tc>
              <w:tc>
                <w:tcPr>
                  <w:tcW w:w="1918" w:type="dxa"/>
                </w:tcPr>
                <w:p w14:paraId="482EE7AA" w14:textId="77777777" w:rsidR="00487143" w:rsidRPr="009F4B91" w:rsidRDefault="00487143" w:rsidP="00487143">
                  <w:pPr>
                    <w:jc w:val="left"/>
                    <w:rPr>
                      <w:b/>
                      <w:bCs/>
                    </w:rPr>
                  </w:pPr>
                  <w:r w:rsidRPr="009F4B91">
                    <w:rPr>
                      <w:b/>
                      <w:bCs/>
                    </w:rPr>
                    <w:t>DIDACTISCHE WERKVORMEN</w:t>
                  </w:r>
                </w:p>
                <w:p w14:paraId="4A7A4F9B" w14:textId="77777777" w:rsidR="00487143" w:rsidRPr="009F4B91" w:rsidRDefault="00487143" w:rsidP="00487143">
                  <w:pPr>
                    <w:jc w:val="left"/>
                    <w:rPr>
                      <w:b/>
                      <w:bCs/>
                    </w:rPr>
                  </w:pPr>
                </w:p>
              </w:tc>
              <w:tc>
                <w:tcPr>
                  <w:tcW w:w="1877" w:type="dxa"/>
                </w:tcPr>
                <w:p w14:paraId="514CC7E5" w14:textId="77777777" w:rsidR="00487143" w:rsidRPr="009F4B91" w:rsidRDefault="00487143" w:rsidP="00487143">
                  <w:pPr>
                    <w:jc w:val="left"/>
                    <w:rPr>
                      <w:sz w:val="16"/>
                      <w:szCs w:val="16"/>
                    </w:rPr>
                  </w:pPr>
                  <w:r w:rsidRPr="009F4B91">
                    <w:rPr>
                      <w:b/>
                      <w:bCs/>
                    </w:rPr>
                    <w:t>GROEPERINGS-</w:t>
                  </w:r>
                  <w:r w:rsidRPr="009F4B91">
                    <w:rPr>
                      <w:b/>
                      <w:bCs/>
                    </w:rPr>
                    <w:br/>
                    <w:t>VORMEN</w:t>
                  </w:r>
                  <w:r w:rsidRPr="009F4B91">
                    <w:rPr>
                      <w:sz w:val="16"/>
                      <w:szCs w:val="16"/>
                    </w:rPr>
                    <w:t xml:space="preserve"> </w:t>
                  </w:r>
                </w:p>
                <w:p w14:paraId="099D8D30" w14:textId="77777777" w:rsidR="00487143" w:rsidRPr="009F4B91" w:rsidRDefault="00487143" w:rsidP="00487143">
                  <w:pPr>
                    <w:jc w:val="left"/>
                    <w:rPr>
                      <w:b/>
                      <w:bCs/>
                    </w:rPr>
                  </w:pPr>
                </w:p>
              </w:tc>
            </w:tr>
            <w:tr w:rsidR="00487143" w:rsidRPr="009F4B91" w14:paraId="4843BFA3" w14:textId="77777777">
              <w:trPr>
                <w:trHeight w:val="1894"/>
              </w:trPr>
              <w:tc>
                <w:tcPr>
                  <w:tcW w:w="2970" w:type="dxa"/>
                </w:tcPr>
                <w:p w14:paraId="758FF15E" w14:textId="77777777" w:rsidR="00487143" w:rsidRPr="009F4B91" w:rsidRDefault="00487143" w:rsidP="00487143">
                  <w:pPr>
                    <w:jc w:val="left"/>
                    <w:rPr>
                      <w:b/>
                      <w:bCs/>
                      <w:sz w:val="20"/>
                      <w:szCs w:val="20"/>
                    </w:rPr>
                  </w:pPr>
                  <w:r w:rsidRPr="66D5573B">
                    <w:rPr>
                      <w:b/>
                      <w:bCs/>
                      <w:sz w:val="20"/>
                      <w:szCs w:val="20"/>
                    </w:rPr>
                    <w:t>Start</w:t>
                  </w:r>
                </w:p>
                <w:p w14:paraId="2E2B9890" w14:textId="77777777" w:rsidR="00487143" w:rsidRPr="009F4B91" w:rsidRDefault="00487143" w:rsidP="00487143">
                  <w:pPr>
                    <w:jc w:val="left"/>
                    <w:rPr>
                      <w:sz w:val="16"/>
                      <w:szCs w:val="16"/>
                    </w:rPr>
                  </w:pPr>
                  <w:r w:rsidRPr="66D5573B">
                    <w:rPr>
                      <w:sz w:val="16"/>
                      <w:szCs w:val="16"/>
                    </w:rPr>
                    <w:t xml:space="preserve">Hoe start je met de activiteit? </w:t>
                  </w:r>
                  <w:r>
                    <w:br/>
                  </w:r>
                  <w:r w:rsidRPr="66D5573B">
                    <w:rPr>
                      <w:sz w:val="16"/>
                      <w:szCs w:val="16"/>
                    </w:rPr>
                    <w:t>Hoe wek je motivatie/ betrokkenheid?</w:t>
                  </w:r>
                  <w:r>
                    <w:br/>
                  </w:r>
                  <w:r w:rsidRPr="66D5573B">
                    <w:rPr>
                      <w:sz w:val="16"/>
                      <w:szCs w:val="16"/>
                    </w:rPr>
                    <w:t>Hoe activeer je voorkennis?</w:t>
                  </w:r>
                  <w:r>
                    <w:br/>
                  </w:r>
                  <w:r w:rsidRPr="66D5573B">
                    <w:rPr>
                      <w:sz w:val="16"/>
                      <w:szCs w:val="16"/>
                    </w:rPr>
                    <w:t>Hoe deel je het leerdoel?</w:t>
                  </w:r>
                </w:p>
              </w:tc>
              <w:tc>
                <w:tcPr>
                  <w:tcW w:w="705" w:type="dxa"/>
                </w:tcPr>
                <w:p w14:paraId="59889810" w14:textId="77777777" w:rsidR="00487143" w:rsidRPr="009F4B91" w:rsidRDefault="00487143" w:rsidP="00487143">
                  <w:pPr>
                    <w:jc w:val="left"/>
                    <w:rPr>
                      <w:sz w:val="20"/>
                      <w:szCs w:val="20"/>
                    </w:rPr>
                  </w:pPr>
                </w:p>
              </w:tc>
              <w:tc>
                <w:tcPr>
                  <w:tcW w:w="3960" w:type="dxa"/>
                </w:tcPr>
                <w:p w14:paraId="683E9027" w14:textId="37A5A11F" w:rsidR="00487143" w:rsidRPr="009F4B91" w:rsidRDefault="00F8067C" w:rsidP="00487143">
                  <w:pPr>
                    <w:jc w:val="left"/>
                    <w:rPr>
                      <w:sz w:val="20"/>
                      <w:szCs w:val="20"/>
                    </w:rPr>
                  </w:pPr>
                  <w:hyperlink r:id="rId21" w:history="1">
                    <w:r w:rsidRPr="00F8067C">
                      <w:rPr>
                        <w:rStyle w:val="Hyperlink"/>
                        <w:sz w:val="20"/>
                        <w:szCs w:val="20"/>
                      </w:rPr>
                      <w:t>Hoofstuk 5</w:t>
                    </w:r>
                  </w:hyperlink>
                  <w:r>
                    <w:rPr>
                      <w:color w:val="7030A0"/>
                      <w:sz w:val="20"/>
                      <w:szCs w:val="20"/>
                    </w:rPr>
                    <w:t xml:space="preserve"> geeft handvaten in hoe je inspeelt op motivatie en psychologische basisbehoeften </w:t>
                  </w:r>
                </w:p>
              </w:tc>
              <w:tc>
                <w:tcPr>
                  <w:tcW w:w="3660" w:type="dxa"/>
                </w:tcPr>
                <w:p w14:paraId="432D090D" w14:textId="77777777" w:rsidR="00487143" w:rsidRPr="009F4B91" w:rsidRDefault="00487143" w:rsidP="00487143">
                  <w:pPr>
                    <w:jc w:val="left"/>
                    <w:rPr>
                      <w:sz w:val="16"/>
                      <w:szCs w:val="16"/>
                    </w:rPr>
                  </w:pPr>
                </w:p>
              </w:tc>
              <w:tc>
                <w:tcPr>
                  <w:tcW w:w="1918" w:type="dxa"/>
                </w:tcPr>
                <w:p w14:paraId="31C10C3E" w14:textId="77777777" w:rsidR="00487143" w:rsidRPr="009F4B91" w:rsidRDefault="002859B9" w:rsidP="00487143">
                  <w:pPr>
                    <w:jc w:val="left"/>
                    <w:rPr>
                      <w:sz w:val="16"/>
                      <w:szCs w:val="16"/>
                    </w:rPr>
                  </w:pPr>
                  <w:sdt>
                    <w:sdtPr>
                      <w:rPr>
                        <w:sz w:val="16"/>
                        <w:szCs w:val="16"/>
                      </w:rPr>
                      <w:id w:val="-1757270481"/>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interactievorm</w:t>
                  </w:r>
                </w:p>
                <w:p w14:paraId="55FF7C2A" w14:textId="516A1381" w:rsidR="00487143" w:rsidRPr="009F4B91" w:rsidRDefault="002859B9" w:rsidP="00487143">
                  <w:pPr>
                    <w:jc w:val="left"/>
                    <w:rPr>
                      <w:sz w:val="16"/>
                      <w:szCs w:val="16"/>
                    </w:rPr>
                  </w:pPr>
                  <w:sdt>
                    <w:sdtPr>
                      <w:rPr>
                        <w:sz w:val="16"/>
                        <w:szCs w:val="16"/>
                      </w:rPr>
                      <w:id w:val="88675579"/>
                      <w14:checkbox>
                        <w14:checked w14:val="0"/>
                        <w14:checkedState w14:val="2612" w14:font="MS Gothic"/>
                        <w14:uncheckedState w14:val="2610" w14:font="MS Gothic"/>
                      </w14:checkbox>
                    </w:sdtPr>
                    <w:sdtEndPr/>
                    <w:sdtContent>
                      <w:r w:rsidR="0088057E">
                        <w:rPr>
                          <w:rFonts w:ascii="MS Gothic" w:eastAsia="MS Gothic" w:hAnsi="MS Gothic" w:hint="eastAsia"/>
                          <w:sz w:val="16"/>
                          <w:szCs w:val="16"/>
                        </w:rPr>
                        <w:t>☐</w:t>
                      </w:r>
                    </w:sdtContent>
                  </w:sdt>
                  <w:r w:rsidR="00487143" w:rsidRPr="009F4B91">
                    <w:rPr>
                      <w:sz w:val="16"/>
                      <w:szCs w:val="16"/>
                    </w:rPr>
                    <w:t xml:space="preserve"> instructievorm</w:t>
                  </w:r>
                </w:p>
                <w:p w14:paraId="454B48B3" w14:textId="77777777" w:rsidR="00487143" w:rsidRPr="009F4B91" w:rsidRDefault="002859B9" w:rsidP="00487143">
                  <w:pPr>
                    <w:jc w:val="left"/>
                    <w:rPr>
                      <w:sz w:val="16"/>
                      <w:szCs w:val="16"/>
                    </w:rPr>
                  </w:pPr>
                  <w:sdt>
                    <w:sdtPr>
                      <w:rPr>
                        <w:sz w:val="16"/>
                        <w:szCs w:val="16"/>
                      </w:rPr>
                      <w:id w:val="622195715"/>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66D5573B">
                    <w:rPr>
                      <w:sz w:val="16"/>
                      <w:szCs w:val="16"/>
                    </w:rPr>
                    <w:t xml:space="preserve"> opdrachtvorm</w:t>
                  </w:r>
                </w:p>
                <w:p w14:paraId="7430D503" w14:textId="77777777" w:rsidR="00487143" w:rsidRDefault="002859B9" w:rsidP="00487143">
                  <w:pPr>
                    <w:jc w:val="left"/>
                    <w:rPr>
                      <w:sz w:val="16"/>
                      <w:szCs w:val="16"/>
                    </w:rPr>
                  </w:pPr>
                  <w:sdt>
                    <w:sdtPr>
                      <w:rPr>
                        <w:sz w:val="16"/>
                        <w:szCs w:val="16"/>
                      </w:rPr>
                      <w:id w:val="-1923489114"/>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66D5573B">
                    <w:rPr>
                      <w:sz w:val="16"/>
                      <w:szCs w:val="16"/>
                    </w:rPr>
                    <w:t xml:space="preserve"> samenwerkingsvorm</w:t>
                  </w:r>
                </w:p>
                <w:p w14:paraId="1068DA11" w14:textId="5BC6E956" w:rsidR="00487143" w:rsidRPr="009F4B91" w:rsidRDefault="002859B9" w:rsidP="00487143">
                  <w:pPr>
                    <w:jc w:val="left"/>
                    <w:rPr>
                      <w:sz w:val="16"/>
                      <w:szCs w:val="16"/>
                    </w:rPr>
                  </w:pPr>
                  <w:sdt>
                    <w:sdtPr>
                      <w:rPr>
                        <w:sz w:val="16"/>
                        <w:szCs w:val="16"/>
                      </w:rPr>
                      <w:id w:val="1481048171"/>
                      <w14:checkbox>
                        <w14:checked w14:val="0"/>
                        <w14:checkedState w14:val="2612" w14:font="MS Gothic"/>
                        <w14:uncheckedState w14:val="2610" w14:font="MS Gothic"/>
                      </w14:checkbox>
                    </w:sdtPr>
                    <w:sdtEndPr/>
                    <w:sdtContent>
                      <w:r w:rsidR="0088057E">
                        <w:rPr>
                          <w:rFonts w:ascii="MS Gothic" w:eastAsia="MS Gothic" w:hAnsi="MS Gothic" w:hint="eastAsia"/>
                          <w:sz w:val="16"/>
                          <w:szCs w:val="16"/>
                        </w:rPr>
                        <w:t>☐</w:t>
                      </w:r>
                    </w:sdtContent>
                  </w:sdt>
                  <w:r w:rsidR="00487143" w:rsidRPr="009F4B91">
                    <w:rPr>
                      <w:sz w:val="16"/>
                      <w:szCs w:val="16"/>
                    </w:rPr>
                    <w:t xml:space="preserve"> spelvorm</w:t>
                  </w:r>
                </w:p>
                <w:p w14:paraId="218268F6" w14:textId="77777777" w:rsidR="00487143" w:rsidRPr="009F4B91" w:rsidRDefault="002859B9" w:rsidP="00487143">
                  <w:pPr>
                    <w:jc w:val="left"/>
                    <w:rPr>
                      <w:sz w:val="16"/>
                      <w:szCs w:val="16"/>
                    </w:rPr>
                  </w:pPr>
                  <w:sdt>
                    <w:sdtPr>
                      <w:rPr>
                        <w:sz w:val="16"/>
                        <w:szCs w:val="16"/>
                      </w:rPr>
                      <w:id w:val="1473790680"/>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anders, namelijk</w:t>
                  </w:r>
                  <w:r w:rsidR="00487143" w:rsidRPr="009F4B91">
                    <w:rPr>
                      <w:sz w:val="20"/>
                      <w:szCs w:val="20"/>
                    </w:rPr>
                    <w:t>:</w:t>
                  </w:r>
                </w:p>
              </w:tc>
              <w:tc>
                <w:tcPr>
                  <w:tcW w:w="1877" w:type="dxa"/>
                </w:tcPr>
                <w:p w14:paraId="23017458" w14:textId="77777777" w:rsidR="00487143" w:rsidRPr="009F4B91" w:rsidRDefault="002859B9" w:rsidP="00487143">
                  <w:pPr>
                    <w:jc w:val="left"/>
                    <w:rPr>
                      <w:sz w:val="16"/>
                      <w:szCs w:val="16"/>
                    </w:rPr>
                  </w:pPr>
                  <w:sdt>
                    <w:sdtPr>
                      <w:rPr>
                        <w:sz w:val="16"/>
                        <w:szCs w:val="16"/>
                      </w:rPr>
                      <w:id w:val="-1133163443"/>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klassikaal</w:t>
                  </w:r>
                </w:p>
                <w:p w14:paraId="09D918AE" w14:textId="77777777" w:rsidR="00487143" w:rsidRPr="009F4B91" w:rsidRDefault="002859B9" w:rsidP="00487143">
                  <w:pPr>
                    <w:jc w:val="left"/>
                    <w:rPr>
                      <w:sz w:val="16"/>
                      <w:szCs w:val="16"/>
                    </w:rPr>
                  </w:pPr>
                  <w:sdt>
                    <w:sdtPr>
                      <w:rPr>
                        <w:sz w:val="16"/>
                        <w:szCs w:val="16"/>
                      </w:rPr>
                      <w:id w:val="2029367479"/>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kring</w:t>
                  </w:r>
                </w:p>
                <w:p w14:paraId="68949457" w14:textId="77777777" w:rsidR="00487143" w:rsidRPr="009F4B91" w:rsidRDefault="002859B9" w:rsidP="00487143">
                  <w:pPr>
                    <w:jc w:val="left"/>
                    <w:rPr>
                      <w:sz w:val="16"/>
                      <w:szCs w:val="16"/>
                    </w:rPr>
                  </w:pPr>
                  <w:sdt>
                    <w:sdtPr>
                      <w:rPr>
                        <w:sz w:val="16"/>
                        <w:szCs w:val="16"/>
                      </w:rPr>
                      <w:id w:val="-867678427"/>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Pr>
                      <w:sz w:val="16"/>
                      <w:szCs w:val="16"/>
                    </w:rPr>
                    <w:t xml:space="preserve"> </w:t>
                  </w:r>
                  <w:r w:rsidR="00487143" w:rsidRPr="009F4B91">
                    <w:rPr>
                      <w:sz w:val="16"/>
                      <w:szCs w:val="16"/>
                    </w:rPr>
                    <w:t xml:space="preserve">in groepen van …  </w:t>
                  </w:r>
                  <w:r w:rsidR="00487143" w:rsidRPr="009F4B91">
                    <w:rPr>
                      <w:sz w:val="16"/>
                      <w:szCs w:val="16"/>
                    </w:rPr>
                    <w:br/>
                    <w:t>leerlingen</w:t>
                  </w:r>
                </w:p>
                <w:p w14:paraId="270BB23C" w14:textId="77777777" w:rsidR="00487143" w:rsidRPr="009F4B91" w:rsidRDefault="002859B9" w:rsidP="00487143">
                  <w:pPr>
                    <w:jc w:val="left"/>
                    <w:rPr>
                      <w:sz w:val="16"/>
                      <w:szCs w:val="16"/>
                    </w:rPr>
                  </w:pPr>
                  <w:sdt>
                    <w:sdtPr>
                      <w:rPr>
                        <w:sz w:val="16"/>
                        <w:szCs w:val="16"/>
                      </w:rPr>
                      <w:id w:val="-1699311567"/>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in tweetallen</w:t>
                  </w:r>
                </w:p>
                <w:p w14:paraId="06C17F77" w14:textId="77777777" w:rsidR="00487143" w:rsidRPr="009F4B91" w:rsidRDefault="002859B9" w:rsidP="00487143">
                  <w:pPr>
                    <w:jc w:val="left"/>
                    <w:rPr>
                      <w:sz w:val="16"/>
                      <w:szCs w:val="16"/>
                    </w:rPr>
                  </w:pPr>
                  <w:sdt>
                    <w:sdtPr>
                      <w:rPr>
                        <w:sz w:val="16"/>
                        <w:szCs w:val="16"/>
                      </w:rPr>
                      <w:id w:val="-81536350"/>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individueel</w:t>
                  </w:r>
                </w:p>
              </w:tc>
            </w:tr>
            <w:tr w:rsidR="00487143" w:rsidRPr="009F4B91" w14:paraId="178B8F3C" w14:textId="77777777">
              <w:trPr>
                <w:trHeight w:val="1915"/>
              </w:trPr>
              <w:tc>
                <w:tcPr>
                  <w:tcW w:w="2970" w:type="dxa"/>
                </w:tcPr>
                <w:p w14:paraId="6A1BAE06" w14:textId="77777777" w:rsidR="00487143" w:rsidRDefault="00487143" w:rsidP="00487143">
                  <w:pPr>
                    <w:jc w:val="left"/>
                  </w:pPr>
                  <w:r w:rsidRPr="66D5573B">
                    <w:rPr>
                      <w:b/>
                      <w:bCs/>
                      <w:sz w:val="20"/>
                      <w:szCs w:val="20"/>
                    </w:rPr>
                    <w:t>Kern</w:t>
                  </w:r>
                </w:p>
                <w:p w14:paraId="42F005E7" w14:textId="77777777" w:rsidR="00487143" w:rsidRPr="009F4B91" w:rsidRDefault="00487143" w:rsidP="00487143">
                  <w:pPr>
                    <w:jc w:val="left"/>
                    <w:rPr>
                      <w:sz w:val="16"/>
                      <w:szCs w:val="16"/>
                    </w:rPr>
                  </w:pPr>
                  <w:r w:rsidRPr="009F4B91">
                    <w:rPr>
                      <w:sz w:val="16"/>
                      <w:szCs w:val="16"/>
                    </w:rPr>
                    <w:t>Hoe werk je doelgericht?</w:t>
                  </w:r>
                </w:p>
                <w:p w14:paraId="0D1F5413" w14:textId="77777777" w:rsidR="00487143" w:rsidRPr="009F4B91" w:rsidRDefault="00487143" w:rsidP="00487143">
                  <w:pPr>
                    <w:jc w:val="left"/>
                    <w:rPr>
                      <w:sz w:val="16"/>
                      <w:szCs w:val="16"/>
                    </w:rPr>
                  </w:pPr>
                  <w:r w:rsidRPr="009F4B91">
                    <w:rPr>
                      <w:sz w:val="16"/>
                      <w:szCs w:val="16"/>
                    </w:rPr>
                    <w:t>Hoe verwerk je de instructies?</w:t>
                  </w:r>
                </w:p>
                <w:p w14:paraId="05E918A0" w14:textId="77777777" w:rsidR="00487143" w:rsidRDefault="00487143" w:rsidP="00487143">
                  <w:pPr>
                    <w:jc w:val="left"/>
                    <w:rPr>
                      <w:sz w:val="16"/>
                      <w:szCs w:val="16"/>
                    </w:rPr>
                  </w:pPr>
                  <w:r w:rsidRPr="009F4B91">
                    <w:rPr>
                      <w:sz w:val="16"/>
                      <w:szCs w:val="16"/>
                    </w:rPr>
                    <w:t>Op welke manier ga je rekening houden met verschillen?</w:t>
                  </w:r>
                </w:p>
                <w:p w14:paraId="5A625CAF" w14:textId="77777777" w:rsidR="00487143" w:rsidRPr="009F4B91" w:rsidRDefault="00487143" w:rsidP="00487143">
                  <w:pPr>
                    <w:jc w:val="left"/>
                    <w:rPr>
                      <w:b/>
                      <w:bCs/>
                      <w:sz w:val="20"/>
                      <w:szCs w:val="20"/>
                    </w:rPr>
                  </w:pPr>
                  <w:r w:rsidRPr="00961910">
                    <w:rPr>
                      <w:sz w:val="16"/>
                      <w:szCs w:val="16"/>
                    </w:rPr>
                    <w:t>Hoe houd je de betrokkenheid vast?</w:t>
                  </w:r>
                </w:p>
              </w:tc>
              <w:tc>
                <w:tcPr>
                  <w:tcW w:w="705" w:type="dxa"/>
                </w:tcPr>
                <w:p w14:paraId="0A8A8603" w14:textId="77777777" w:rsidR="00487143" w:rsidRPr="009F4B91" w:rsidRDefault="00487143" w:rsidP="00487143">
                  <w:pPr>
                    <w:jc w:val="left"/>
                    <w:rPr>
                      <w:sz w:val="20"/>
                      <w:szCs w:val="20"/>
                    </w:rPr>
                  </w:pPr>
                </w:p>
              </w:tc>
              <w:tc>
                <w:tcPr>
                  <w:tcW w:w="3960" w:type="dxa"/>
                </w:tcPr>
                <w:p w14:paraId="7F43CBCC" w14:textId="373C098E" w:rsidR="00487143" w:rsidRPr="009F4B91" w:rsidRDefault="00F8067C" w:rsidP="00487143">
                  <w:pPr>
                    <w:jc w:val="left"/>
                    <w:rPr>
                      <w:sz w:val="20"/>
                      <w:szCs w:val="20"/>
                    </w:rPr>
                  </w:pPr>
                  <w:hyperlink r:id="rId22" w:history="1">
                    <w:r w:rsidRPr="00F8067C">
                      <w:rPr>
                        <w:rStyle w:val="Hyperlink"/>
                        <w:sz w:val="20"/>
                        <w:szCs w:val="20"/>
                      </w:rPr>
                      <w:t>Hoofdstuk 4</w:t>
                    </w:r>
                  </w:hyperlink>
                  <w:r>
                    <w:rPr>
                      <w:sz w:val="20"/>
                      <w:szCs w:val="20"/>
                    </w:rPr>
                    <w:t xml:space="preserve"> </w:t>
                  </w:r>
                  <w:r w:rsidRPr="00F8067C">
                    <w:rPr>
                      <w:color w:val="7030A0"/>
                      <w:sz w:val="20"/>
                      <w:szCs w:val="20"/>
                    </w:rPr>
                    <w:t xml:space="preserve">geeft handvaten voor deze fase van je leeractiviteit. </w:t>
                  </w:r>
                </w:p>
              </w:tc>
              <w:tc>
                <w:tcPr>
                  <w:tcW w:w="3660" w:type="dxa"/>
                </w:tcPr>
                <w:p w14:paraId="3EE5F245" w14:textId="77777777" w:rsidR="00487143" w:rsidRDefault="00F8067C" w:rsidP="00487143">
                  <w:pPr>
                    <w:jc w:val="left"/>
                    <w:rPr>
                      <w:sz w:val="20"/>
                      <w:szCs w:val="20"/>
                    </w:rPr>
                  </w:pPr>
                  <w:r w:rsidRPr="00F8067C">
                    <w:rPr>
                      <w:color w:val="7030A0"/>
                      <w:sz w:val="20"/>
                      <w:szCs w:val="20"/>
                    </w:rPr>
                    <w:t xml:space="preserve">Klassenmanagement is in </w:t>
                  </w:r>
                  <w:hyperlink r:id="rId23" w:history="1">
                    <w:r w:rsidRPr="00F8067C">
                      <w:rPr>
                        <w:rStyle w:val="Hyperlink"/>
                        <w:sz w:val="20"/>
                        <w:szCs w:val="20"/>
                      </w:rPr>
                      <w:t>hoofdstuk 4.2</w:t>
                    </w:r>
                  </w:hyperlink>
                  <w:r>
                    <w:rPr>
                      <w:sz w:val="20"/>
                      <w:szCs w:val="20"/>
                    </w:rPr>
                    <w:t xml:space="preserve"> </w:t>
                  </w:r>
                  <w:r w:rsidRPr="00F8067C">
                    <w:rPr>
                      <w:color w:val="7030A0"/>
                      <w:sz w:val="20"/>
                      <w:szCs w:val="20"/>
                    </w:rPr>
                    <w:t>uitgewerkt</w:t>
                  </w:r>
                  <w:r>
                    <w:rPr>
                      <w:sz w:val="20"/>
                      <w:szCs w:val="20"/>
                    </w:rPr>
                    <w:t xml:space="preserve">. </w:t>
                  </w:r>
                </w:p>
                <w:p w14:paraId="7C64CBDA" w14:textId="77777777" w:rsidR="00F8067C" w:rsidRPr="00F8067C" w:rsidRDefault="00F8067C" w:rsidP="00F8067C">
                  <w:pPr>
                    <w:pStyle w:val="Lijstalinea"/>
                    <w:numPr>
                      <w:ilvl w:val="0"/>
                      <w:numId w:val="4"/>
                    </w:numPr>
                    <w:spacing w:after="0" w:line="240" w:lineRule="auto"/>
                    <w:jc w:val="left"/>
                    <w:rPr>
                      <w:color w:val="7030A0"/>
                      <w:sz w:val="18"/>
                      <w:szCs w:val="18"/>
                    </w:rPr>
                  </w:pPr>
                  <w:r w:rsidRPr="00F8067C">
                    <w:rPr>
                      <w:color w:val="7030A0"/>
                      <w:sz w:val="18"/>
                      <w:szCs w:val="18"/>
                    </w:rPr>
                    <w:t>Hoe zorg je dat leerlingen weten wat er van hen verwacht wordt?</w:t>
                  </w:r>
                </w:p>
                <w:p w14:paraId="24E68274" w14:textId="4D32AFED" w:rsidR="00F8067C" w:rsidRPr="00F8067C" w:rsidRDefault="00F8067C" w:rsidP="00F8067C">
                  <w:pPr>
                    <w:pStyle w:val="Lijstalinea"/>
                    <w:numPr>
                      <w:ilvl w:val="0"/>
                      <w:numId w:val="4"/>
                    </w:numPr>
                    <w:spacing w:after="0" w:line="240" w:lineRule="auto"/>
                    <w:jc w:val="left"/>
                    <w:rPr>
                      <w:color w:val="7030A0"/>
                      <w:sz w:val="18"/>
                      <w:szCs w:val="18"/>
                    </w:rPr>
                  </w:pPr>
                  <w:r w:rsidRPr="00F8067C">
                    <w:rPr>
                      <w:color w:val="7030A0"/>
                      <w:sz w:val="18"/>
                      <w:szCs w:val="18"/>
                    </w:rPr>
                    <w:t>Hoe zorg je voor goede werkroutines?</w:t>
                  </w:r>
                </w:p>
                <w:p w14:paraId="66EE3F7A" w14:textId="24B25266" w:rsidR="00F8067C" w:rsidRPr="00F8067C" w:rsidRDefault="00F8067C" w:rsidP="00F8067C">
                  <w:pPr>
                    <w:pStyle w:val="Lijstalinea"/>
                    <w:numPr>
                      <w:ilvl w:val="0"/>
                      <w:numId w:val="4"/>
                    </w:numPr>
                    <w:spacing w:after="0" w:line="240" w:lineRule="auto"/>
                    <w:jc w:val="left"/>
                    <w:rPr>
                      <w:szCs w:val="20"/>
                    </w:rPr>
                  </w:pPr>
                  <w:r w:rsidRPr="00F8067C">
                    <w:rPr>
                      <w:color w:val="7030A0"/>
                      <w:sz w:val="18"/>
                      <w:szCs w:val="18"/>
                    </w:rPr>
                    <w:t>Hoe hou je overzicht en blijf je flexibel?</w:t>
                  </w:r>
                </w:p>
              </w:tc>
              <w:tc>
                <w:tcPr>
                  <w:tcW w:w="1918" w:type="dxa"/>
                </w:tcPr>
                <w:p w14:paraId="5D061A96" w14:textId="77777777" w:rsidR="00487143" w:rsidRPr="009F4B91" w:rsidRDefault="002859B9" w:rsidP="00487143">
                  <w:pPr>
                    <w:jc w:val="left"/>
                    <w:rPr>
                      <w:sz w:val="16"/>
                      <w:szCs w:val="16"/>
                    </w:rPr>
                  </w:pPr>
                  <w:sdt>
                    <w:sdtPr>
                      <w:rPr>
                        <w:sz w:val="16"/>
                        <w:szCs w:val="16"/>
                      </w:rPr>
                      <w:id w:val="-612905626"/>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interactievorm</w:t>
                  </w:r>
                </w:p>
                <w:p w14:paraId="4E36E294" w14:textId="77777777" w:rsidR="00487143" w:rsidRPr="009F4B91" w:rsidRDefault="002859B9" w:rsidP="00487143">
                  <w:pPr>
                    <w:jc w:val="left"/>
                    <w:rPr>
                      <w:sz w:val="16"/>
                      <w:szCs w:val="16"/>
                    </w:rPr>
                  </w:pPr>
                  <w:sdt>
                    <w:sdtPr>
                      <w:rPr>
                        <w:sz w:val="16"/>
                        <w:szCs w:val="16"/>
                      </w:rPr>
                      <w:id w:val="648483418"/>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instructievorm</w:t>
                  </w:r>
                </w:p>
                <w:p w14:paraId="2A9F2BCC" w14:textId="77777777" w:rsidR="00487143" w:rsidRPr="009F4B91" w:rsidRDefault="002859B9" w:rsidP="00487143">
                  <w:pPr>
                    <w:jc w:val="left"/>
                    <w:rPr>
                      <w:sz w:val="16"/>
                      <w:szCs w:val="16"/>
                    </w:rPr>
                  </w:pPr>
                  <w:sdt>
                    <w:sdtPr>
                      <w:rPr>
                        <w:sz w:val="16"/>
                        <w:szCs w:val="16"/>
                      </w:rPr>
                      <w:id w:val="1253236573"/>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66D5573B">
                    <w:rPr>
                      <w:sz w:val="16"/>
                      <w:szCs w:val="16"/>
                    </w:rPr>
                    <w:t xml:space="preserve"> opdrachtvorm</w:t>
                  </w:r>
                </w:p>
                <w:p w14:paraId="375FF765" w14:textId="77777777" w:rsidR="00487143" w:rsidRDefault="002859B9" w:rsidP="00487143">
                  <w:pPr>
                    <w:jc w:val="left"/>
                    <w:rPr>
                      <w:sz w:val="16"/>
                      <w:szCs w:val="16"/>
                    </w:rPr>
                  </w:pPr>
                  <w:sdt>
                    <w:sdtPr>
                      <w:rPr>
                        <w:sz w:val="16"/>
                        <w:szCs w:val="16"/>
                      </w:rPr>
                      <w:id w:val="1611167424"/>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66D5573B">
                    <w:rPr>
                      <w:sz w:val="16"/>
                      <w:szCs w:val="16"/>
                    </w:rPr>
                    <w:t xml:space="preserve"> samenwerkingsvorm</w:t>
                  </w:r>
                </w:p>
                <w:p w14:paraId="77A29FB3" w14:textId="77777777" w:rsidR="00487143" w:rsidRPr="009F4B91" w:rsidRDefault="002859B9" w:rsidP="00487143">
                  <w:pPr>
                    <w:jc w:val="left"/>
                    <w:rPr>
                      <w:sz w:val="16"/>
                      <w:szCs w:val="16"/>
                    </w:rPr>
                  </w:pPr>
                  <w:sdt>
                    <w:sdtPr>
                      <w:rPr>
                        <w:sz w:val="16"/>
                        <w:szCs w:val="16"/>
                      </w:rPr>
                      <w:id w:val="191734102"/>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spelvorm</w:t>
                  </w:r>
                </w:p>
                <w:p w14:paraId="34D59734" w14:textId="77777777" w:rsidR="00487143" w:rsidRPr="009F4B91" w:rsidRDefault="002859B9" w:rsidP="00487143">
                  <w:pPr>
                    <w:jc w:val="left"/>
                    <w:rPr>
                      <w:sz w:val="20"/>
                      <w:szCs w:val="20"/>
                    </w:rPr>
                  </w:pPr>
                  <w:sdt>
                    <w:sdtPr>
                      <w:rPr>
                        <w:sz w:val="16"/>
                        <w:szCs w:val="16"/>
                      </w:rPr>
                      <w:id w:val="-1225142446"/>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anders, namelijk</w:t>
                  </w:r>
                  <w:r w:rsidR="00487143" w:rsidRPr="009F4B91">
                    <w:rPr>
                      <w:sz w:val="20"/>
                      <w:szCs w:val="20"/>
                    </w:rPr>
                    <w:t>:</w:t>
                  </w:r>
                </w:p>
              </w:tc>
              <w:tc>
                <w:tcPr>
                  <w:tcW w:w="1877" w:type="dxa"/>
                </w:tcPr>
                <w:p w14:paraId="0116856E" w14:textId="77777777" w:rsidR="00487143" w:rsidRPr="009F4B91" w:rsidRDefault="002859B9" w:rsidP="00487143">
                  <w:pPr>
                    <w:jc w:val="left"/>
                    <w:rPr>
                      <w:sz w:val="16"/>
                      <w:szCs w:val="16"/>
                    </w:rPr>
                  </w:pPr>
                  <w:sdt>
                    <w:sdtPr>
                      <w:rPr>
                        <w:sz w:val="16"/>
                        <w:szCs w:val="16"/>
                      </w:rPr>
                      <w:id w:val="-770546047"/>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klassikaal</w:t>
                  </w:r>
                </w:p>
                <w:p w14:paraId="580970C7" w14:textId="77777777" w:rsidR="00487143" w:rsidRPr="009F4B91" w:rsidRDefault="002859B9" w:rsidP="00487143">
                  <w:pPr>
                    <w:jc w:val="left"/>
                    <w:rPr>
                      <w:sz w:val="16"/>
                      <w:szCs w:val="16"/>
                    </w:rPr>
                  </w:pPr>
                  <w:sdt>
                    <w:sdtPr>
                      <w:rPr>
                        <w:sz w:val="16"/>
                        <w:szCs w:val="16"/>
                      </w:rPr>
                      <w:id w:val="-925724369"/>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kring</w:t>
                  </w:r>
                </w:p>
                <w:p w14:paraId="7D385563" w14:textId="77777777" w:rsidR="00487143" w:rsidRPr="009F4B91" w:rsidRDefault="002859B9" w:rsidP="00487143">
                  <w:pPr>
                    <w:jc w:val="left"/>
                    <w:rPr>
                      <w:sz w:val="16"/>
                      <w:szCs w:val="16"/>
                    </w:rPr>
                  </w:pPr>
                  <w:sdt>
                    <w:sdtPr>
                      <w:rPr>
                        <w:sz w:val="16"/>
                        <w:szCs w:val="16"/>
                      </w:rPr>
                      <w:id w:val="448745895"/>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Pr>
                      <w:sz w:val="16"/>
                      <w:szCs w:val="16"/>
                    </w:rPr>
                    <w:t xml:space="preserve"> </w:t>
                  </w:r>
                  <w:r w:rsidR="00487143" w:rsidRPr="009F4B91">
                    <w:rPr>
                      <w:sz w:val="16"/>
                      <w:szCs w:val="16"/>
                    </w:rPr>
                    <w:t xml:space="preserve">in groepen van …  </w:t>
                  </w:r>
                  <w:r w:rsidR="00487143" w:rsidRPr="009F4B91">
                    <w:rPr>
                      <w:sz w:val="16"/>
                      <w:szCs w:val="16"/>
                    </w:rPr>
                    <w:br/>
                    <w:t>leerlingen</w:t>
                  </w:r>
                </w:p>
                <w:p w14:paraId="7530AD20" w14:textId="77777777" w:rsidR="00487143" w:rsidRPr="009F4B91" w:rsidRDefault="002859B9" w:rsidP="00487143">
                  <w:pPr>
                    <w:jc w:val="left"/>
                    <w:rPr>
                      <w:sz w:val="16"/>
                      <w:szCs w:val="16"/>
                    </w:rPr>
                  </w:pPr>
                  <w:sdt>
                    <w:sdtPr>
                      <w:rPr>
                        <w:sz w:val="16"/>
                        <w:szCs w:val="16"/>
                      </w:rPr>
                      <w:id w:val="-1181660369"/>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in tweetallen</w:t>
                  </w:r>
                </w:p>
                <w:p w14:paraId="676E8FB2" w14:textId="77777777" w:rsidR="00487143" w:rsidRPr="009F4B91" w:rsidRDefault="002859B9" w:rsidP="00487143">
                  <w:pPr>
                    <w:jc w:val="left"/>
                    <w:rPr>
                      <w:sz w:val="20"/>
                      <w:szCs w:val="20"/>
                    </w:rPr>
                  </w:pPr>
                  <w:sdt>
                    <w:sdtPr>
                      <w:rPr>
                        <w:sz w:val="16"/>
                        <w:szCs w:val="16"/>
                      </w:rPr>
                      <w:id w:val="-1907906586"/>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individueel</w:t>
                  </w:r>
                </w:p>
              </w:tc>
            </w:tr>
            <w:tr w:rsidR="00487143" w:rsidRPr="009F4B91" w14:paraId="2CF032D4" w14:textId="77777777">
              <w:trPr>
                <w:trHeight w:val="2161"/>
              </w:trPr>
              <w:tc>
                <w:tcPr>
                  <w:tcW w:w="2970" w:type="dxa"/>
                </w:tcPr>
                <w:p w14:paraId="6002B607" w14:textId="77777777" w:rsidR="00487143" w:rsidRPr="009F4B91" w:rsidRDefault="00487143" w:rsidP="00487143">
                  <w:pPr>
                    <w:jc w:val="left"/>
                    <w:rPr>
                      <w:b/>
                      <w:bCs/>
                      <w:sz w:val="20"/>
                      <w:szCs w:val="20"/>
                    </w:rPr>
                  </w:pPr>
                  <w:r w:rsidRPr="66D5573B">
                    <w:rPr>
                      <w:b/>
                      <w:bCs/>
                      <w:sz w:val="20"/>
                      <w:szCs w:val="20"/>
                    </w:rPr>
                    <w:t>Afsluiting</w:t>
                  </w:r>
                </w:p>
                <w:p w14:paraId="630E2473" w14:textId="77777777" w:rsidR="00487143" w:rsidRPr="009F4B91" w:rsidRDefault="00487143" w:rsidP="00487143">
                  <w:pPr>
                    <w:jc w:val="left"/>
                    <w:rPr>
                      <w:sz w:val="16"/>
                      <w:szCs w:val="16"/>
                    </w:rPr>
                  </w:pPr>
                  <w:r w:rsidRPr="66D5573B">
                    <w:rPr>
                      <w:sz w:val="16"/>
                      <w:szCs w:val="16"/>
                    </w:rPr>
                    <w:t>Hoe sluit je de leeractiviteit af?</w:t>
                  </w:r>
                </w:p>
                <w:p w14:paraId="30993DEC" w14:textId="77777777" w:rsidR="00487143" w:rsidRPr="009F4B91" w:rsidRDefault="00487143" w:rsidP="00487143">
                  <w:pPr>
                    <w:jc w:val="left"/>
                    <w:rPr>
                      <w:sz w:val="16"/>
                      <w:szCs w:val="16"/>
                    </w:rPr>
                  </w:pPr>
                  <w:r w:rsidRPr="66D5573B">
                    <w:rPr>
                      <w:sz w:val="16"/>
                      <w:szCs w:val="16"/>
                    </w:rPr>
                    <w:t>Hoe ga je na of het doel is bereikt?</w:t>
                  </w:r>
                </w:p>
                <w:p w14:paraId="01E96107" w14:textId="77777777" w:rsidR="00487143" w:rsidRDefault="00487143" w:rsidP="00487143">
                  <w:pPr>
                    <w:jc w:val="left"/>
                    <w:rPr>
                      <w:sz w:val="16"/>
                      <w:szCs w:val="16"/>
                    </w:rPr>
                  </w:pPr>
                  <w:r w:rsidRPr="66D5573B">
                    <w:rPr>
                      <w:sz w:val="16"/>
                      <w:szCs w:val="16"/>
                    </w:rPr>
                    <w:t>Hoe geef je feedback/</w:t>
                  </w:r>
                  <w:r>
                    <w:br/>
                  </w:r>
                  <w:proofErr w:type="spellStart"/>
                  <w:r w:rsidRPr="66D5573B">
                    <w:rPr>
                      <w:sz w:val="16"/>
                      <w:szCs w:val="16"/>
                    </w:rPr>
                    <w:t>feedforward</w:t>
                  </w:r>
                  <w:proofErr w:type="spellEnd"/>
                  <w:r w:rsidRPr="66D5573B">
                    <w:rPr>
                      <w:sz w:val="16"/>
                      <w:szCs w:val="16"/>
                    </w:rPr>
                    <w:t>?</w:t>
                  </w:r>
                </w:p>
                <w:p w14:paraId="713BF84C" w14:textId="77777777" w:rsidR="00487143" w:rsidRPr="009F4B91" w:rsidRDefault="00487143" w:rsidP="00487143">
                  <w:pPr>
                    <w:jc w:val="left"/>
                    <w:rPr>
                      <w:sz w:val="16"/>
                      <w:szCs w:val="16"/>
                    </w:rPr>
                  </w:pPr>
                  <w:r w:rsidRPr="66D5573B">
                    <w:rPr>
                      <w:sz w:val="16"/>
                      <w:szCs w:val="16"/>
                    </w:rPr>
                    <w:t>Hoe haal je feedback op bij de leerlingen?</w:t>
                  </w:r>
                </w:p>
                <w:p w14:paraId="6D16DEF7" w14:textId="15DABA65" w:rsidR="00487143" w:rsidRPr="00487143" w:rsidRDefault="00487143" w:rsidP="00487143">
                  <w:pPr>
                    <w:jc w:val="left"/>
                    <w:rPr>
                      <w:sz w:val="16"/>
                      <w:szCs w:val="16"/>
                    </w:rPr>
                  </w:pPr>
                  <w:r w:rsidRPr="7036E245">
                    <w:rPr>
                      <w:sz w:val="16"/>
                      <w:szCs w:val="16"/>
                    </w:rPr>
                    <w:t>Wat doe je met het opgeleverde werk?</w:t>
                  </w:r>
                </w:p>
              </w:tc>
              <w:tc>
                <w:tcPr>
                  <w:tcW w:w="705" w:type="dxa"/>
                </w:tcPr>
                <w:p w14:paraId="217495C7" w14:textId="77777777" w:rsidR="00487143" w:rsidRPr="009F4B91" w:rsidRDefault="00487143" w:rsidP="00487143">
                  <w:pPr>
                    <w:jc w:val="left"/>
                    <w:rPr>
                      <w:sz w:val="20"/>
                      <w:szCs w:val="20"/>
                    </w:rPr>
                  </w:pPr>
                </w:p>
              </w:tc>
              <w:tc>
                <w:tcPr>
                  <w:tcW w:w="3960" w:type="dxa"/>
                </w:tcPr>
                <w:p w14:paraId="10A2CA70" w14:textId="15476AEC" w:rsidR="004C0535" w:rsidRPr="004C0535" w:rsidRDefault="00D53512" w:rsidP="004C0535">
                  <w:pPr>
                    <w:jc w:val="left"/>
                    <w:rPr>
                      <w:color w:val="7030A0"/>
                      <w:sz w:val="20"/>
                      <w:szCs w:val="20"/>
                    </w:rPr>
                  </w:pPr>
                  <w:hyperlink r:id="rId24" w:history="1">
                    <w:r w:rsidRPr="004C0535">
                      <w:rPr>
                        <w:rStyle w:val="Hyperlink"/>
                        <w:sz w:val="20"/>
                        <w:szCs w:val="20"/>
                      </w:rPr>
                      <w:t xml:space="preserve">Hoofdstuk </w:t>
                    </w:r>
                    <w:r w:rsidR="004C0535" w:rsidRPr="004C0535">
                      <w:rPr>
                        <w:rStyle w:val="Hyperlink"/>
                        <w:sz w:val="20"/>
                        <w:szCs w:val="20"/>
                      </w:rPr>
                      <w:t>6</w:t>
                    </w:r>
                  </w:hyperlink>
                  <w:r w:rsidRPr="004C0535">
                    <w:rPr>
                      <w:color w:val="7030A0"/>
                      <w:sz w:val="20"/>
                      <w:szCs w:val="20"/>
                    </w:rPr>
                    <w:t xml:space="preserve"> </w:t>
                  </w:r>
                  <w:r w:rsidR="004C0535">
                    <w:rPr>
                      <w:color w:val="7030A0"/>
                      <w:sz w:val="20"/>
                      <w:szCs w:val="20"/>
                    </w:rPr>
                    <w:t>geeft handvaten bij de afsluiting en evaluatie fase van je leeractiviteit. Om na te gaan of je doel is bereikt, kan je formatief en summatief evalueren en peer-assessment inzetten</w:t>
                  </w:r>
                </w:p>
              </w:tc>
              <w:tc>
                <w:tcPr>
                  <w:tcW w:w="3660" w:type="dxa"/>
                </w:tcPr>
                <w:p w14:paraId="503CE7AE" w14:textId="77777777" w:rsidR="00487143" w:rsidRPr="009F4B91" w:rsidRDefault="00487143" w:rsidP="00487143">
                  <w:pPr>
                    <w:jc w:val="left"/>
                    <w:rPr>
                      <w:sz w:val="16"/>
                      <w:szCs w:val="16"/>
                    </w:rPr>
                  </w:pPr>
                </w:p>
              </w:tc>
              <w:tc>
                <w:tcPr>
                  <w:tcW w:w="1918" w:type="dxa"/>
                </w:tcPr>
                <w:p w14:paraId="4B90D281" w14:textId="77777777" w:rsidR="00487143" w:rsidRPr="009F4B91" w:rsidRDefault="002859B9" w:rsidP="00487143">
                  <w:pPr>
                    <w:jc w:val="left"/>
                    <w:rPr>
                      <w:sz w:val="16"/>
                      <w:szCs w:val="16"/>
                    </w:rPr>
                  </w:pPr>
                  <w:sdt>
                    <w:sdtPr>
                      <w:rPr>
                        <w:sz w:val="16"/>
                        <w:szCs w:val="16"/>
                      </w:rPr>
                      <w:id w:val="-2091373697"/>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interactievorm</w:t>
                  </w:r>
                </w:p>
                <w:p w14:paraId="0DE885F8" w14:textId="77777777" w:rsidR="00487143" w:rsidRPr="009F4B91" w:rsidRDefault="002859B9" w:rsidP="00487143">
                  <w:pPr>
                    <w:jc w:val="left"/>
                    <w:rPr>
                      <w:sz w:val="16"/>
                      <w:szCs w:val="16"/>
                    </w:rPr>
                  </w:pPr>
                  <w:sdt>
                    <w:sdtPr>
                      <w:rPr>
                        <w:sz w:val="16"/>
                        <w:szCs w:val="16"/>
                      </w:rPr>
                      <w:id w:val="-448003904"/>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instructievorm</w:t>
                  </w:r>
                </w:p>
                <w:p w14:paraId="2C682C2C" w14:textId="77777777" w:rsidR="00487143" w:rsidRPr="009F4B91" w:rsidRDefault="002859B9" w:rsidP="00487143">
                  <w:pPr>
                    <w:jc w:val="left"/>
                    <w:rPr>
                      <w:sz w:val="16"/>
                      <w:szCs w:val="16"/>
                    </w:rPr>
                  </w:pPr>
                  <w:sdt>
                    <w:sdtPr>
                      <w:rPr>
                        <w:sz w:val="16"/>
                        <w:szCs w:val="16"/>
                      </w:rPr>
                      <w:id w:val="133846306"/>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66D5573B">
                    <w:rPr>
                      <w:sz w:val="16"/>
                      <w:szCs w:val="16"/>
                    </w:rPr>
                    <w:t xml:space="preserve"> opdrachtvorm</w:t>
                  </w:r>
                </w:p>
                <w:p w14:paraId="33736CDA" w14:textId="77777777" w:rsidR="00487143" w:rsidRDefault="002859B9" w:rsidP="00487143">
                  <w:pPr>
                    <w:jc w:val="left"/>
                    <w:rPr>
                      <w:sz w:val="16"/>
                      <w:szCs w:val="16"/>
                    </w:rPr>
                  </w:pPr>
                  <w:sdt>
                    <w:sdtPr>
                      <w:rPr>
                        <w:sz w:val="16"/>
                        <w:szCs w:val="16"/>
                      </w:rPr>
                      <w:id w:val="1389530039"/>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66D5573B">
                    <w:rPr>
                      <w:sz w:val="16"/>
                      <w:szCs w:val="16"/>
                    </w:rPr>
                    <w:t xml:space="preserve"> samenwerkingsvorm</w:t>
                  </w:r>
                </w:p>
                <w:p w14:paraId="6E23AB01" w14:textId="77777777" w:rsidR="00487143" w:rsidRPr="009F4B91" w:rsidRDefault="002859B9" w:rsidP="00487143">
                  <w:pPr>
                    <w:jc w:val="left"/>
                    <w:rPr>
                      <w:sz w:val="16"/>
                      <w:szCs w:val="16"/>
                    </w:rPr>
                  </w:pPr>
                  <w:sdt>
                    <w:sdtPr>
                      <w:rPr>
                        <w:sz w:val="16"/>
                        <w:szCs w:val="16"/>
                      </w:rPr>
                      <w:id w:val="1281990284"/>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spelvorm</w:t>
                  </w:r>
                </w:p>
                <w:p w14:paraId="69642DF6" w14:textId="77777777" w:rsidR="00487143" w:rsidRPr="009F4B91" w:rsidRDefault="002859B9" w:rsidP="00487143">
                  <w:pPr>
                    <w:jc w:val="left"/>
                    <w:rPr>
                      <w:sz w:val="16"/>
                      <w:szCs w:val="16"/>
                    </w:rPr>
                  </w:pPr>
                  <w:sdt>
                    <w:sdtPr>
                      <w:rPr>
                        <w:sz w:val="16"/>
                        <w:szCs w:val="16"/>
                      </w:rPr>
                      <w:id w:val="-1083756068"/>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anders, namelijk</w:t>
                  </w:r>
                  <w:r w:rsidR="00487143" w:rsidRPr="009F4B91">
                    <w:rPr>
                      <w:sz w:val="20"/>
                      <w:szCs w:val="20"/>
                    </w:rPr>
                    <w:t>:</w:t>
                  </w:r>
                </w:p>
              </w:tc>
              <w:tc>
                <w:tcPr>
                  <w:tcW w:w="1877" w:type="dxa"/>
                </w:tcPr>
                <w:p w14:paraId="43442616" w14:textId="77777777" w:rsidR="00487143" w:rsidRPr="009F4B91" w:rsidRDefault="002859B9" w:rsidP="00487143">
                  <w:pPr>
                    <w:jc w:val="left"/>
                    <w:rPr>
                      <w:sz w:val="16"/>
                      <w:szCs w:val="16"/>
                    </w:rPr>
                  </w:pPr>
                  <w:sdt>
                    <w:sdtPr>
                      <w:rPr>
                        <w:sz w:val="16"/>
                        <w:szCs w:val="16"/>
                      </w:rPr>
                      <w:id w:val="326021819"/>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klassikaal</w:t>
                  </w:r>
                </w:p>
                <w:p w14:paraId="2875ED2A" w14:textId="77777777" w:rsidR="00487143" w:rsidRPr="009F4B91" w:rsidRDefault="002859B9" w:rsidP="00487143">
                  <w:pPr>
                    <w:jc w:val="left"/>
                    <w:rPr>
                      <w:sz w:val="16"/>
                      <w:szCs w:val="16"/>
                    </w:rPr>
                  </w:pPr>
                  <w:sdt>
                    <w:sdtPr>
                      <w:rPr>
                        <w:sz w:val="16"/>
                        <w:szCs w:val="16"/>
                      </w:rPr>
                      <w:id w:val="241529944"/>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kring</w:t>
                  </w:r>
                </w:p>
                <w:p w14:paraId="4F182F8F" w14:textId="77777777" w:rsidR="00487143" w:rsidRPr="009F4B91" w:rsidRDefault="002859B9" w:rsidP="00487143">
                  <w:pPr>
                    <w:jc w:val="left"/>
                    <w:rPr>
                      <w:sz w:val="16"/>
                      <w:szCs w:val="16"/>
                    </w:rPr>
                  </w:pPr>
                  <w:sdt>
                    <w:sdtPr>
                      <w:rPr>
                        <w:sz w:val="16"/>
                        <w:szCs w:val="16"/>
                      </w:rPr>
                      <w:id w:val="-1661686843"/>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Pr>
                      <w:sz w:val="16"/>
                      <w:szCs w:val="16"/>
                    </w:rPr>
                    <w:t xml:space="preserve"> </w:t>
                  </w:r>
                  <w:r w:rsidR="00487143" w:rsidRPr="009F4B91">
                    <w:rPr>
                      <w:sz w:val="16"/>
                      <w:szCs w:val="16"/>
                    </w:rPr>
                    <w:t xml:space="preserve">in groepen van …  </w:t>
                  </w:r>
                  <w:r w:rsidR="00487143" w:rsidRPr="009F4B91">
                    <w:rPr>
                      <w:sz w:val="16"/>
                      <w:szCs w:val="16"/>
                    </w:rPr>
                    <w:br/>
                    <w:t>leerlingen</w:t>
                  </w:r>
                </w:p>
                <w:p w14:paraId="6DE56FD7" w14:textId="77777777" w:rsidR="00487143" w:rsidRPr="009F4B91" w:rsidRDefault="002859B9" w:rsidP="00487143">
                  <w:pPr>
                    <w:jc w:val="left"/>
                    <w:rPr>
                      <w:sz w:val="16"/>
                      <w:szCs w:val="16"/>
                    </w:rPr>
                  </w:pPr>
                  <w:sdt>
                    <w:sdtPr>
                      <w:rPr>
                        <w:sz w:val="16"/>
                        <w:szCs w:val="16"/>
                      </w:rPr>
                      <w:id w:val="145092381"/>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in tweetallen</w:t>
                  </w:r>
                </w:p>
                <w:p w14:paraId="160084B8" w14:textId="77777777" w:rsidR="00487143" w:rsidRPr="009F4B91" w:rsidRDefault="002859B9" w:rsidP="00487143">
                  <w:pPr>
                    <w:jc w:val="left"/>
                    <w:rPr>
                      <w:sz w:val="16"/>
                      <w:szCs w:val="16"/>
                    </w:rPr>
                  </w:pPr>
                  <w:sdt>
                    <w:sdtPr>
                      <w:rPr>
                        <w:sz w:val="16"/>
                        <w:szCs w:val="16"/>
                      </w:rPr>
                      <w:id w:val="-1548209965"/>
                      <w14:checkbox>
                        <w14:checked w14:val="0"/>
                        <w14:checkedState w14:val="2612" w14:font="MS Gothic"/>
                        <w14:uncheckedState w14:val="2610" w14:font="MS Gothic"/>
                      </w14:checkbox>
                    </w:sdtPr>
                    <w:sdtEndPr/>
                    <w:sdtContent>
                      <w:r w:rsidR="00487143">
                        <w:rPr>
                          <w:rFonts w:ascii="MS Gothic" w:eastAsia="MS Gothic" w:hAnsi="MS Gothic" w:hint="eastAsia"/>
                          <w:sz w:val="16"/>
                          <w:szCs w:val="16"/>
                        </w:rPr>
                        <w:t>☐</w:t>
                      </w:r>
                    </w:sdtContent>
                  </w:sdt>
                  <w:r w:rsidR="00487143" w:rsidRPr="009F4B91">
                    <w:rPr>
                      <w:sz w:val="16"/>
                      <w:szCs w:val="16"/>
                    </w:rPr>
                    <w:t xml:space="preserve"> individueel</w:t>
                  </w:r>
                </w:p>
              </w:tc>
            </w:tr>
          </w:tbl>
          <w:p w14:paraId="77EA02E1" w14:textId="29115B55" w:rsidR="00487143" w:rsidRPr="00487143" w:rsidRDefault="00487143" w:rsidP="00487143"/>
        </w:tc>
      </w:tr>
      <w:tr w:rsidR="00487143" w14:paraId="23A3714F" w14:textId="77777777" w:rsidTr="772BEF0A">
        <w:trPr>
          <w:trHeight w:val="300"/>
        </w:trPr>
        <w:tc>
          <w:tcPr>
            <w:tcW w:w="21240" w:type="dxa"/>
          </w:tcPr>
          <w:p w14:paraId="25CAC19B" w14:textId="365DA0CA" w:rsidR="00487143" w:rsidRDefault="00487143" w:rsidP="00487143">
            <w:pPr>
              <w:rPr>
                <w:b/>
                <w:bCs/>
              </w:rPr>
            </w:pPr>
          </w:p>
          <w:p w14:paraId="2180C4A6" w14:textId="515A224C" w:rsidR="00487143" w:rsidRDefault="00487143" w:rsidP="00487143">
            <w:pPr>
              <w:rPr>
                <w:b/>
                <w:bCs/>
              </w:rPr>
            </w:pPr>
          </w:p>
        </w:tc>
      </w:tr>
      <w:tr w:rsidR="00487143" w:rsidRPr="009F4B91" w14:paraId="75016200" w14:textId="77777777" w:rsidTr="772BEF0A">
        <w:tc>
          <w:tcPr>
            <w:tcW w:w="21240" w:type="dxa"/>
          </w:tcPr>
          <w:p w14:paraId="272296D6" w14:textId="0FF44AB7" w:rsidR="00487143" w:rsidRPr="009F4B91" w:rsidRDefault="00487143" w:rsidP="00487143">
            <w:pPr>
              <w:rPr>
                <w:b/>
                <w:color w:val="FFFFFF" w:themeColor="background1"/>
                <w:sz w:val="26"/>
                <w:szCs w:val="26"/>
              </w:rPr>
            </w:pPr>
          </w:p>
        </w:tc>
      </w:tr>
      <w:tr w:rsidR="00487143" w:rsidRPr="009F4B91" w14:paraId="5AF926ED" w14:textId="77777777" w:rsidTr="772BEF0A">
        <w:tc>
          <w:tcPr>
            <w:tcW w:w="21240" w:type="dxa"/>
          </w:tcPr>
          <w:p w14:paraId="654A8A48" w14:textId="761FD5BB" w:rsidR="00487143" w:rsidRDefault="00487143" w:rsidP="00487143">
            <w:pPr>
              <w:rPr>
                <w:b/>
                <w:bCs/>
              </w:rPr>
            </w:pPr>
          </w:p>
          <w:p w14:paraId="51199BE3" w14:textId="423AD001" w:rsidR="00487143" w:rsidRPr="009F4B91" w:rsidRDefault="00487143" w:rsidP="00487143">
            <w:r w:rsidRPr="009F4B91">
              <w:rPr>
                <w:b/>
                <w:bCs/>
              </w:rPr>
              <w:t>Leerinhoud(en)</w:t>
            </w:r>
          </w:p>
          <w:p w14:paraId="5E7E3BB0" w14:textId="4B4A9F2C" w:rsidR="00487143" w:rsidRPr="009F4B91" w:rsidRDefault="00487143" w:rsidP="00487143">
            <w:pPr>
              <w:rPr>
                <w:sz w:val="16"/>
                <w:szCs w:val="16"/>
              </w:rPr>
            </w:pPr>
            <w:r w:rsidRPr="009F4B91">
              <w:rPr>
                <w:sz w:val="16"/>
                <w:szCs w:val="16"/>
              </w:rPr>
              <w:t xml:space="preserve">Waarom </w:t>
            </w:r>
            <w:r>
              <w:rPr>
                <w:sz w:val="16"/>
                <w:szCs w:val="16"/>
              </w:rPr>
              <w:t xml:space="preserve">is het belangrijk dat </w:t>
            </w:r>
            <w:r w:rsidRPr="009F4B91">
              <w:rPr>
                <w:sz w:val="16"/>
                <w:szCs w:val="16"/>
              </w:rPr>
              <w:t>leerlingen deze leerinhouden aanleren?</w:t>
            </w:r>
            <w:r w:rsidR="00816E5E">
              <w:rPr>
                <w:sz w:val="16"/>
                <w:szCs w:val="16"/>
              </w:rPr>
              <w:t xml:space="preserve"> Kijk terug naar het leerdoel.</w:t>
            </w:r>
            <w:r w:rsidRPr="009F4B91">
              <w:rPr>
                <w:sz w:val="16"/>
                <w:szCs w:val="16"/>
              </w:rPr>
              <w:t xml:space="preserve"> Gebruik de kennisbasis bij je onderbouwing</w:t>
            </w:r>
            <w:r w:rsidR="00816E5E">
              <w:rPr>
                <w:sz w:val="16"/>
                <w:szCs w:val="16"/>
              </w:rPr>
              <w:t xml:space="preserve">. </w:t>
            </w:r>
          </w:p>
          <w:tbl>
            <w:tblPr>
              <w:tblStyle w:val="Tabelraster"/>
              <w:tblW w:w="3639" w:type="pct"/>
              <w:tblLook w:val="04A0" w:firstRow="1" w:lastRow="0" w:firstColumn="1" w:lastColumn="0" w:noHBand="0" w:noVBand="1"/>
            </w:tblPr>
            <w:tblGrid>
              <w:gridCol w:w="15294"/>
            </w:tblGrid>
            <w:tr w:rsidR="00487143" w:rsidRPr="009F4B91" w14:paraId="22F3343A" w14:textId="77777777" w:rsidTr="772BEF0A">
              <w:trPr>
                <w:trHeight w:val="971"/>
              </w:trPr>
              <w:tc>
                <w:tcPr>
                  <w:tcW w:w="5000" w:type="pct"/>
                </w:tcPr>
                <w:p w14:paraId="2BC4C22E" w14:textId="40B5BAFD" w:rsidR="00487143" w:rsidRPr="00E253C5" w:rsidRDefault="00487143" w:rsidP="00487143">
                  <w:pPr>
                    <w:rPr>
                      <w:sz w:val="20"/>
                      <w:szCs w:val="20"/>
                    </w:rPr>
                  </w:pPr>
                </w:p>
                <w:p w14:paraId="365A2020" w14:textId="28F16DBF" w:rsidR="00487143" w:rsidRDefault="00F8067C" w:rsidP="00487143">
                  <w:pPr>
                    <w:rPr>
                      <w:sz w:val="20"/>
                      <w:szCs w:val="20"/>
                    </w:rPr>
                  </w:pPr>
                  <w:hyperlink r:id="rId25">
                    <w:r w:rsidRPr="772BEF0A">
                      <w:rPr>
                        <w:rStyle w:val="Hyperlink"/>
                        <w:sz w:val="20"/>
                        <w:szCs w:val="20"/>
                      </w:rPr>
                      <w:t>Hier</w:t>
                    </w:r>
                  </w:hyperlink>
                  <w:r w:rsidRPr="772BEF0A">
                    <w:rPr>
                      <w:sz w:val="20"/>
                      <w:szCs w:val="20"/>
                    </w:rPr>
                    <w:t xml:space="preserve"> </w:t>
                  </w:r>
                  <w:r w:rsidRPr="772BEF0A">
                    <w:rPr>
                      <w:color w:val="7030A0"/>
                      <w:sz w:val="20"/>
                      <w:szCs w:val="20"/>
                    </w:rPr>
                    <w:t>is een link naar de kennisbas</w:t>
                  </w:r>
                  <w:r w:rsidR="4029F4B9" w:rsidRPr="772BEF0A">
                    <w:rPr>
                      <w:color w:val="7030A0"/>
                      <w:sz w:val="20"/>
                      <w:szCs w:val="20"/>
                    </w:rPr>
                    <w:t>e</w:t>
                  </w:r>
                  <w:r w:rsidRPr="772BEF0A">
                    <w:rPr>
                      <w:color w:val="7030A0"/>
                      <w:sz w:val="20"/>
                      <w:szCs w:val="20"/>
                    </w:rPr>
                    <w:t xml:space="preserve">s. </w:t>
                  </w:r>
                </w:p>
                <w:p w14:paraId="1212943E" w14:textId="77777777" w:rsidR="00487143" w:rsidRPr="00E253C5" w:rsidRDefault="00487143" w:rsidP="00487143">
                  <w:pPr>
                    <w:rPr>
                      <w:sz w:val="20"/>
                      <w:szCs w:val="20"/>
                    </w:rPr>
                  </w:pPr>
                </w:p>
                <w:p w14:paraId="1BBB7B92" w14:textId="77777777" w:rsidR="00487143" w:rsidRDefault="00487143" w:rsidP="00487143">
                  <w:pPr>
                    <w:rPr>
                      <w:sz w:val="20"/>
                      <w:szCs w:val="20"/>
                    </w:rPr>
                  </w:pPr>
                </w:p>
                <w:p w14:paraId="3A8F350E" w14:textId="77777777" w:rsidR="00487143" w:rsidRPr="00E253C5" w:rsidRDefault="00487143" w:rsidP="00487143">
                  <w:pPr>
                    <w:rPr>
                      <w:sz w:val="20"/>
                      <w:szCs w:val="20"/>
                    </w:rPr>
                  </w:pPr>
                </w:p>
              </w:tc>
            </w:tr>
          </w:tbl>
          <w:p w14:paraId="67275C40" w14:textId="20130333" w:rsidR="00487143" w:rsidRPr="009F4B91" w:rsidRDefault="00487143" w:rsidP="00487143">
            <w:pPr>
              <w:rPr>
                <w:b/>
                <w:bCs/>
              </w:rPr>
            </w:pPr>
          </w:p>
          <w:p w14:paraId="6C0AF284" w14:textId="77777777" w:rsidR="00487143" w:rsidRPr="009F4B91" w:rsidRDefault="00487143" w:rsidP="00487143">
            <w:r w:rsidRPr="009F4B91">
              <w:rPr>
                <w:b/>
                <w:bCs/>
              </w:rPr>
              <w:t>(Vak)didactiek</w:t>
            </w:r>
          </w:p>
          <w:p w14:paraId="7B06A809" w14:textId="0452FB5A" w:rsidR="00487143" w:rsidRPr="009F4B91" w:rsidRDefault="00816E5E" w:rsidP="00487143">
            <w:pPr>
              <w:rPr>
                <w:sz w:val="16"/>
                <w:szCs w:val="16"/>
              </w:rPr>
            </w:pPr>
            <w:r>
              <w:rPr>
                <w:sz w:val="16"/>
                <w:szCs w:val="16"/>
              </w:rPr>
              <w:t xml:space="preserve">Hoe ga je het leerdoel aanleren? </w:t>
            </w:r>
            <w:r w:rsidR="00487143" w:rsidRPr="009F4B91">
              <w:rPr>
                <w:sz w:val="16"/>
                <w:szCs w:val="16"/>
              </w:rPr>
              <w:t>Welke didactische aanpak gebruik je</w:t>
            </w:r>
            <w:r w:rsidR="00487143">
              <w:rPr>
                <w:sz w:val="16"/>
                <w:szCs w:val="16"/>
              </w:rPr>
              <w:t>: directief of onderzoekend</w:t>
            </w:r>
            <w:r w:rsidR="00487143" w:rsidRPr="009F4B91">
              <w:rPr>
                <w:sz w:val="16"/>
                <w:szCs w:val="16"/>
              </w:rPr>
              <w:t xml:space="preserve"> en waarom? Gebruik de kennisbasis bij je onderbouwing</w:t>
            </w:r>
          </w:p>
          <w:tbl>
            <w:tblPr>
              <w:tblStyle w:val="Tabelraster"/>
              <w:tblW w:w="3636" w:type="pct"/>
              <w:tblLook w:val="04A0" w:firstRow="1" w:lastRow="0" w:firstColumn="1" w:lastColumn="0" w:noHBand="0" w:noVBand="1"/>
            </w:tblPr>
            <w:tblGrid>
              <w:gridCol w:w="15281"/>
            </w:tblGrid>
            <w:tr w:rsidR="00487143" w:rsidRPr="009F4B91" w14:paraId="4AEEB094" w14:textId="77777777" w:rsidTr="00BF386A">
              <w:trPr>
                <w:trHeight w:val="1185"/>
              </w:trPr>
              <w:tc>
                <w:tcPr>
                  <w:tcW w:w="5000" w:type="pct"/>
                </w:tcPr>
                <w:p w14:paraId="49696BA9" w14:textId="655AEBCA" w:rsidR="00487143" w:rsidRPr="00E253C5" w:rsidRDefault="00487143" w:rsidP="00487143">
                  <w:pPr>
                    <w:rPr>
                      <w:sz w:val="20"/>
                      <w:szCs w:val="20"/>
                    </w:rPr>
                  </w:pPr>
                </w:p>
                <w:p w14:paraId="122B9CC5" w14:textId="74343679" w:rsidR="00487143" w:rsidRDefault="004C0535" w:rsidP="00487143">
                  <w:pPr>
                    <w:rPr>
                      <w:sz w:val="20"/>
                      <w:szCs w:val="20"/>
                    </w:rPr>
                  </w:pPr>
                  <w:hyperlink r:id="rId26" w:history="1">
                    <w:r w:rsidRPr="004C0535">
                      <w:rPr>
                        <w:rStyle w:val="Hyperlink"/>
                        <w:sz w:val="20"/>
                        <w:szCs w:val="20"/>
                      </w:rPr>
                      <w:t>Hoofdstuk 3</w:t>
                    </w:r>
                  </w:hyperlink>
                  <w:r>
                    <w:rPr>
                      <w:sz w:val="20"/>
                      <w:szCs w:val="20"/>
                    </w:rPr>
                    <w:t xml:space="preserve"> </w:t>
                  </w:r>
                  <w:r w:rsidRPr="004C0535">
                    <w:rPr>
                      <w:color w:val="7030A0"/>
                      <w:sz w:val="20"/>
                      <w:szCs w:val="20"/>
                    </w:rPr>
                    <w:t>ondersteun</w:t>
                  </w:r>
                  <w:r>
                    <w:rPr>
                      <w:color w:val="7030A0"/>
                      <w:sz w:val="20"/>
                      <w:szCs w:val="20"/>
                    </w:rPr>
                    <w:t>t</w:t>
                  </w:r>
                  <w:r w:rsidRPr="004C0535">
                    <w:rPr>
                      <w:color w:val="7030A0"/>
                      <w:sz w:val="20"/>
                      <w:szCs w:val="20"/>
                    </w:rPr>
                    <w:t xml:space="preserve"> in de </w:t>
                  </w:r>
                  <w:r w:rsidR="00F8067C">
                    <w:rPr>
                      <w:color w:val="7030A0"/>
                      <w:sz w:val="20"/>
                      <w:szCs w:val="20"/>
                    </w:rPr>
                    <w:t xml:space="preserve">keuze van de </w:t>
                  </w:r>
                  <w:r w:rsidRPr="004C0535">
                    <w:rPr>
                      <w:color w:val="7030A0"/>
                      <w:sz w:val="20"/>
                      <w:szCs w:val="20"/>
                    </w:rPr>
                    <w:t xml:space="preserve">didactiek die je in kunt zetten bij het leerdoel dat centraal staat bij je les. </w:t>
                  </w:r>
                </w:p>
                <w:p w14:paraId="723A8AE0" w14:textId="77777777" w:rsidR="00487143" w:rsidRPr="00E253C5" w:rsidRDefault="00487143" w:rsidP="00487143">
                  <w:pPr>
                    <w:rPr>
                      <w:sz w:val="20"/>
                      <w:szCs w:val="20"/>
                    </w:rPr>
                  </w:pPr>
                </w:p>
              </w:tc>
            </w:tr>
          </w:tbl>
          <w:p w14:paraId="41F90BB0" w14:textId="2ECBA224" w:rsidR="00487143" w:rsidRPr="009F4B91" w:rsidRDefault="00487143" w:rsidP="00487143">
            <w:pPr>
              <w:rPr>
                <w:b/>
                <w:bCs/>
              </w:rPr>
            </w:pPr>
            <w:r w:rsidRPr="009F4B91">
              <w:rPr>
                <w:b/>
                <w:bCs/>
              </w:rPr>
              <w:t xml:space="preserve"> </w:t>
            </w:r>
          </w:p>
          <w:p w14:paraId="0A422453" w14:textId="77777777" w:rsidR="00487143" w:rsidRPr="009F4B91" w:rsidRDefault="00487143" w:rsidP="00487143">
            <w:r w:rsidRPr="009F4B91">
              <w:rPr>
                <w:b/>
                <w:bCs/>
              </w:rPr>
              <w:t>Bronnen</w:t>
            </w:r>
          </w:p>
          <w:p w14:paraId="26783F46" w14:textId="4CD02F55" w:rsidR="00487143" w:rsidRPr="009F4B91" w:rsidRDefault="00487143" w:rsidP="00487143">
            <w:pPr>
              <w:rPr>
                <w:sz w:val="16"/>
                <w:szCs w:val="16"/>
              </w:rPr>
            </w:pPr>
            <w:r w:rsidRPr="009F4B91">
              <w:rPr>
                <w:sz w:val="16"/>
                <w:szCs w:val="16"/>
              </w:rPr>
              <w:t xml:space="preserve">Welke methode, boeken, websites etc... heb je voor het ontwerpen van deze leeractiviteit gebruikt? </w:t>
            </w:r>
          </w:p>
          <w:tbl>
            <w:tblPr>
              <w:tblStyle w:val="Tabelraster"/>
              <w:tblW w:w="5000" w:type="pct"/>
              <w:tblLook w:val="04A0" w:firstRow="1" w:lastRow="0" w:firstColumn="1" w:lastColumn="0" w:noHBand="0" w:noVBand="1"/>
            </w:tblPr>
            <w:tblGrid>
              <w:gridCol w:w="21014"/>
            </w:tblGrid>
            <w:tr w:rsidR="00487143" w:rsidRPr="009F4B91" w14:paraId="67942FA5" w14:textId="77777777" w:rsidTr="00941D67">
              <w:tc>
                <w:tcPr>
                  <w:tcW w:w="5000" w:type="pct"/>
                </w:tcPr>
                <w:p w14:paraId="17C3657E" w14:textId="1AD88A5D" w:rsidR="00487143" w:rsidRDefault="00487143" w:rsidP="00487143">
                  <w:pPr>
                    <w:rPr>
                      <w:sz w:val="20"/>
                      <w:szCs w:val="20"/>
                    </w:rPr>
                  </w:pPr>
                </w:p>
                <w:p w14:paraId="748B6D99" w14:textId="59CBA41D" w:rsidR="004C0535" w:rsidRPr="004C0535" w:rsidRDefault="004C0535" w:rsidP="00487143">
                  <w:pPr>
                    <w:rPr>
                      <w:color w:val="7030A0"/>
                      <w:sz w:val="20"/>
                      <w:szCs w:val="20"/>
                    </w:rPr>
                  </w:pPr>
                  <w:r w:rsidRPr="004C0535">
                    <w:rPr>
                      <w:color w:val="7030A0"/>
                      <w:sz w:val="20"/>
                      <w:szCs w:val="20"/>
                    </w:rPr>
                    <w:t xml:space="preserve">Doelgericht onderwijs ontwerpen én….. </w:t>
                  </w:r>
                </w:p>
                <w:p w14:paraId="38170E81" w14:textId="63BA8A5E" w:rsidR="00487143" w:rsidRPr="00E253C5" w:rsidRDefault="00487143" w:rsidP="00487143">
                  <w:pPr>
                    <w:rPr>
                      <w:sz w:val="20"/>
                      <w:szCs w:val="20"/>
                    </w:rPr>
                  </w:pPr>
                </w:p>
              </w:tc>
            </w:tr>
          </w:tbl>
          <w:p w14:paraId="3AF4C367" w14:textId="20287520" w:rsidR="00487143" w:rsidRPr="009F4B91" w:rsidRDefault="00487143" w:rsidP="00487143">
            <w:pPr>
              <w:rPr>
                <w:b/>
                <w:bCs/>
              </w:rPr>
            </w:pPr>
          </w:p>
        </w:tc>
      </w:tr>
    </w:tbl>
    <w:p w14:paraId="23572A24" w14:textId="0495BBFB" w:rsidR="008D4740" w:rsidRPr="009F4B91" w:rsidRDefault="008D4740"/>
    <w:tbl>
      <w:tblPr>
        <w:tblStyle w:val="Tabelraster"/>
        <w:tblW w:w="5011" w:type="pct"/>
        <w:tblInd w:w="-5" w:type="dxa"/>
        <w:tblBorders>
          <w:top w:val="single" w:sz="4" w:space="0" w:color="663366"/>
          <w:left w:val="single" w:sz="4" w:space="0" w:color="663366"/>
          <w:bottom w:val="single" w:sz="4" w:space="0" w:color="663366"/>
          <w:right w:val="single" w:sz="4" w:space="0" w:color="663366"/>
          <w:insideH w:val="single" w:sz="4" w:space="0" w:color="663366"/>
          <w:insideV w:val="single" w:sz="4" w:space="0" w:color="663366"/>
        </w:tblBorders>
        <w:tblLook w:val="04A0" w:firstRow="1" w:lastRow="0" w:firstColumn="1" w:lastColumn="0" w:noHBand="0" w:noVBand="1"/>
      </w:tblPr>
      <w:tblGrid>
        <w:gridCol w:w="15422"/>
      </w:tblGrid>
      <w:tr w:rsidR="008D4740" w:rsidRPr="009F4B91" w14:paraId="122C4EF0" w14:textId="77777777" w:rsidTr="66D5573B">
        <w:tc>
          <w:tcPr>
            <w:tcW w:w="5000" w:type="pct"/>
            <w:tcBorders>
              <w:bottom w:val="nil"/>
            </w:tcBorders>
            <w:shd w:val="clear" w:color="auto" w:fill="663366"/>
          </w:tcPr>
          <w:p w14:paraId="61F86AF6" w14:textId="5A08C1A5" w:rsidR="008D4740" w:rsidRPr="009F4B91" w:rsidRDefault="008D4740" w:rsidP="00775D6C">
            <w:pPr>
              <w:rPr>
                <w:b/>
                <w:bCs/>
                <w:color w:val="FFFFFF" w:themeColor="background1"/>
              </w:rPr>
            </w:pPr>
            <w:r w:rsidRPr="009F4B91">
              <w:rPr>
                <w:b/>
                <w:bCs/>
                <w:color w:val="FFFFFF" w:themeColor="background1"/>
                <w:sz w:val="26"/>
                <w:szCs w:val="26"/>
              </w:rPr>
              <w:t>PERSOONLIJKE ONTWIKKELING</w:t>
            </w:r>
          </w:p>
        </w:tc>
      </w:tr>
      <w:tr w:rsidR="008D4740" w:rsidRPr="009F4B91" w14:paraId="6F4429C3" w14:textId="77777777" w:rsidTr="66D5573B">
        <w:tc>
          <w:tcPr>
            <w:tcW w:w="5000" w:type="pct"/>
            <w:tcBorders>
              <w:top w:val="nil"/>
              <w:left w:val="nil"/>
              <w:bottom w:val="nil"/>
              <w:right w:val="nil"/>
            </w:tcBorders>
          </w:tcPr>
          <w:p w14:paraId="532E241F" w14:textId="02C61CDF" w:rsidR="21E6FAFD" w:rsidRDefault="21E6FAFD" w:rsidP="21E6FAFD">
            <w:pPr>
              <w:rPr>
                <w:rFonts w:eastAsia="Roboto" w:cs="Roboto"/>
                <w:color w:val="000000" w:themeColor="text1"/>
                <w:szCs w:val="21"/>
              </w:rPr>
            </w:pPr>
          </w:p>
          <w:p w14:paraId="25F38A80" w14:textId="2C2524B7" w:rsidR="7C5294FB" w:rsidRDefault="7C5294FB" w:rsidP="21E6FAFD">
            <w:pPr>
              <w:rPr>
                <w:rFonts w:eastAsia="Roboto" w:cs="Roboto"/>
                <w:color w:val="000000" w:themeColor="text1"/>
                <w:szCs w:val="21"/>
              </w:rPr>
            </w:pPr>
            <w:r w:rsidRPr="21E6FAFD">
              <w:rPr>
                <w:rFonts w:eastAsia="Roboto" w:cs="Roboto"/>
                <w:b/>
                <w:bCs/>
                <w:color w:val="000000" w:themeColor="text1"/>
                <w:szCs w:val="21"/>
              </w:rPr>
              <w:t>Leeruitkomsten</w:t>
            </w:r>
          </w:p>
          <w:p w14:paraId="4F9D1D09" w14:textId="08FBBE4B" w:rsidR="7C5294FB" w:rsidRDefault="7C5294FB" w:rsidP="21E6FAFD">
            <w:pPr>
              <w:rPr>
                <w:rFonts w:eastAsia="Roboto" w:cs="Roboto"/>
                <w:color w:val="000000" w:themeColor="text1"/>
                <w:sz w:val="16"/>
                <w:szCs w:val="16"/>
              </w:rPr>
            </w:pPr>
            <w:r w:rsidRPr="3DD46F36">
              <w:rPr>
                <w:rFonts w:eastAsia="Roboto" w:cs="Roboto"/>
                <w:color w:val="000000" w:themeColor="text1"/>
                <w:sz w:val="16"/>
                <w:szCs w:val="16"/>
              </w:rPr>
              <w:t xml:space="preserve">Wat wil je oefenen en hoe draagt deze leeractiviteit daaraan bij? Waar wil je </w:t>
            </w:r>
            <w:r w:rsidR="1F1BD40E" w:rsidRPr="3DD46F36">
              <w:rPr>
                <w:rFonts w:eastAsia="Roboto" w:cs="Roboto"/>
                <w:color w:val="000000" w:themeColor="text1"/>
                <w:sz w:val="16"/>
                <w:szCs w:val="16"/>
              </w:rPr>
              <w:t>leer</w:t>
            </w:r>
            <w:r w:rsidRPr="3DD46F36">
              <w:rPr>
                <w:rFonts w:eastAsia="Roboto" w:cs="Roboto"/>
                <w:color w:val="000000" w:themeColor="text1"/>
                <w:sz w:val="16"/>
                <w:szCs w:val="16"/>
              </w:rPr>
              <w:t>feedback op? Welke leeruitkomsten wil je tijdens deze leeractiviteit aantonen en op welke manier? Waar wil je prestatiefeedback op?</w:t>
            </w:r>
          </w:p>
          <w:tbl>
            <w:tblPr>
              <w:tblStyle w:val="Tabelraster"/>
              <w:tblW w:w="5000" w:type="pct"/>
              <w:tblLook w:val="04A0" w:firstRow="1" w:lastRow="0" w:firstColumn="1" w:lastColumn="0" w:noHBand="0" w:noVBand="1"/>
            </w:tblPr>
            <w:tblGrid>
              <w:gridCol w:w="15196"/>
            </w:tblGrid>
            <w:tr w:rsidR="008D4740" w:rsidRPr="00E253C5" w14:paraId="42AA5B37" w14:textId="77777777" w:rsidTr="66D5573B">
              <w:trPr>
                <w:trHeight w:val="300"/>
              </w:trPr>
              <w:tc>
                <w:tcPr>
                  <w:tcW w:w="5000" w:type="pct"/>
                </w:tcPr>
                <w:p w14:paraId="005A6C64" w14:textId="3AFCB66F" w:rsidR="008D4740" w:rsidRPr="00487143" w:rsidRDefault="2A75281E" w:rsidP="66D5573B">
                  <w:pPr>
                    <w:rPr>
                      <w:rFonts w:eastAsia="Roboto" w:cs="Roboto"/>
                      <w:color w:val="000000" w:themeColor="text1"/>
                      <w:sz w:val="20"/>
                      <w:szCs w:val="20"/>
                    </w:rPr>
                  </w:pPr>
                  <w:r w:rsidRPr="00487143">
                    <w:rPr>
                      <w:rFonts w:eastAsia="Roboto" w:cs="Roboto"/>
                      <w:color w:val="000000" w:themeColor="text1"/>
                      <w:sz w:val="20"/>
                      <w:szCs w:val="20"/>
                    </w:rPr>
                    <w:t xml:space="preserve">Mijn persoonlijk leerdoel is: </w:t>
                  </w:r>
                </w:p>
                <w:p w14:paraId="4A49BC9C" w14:textId="70BF81C8" w:rsidR="008D4740" w:rsidRPr="00487143" w:rsidRDefault="008D4740" w:rsidP="66D5573B">
                  <w:pPr>
                    <w:rPr>
                      <w:rFonts w:eastAsia="Roboto" w:cs="Roboto"/>
                      <w:color w:val="000000" w:themeColor="text1"/>
                      <w:sz w:val="20"/>
                      <w:szCs w:val="20"/>
                    </w:rPr>
                  </w:pPr>
                </w:p>
                <w:p w14:paraId="0D824248" w14:textId="6F6640E4" w:rsidR="008D4740" w:rsidRPr="00487143" w:rsidRDefault="2A75281E" w:rsidP="66D5573B">
                  <w:pPr>
                    <w:rPr>
                      <w:rFonts w:eastAsia="Roboto" w:cs="Roboto"/>
                      <w:color w:val="000000" w:themeColor="text1"/>
                      <w:sz w:val="20"/>
                      <w:szCs w:val="20"/>
                    </w:rPr>
                  </w:pPr>
                  <w:r w:rsidRPr="00487143">
                    <w:rPr>
                      <w:rFonts w:eastAsia="Roboto" w:cs="Roboto"/>
                      <w:color w:val="000000" w:themeColor="text1"/>
                      <w:sz w:val="20"/>
                      <w:szCs w:val="20"/>
                    </w:rPr>
                    <w:t>Dat verbind ik aan de leeruitkomst</w:t>
                  </w:r>
                  <w:r w:rsidR="312B3FC6" w:rsidRPr="00487143">
                    <w:rPr>
                      <w:rFonts w:eastAsia="Roboto" w:cs="Roboto"/>
                      <w:color w:val="000000" w:themeColor="text1"/>
                      <w:sz w:val="20"/>
                      <w:szCs w:val="20"/>
                    </w:rPr>
                    <w:t xml:space="preserve"> </w:t>
                  </w:r>
                  <w:r w:rsidR="004C5475">
                    <w:rPr>
                      <w:rFonts w:eastAsia="Roboto" w:cs="Roboto"/>
                      <w:color w:val="000000" w:themeColor="text1"/>
                      <w:sz w:val="20"/>
                      <w:szCs w:val="20"/>
                    </w:rPr>
                    <w:t>…</w:t>
                  </w:r>
                  <w:r w:rsidR="312B3FC6" w:rsidRPr="00487143">
                    <w:rPr>
                      <w:rFonts w:eastAsia="Roboto" w:cs="Roboto"/>
                      <w:color w:val="000000" w:themeColor="text1"/>
                      <w:sz w:val="20"/>
                      <w:szCs w:val="20"/>
                    </w:rPr>
                    <w:t>(</w:t>
                  </w:r>
                  <w:r w:rsidR="004C5475">
                    <w:rPr>
                      <w:rFonts w:eastAsia="Roboto" w:cs="Roboto"/>
                      <w:color w:val="000000" w:themeColor="text1"/>
                      <w:sz w:val="20"/>
                      <w:szCs w:val="20"/>
                    </w:rPr>
                    <w:t>schrijf die uit</w:t>
                  </w:r>
                  <w:r w:rsidR="312B3FC6" w:rsidRPr="00487143">
                    <w:rPr>
                      <w:rFonts w:eastAsia="Roboto" w:cs="Roboto"/>
                      <w:color w:val="000000" w:themeColor="text1"/>
                      <w:sz w:val="20"/>
                      <w:szCs w:val="20"/>
                    </w:rPr>
                    <w:t>)</w:t>
                  </w:r>
                  <w:r w:rsidR="67F1EDDB" w:rsidRPr="00487143">
                    <w:rPr>
                      <w:rFonts w:eastAsia="Roboto" w:cs="Roboto"/>
                      <w:color w:val="000000" w:themeColor="text1"/>
                      <w:sz w:val="20"/>
                      <w:szCs w:val="20"/>
                    </w:rPr>
                    <w:t>, omdat…</w:t>
                  </w:r>
                  <w:r w:rsidRPr="00487143">
                    <w:rPr>
                      <w:rFonts w:eastAsia="Roboto" w:cs="Roboto"/>
                      <w:color w:val="000000" w:themeColor="text1"/>
                      <w:sz w:val="20"/>
                      <w:szCs w:val="20"/>
                    </w:rPr>
                    <w:t xml:space="preserve">:  </w:t>
                  </w:r>
                </w:p>
                <w:p w14:paraId="7A23144D" w14:textId="66169D2B" w:rsidR="008D4740" w:rsidRPr="00487143" w:rsidRDefault="008D4740" w:rsidP="66D5573B">
                  <w:pPr>
                    <w:rPr>
                      <w:rFonts w:eastAsia="Roboto" w:cs="Roboto"/>
                      <w:color w:val="000000" w:themeColor="text1"/>
                      <w:sz w:val="20"/>
                      <w:szCs w:val="20"/>
                    </w:rPr>
                  </w:pPr>
                </w:p>
                <w:p w14:paraId="701FE4C1" w14:textId="3BCC495E" w:rsidR="008D4740" w:rsidRPr="00487143" w:rsidRDefault="2A75281E" w:rsidP="66D5573B">
                  <w:pPr>
                    <w:rPr>
                      <w:rFonts w:eastAsia="Roboto" w:cs="Roboto"/>
                      <w:color w:val="000000" w:themeColor="text1"/>
                      <w:sz w:val="20"/>
                      <w:szCs w:val="20"/>
                    </w:rPr>
                  </w:pPr>
                  <w:r w:rsidRPr="00487143">
                    <w:rPr>
                      <w:rFonts w:eastAsia="Roboto" w:cs="Roboto"/>
                      <w:color w:val="000000" w:themeColor="text1"/>
                      <w:sz w:val="20"/>
                      <w:szCs w:val="20"/>
                    </w:rPr>
                    <w:t xml:space="preserve">Ik wil </w:t>
                  </w:r>
                  <w:r w:rsidR="0C99EDEB" w:rsidRPr="00487143">
                    <w:rPr>
                      <w:rFonts w:eastAsia="Roboto" w:cs="Roboto"/>
                      <w:color w:val="000000" w:themeColor="text1"/>
                      <w:sz w:val="20"/>
                      <w:szCs w:val="20"/>
                    </w:rPr>
                    <w:t>leer</w:t>
                  </w:r>
                  <w:r w:rsidRPr="00487143">
                    <w:rPr>
                      <w:rFonts w:eastAsia="Roboto" w:cs="Roboto"/>
                      <w:color w:val="000000" w:themeColor="text1"/>
                      <w:sz w:val="20"/>
                      <w:szCs w:val="20"/>
                    </w:rPr>
                    <w:t>feedback op:</w:t>
                  </w:r>
                </w:p>
                <w:p w14:paraId="6F2426BD" w14:textId="6D72488B" w:rsidR="008D4740" w:rsidRPr="00487143" w:rsidRDefault="008D4740" w:rsidP="66D5573B">
                  <w:pPr>
                    <w:rPr>
                      <w:rFonts w:eastAsia="Roboto" w:cs="Roboto"/>
                      <w:color w:val="000000" w:themeColor="text1"/>
                      <w:sz w:val="20"/>
                      <w:szCs w:val="20"/>
                    </w:rPr>
                  </w:pPr>
                </w:p>
                <w:p w14:paraId="76A4B3C1" w14:textId="253C2F87" w:rsidR="008D4740" w:rsidRDefault="2A75281E" w:rsidP="66D5573B">
                  <w:pPr>
                    <w:rPr>
                      <w:rFonts w:eastAsia="Roboto" w:cs="Roboto"/>
                      <w:color w:val="000000" w:themeColor="text1"/>
                      <w:sz w:val="20"/>
                      <w:szCs w:val="20"/>
                    </w:rPr>
                  </w:pPr>
                  <w:r w:rsidRPr="00487143">
                    <w:rPr>
                      <w:rFonts w:eastAsia="Roboto" w:cs="Roboto"/>
                      <w:color w:val="000000" w:themeColor="text1"/>
                      <w:sz w:val="20"/>
                      <w:szCs w:val="20"/>
                    </w:rPr>
                    <w:t>Ik wil prestatiefeedback op:</w:t>
                  </w:r>
                </w:p>
                <w:p w14:paraId="7467F23D" w14:textId="77777777" w:rsidR="004F239D" w:rsidRPr="00487143" w:rsidRDefault="004F239D" w:rsidP="66D5573B">
                  <w:pPr>
                    <w:rPr>
                      <w:rFonts w:eastAsia="Roboto" w:cs="Roboto"/>
                      <w:color w:val="000000" w:themeColor="text1"/>
                      <w:sz w:val="20"/>
                      <w:szCs w:val="20"/>
                    </w:rPr>
                  </w:pPr>
                </w:p>
                <w:p w14:paraId="6E07301F" w14:textId="77777777" w:rsidR="00E253C5" w:rsidRPr="00E253C5" w:rsidRDefault="00E253C5" w:rsidP="00775D6C">
                  <w:pPr>
                    <w:rPr>
                      <w:sz w:val="20"/>
                      <w:szCs w:val="20"/>
                    </w:rPr>
                  </w:pPr>
                </w:p>
                <w:p w14:paraId="052DA1F1" w14:textId="77777777" w:rsidR="008D4740" w:rsidRPr="00E253C5" w:rsidRDefault="008D4740" w:rsidP="00775D6C">
                  <w:pPr>
                    <w:rPr>
                      <w:sz w:val="20"/>
                      <w:szCs w:val="20"/>
                    </w:rPr>
                  </w:pPr>
                </w:p>
              </w:tc>
            </w:tr>
          </w:tbl>
          <w:p w14:paraId="4648BB3F" w14:textId="13BD237D" w:rsidR="008D4740" w:rsidRPr="009F4B91" w:rsidRDefault="008D4740" w:rsidP="00775D6C">
            <w:pPr>
              <w:rPr>
                <w:b/>
                <w:sz w:val="20"/>
                <w:szCs w:val="20"/>
              </w:rPr>
            </w:pPr>
          </w:p>
        </w:tc>
      </w:tr>
    </w:tbl>
    <w:p w14:paraId="37D693C5" w14:textId="77777777" w:rsidR="00874E1A" w:rsidRPr="00155928" w:rsidRDefault="00874E1A" w:rsidP="00155928"/>
    <w:p w14:paraId="02199C52" w14:textId="77777777" w:rsidR="00155928" w:rsidRPr="00155928" w:rsidRDefault="00155928" w:rsidP="00155928"/>
    <w:sectPr w:rsidR="00155928" w:rsidRPr="00155928" w:rsidSect="00941D67">
      <w:headerReference w:type="even" r:id="rId27"/>
      <w:headerReference w:type="default" r:id="rId28"/>
      <w:footerReference w:type="even" r:id="rId29"/>
      <w:footerReference w:type="default" r:id="rId30"/>
      <w:headerReference w:type="first" r:id="rId31"/>
      <w:footerReference w:type="first" r:id="rId32"/>
      <w:pgSz w:w="16838" w:h="11906" w:orient="landscape" w:code="9"/>
      <w:pgMar w:top="720" w:right="720" w:bottom="720" w:left="720" w:header="709" w:footer="4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3302D" w14:textId="77777777" w:rsidR="00A363C9" w:rsidRDefault="00A363C9" w:rsidP="0067221C">
      <w:pPr>
        <w:spacing w:after="0" w:line="240" w:lineRule="auto"/>
      </w:pPr>
      <w:r>
        <w:separator/>
      </w:r>
    </w:p>
  </w:endnote>
  <w:endnote w:type="continuationSeparator" w:id="0">
    <w:p w14:paraId="0E454874" w14:textId="77777777" w:rsidR="00A363C9" w:rsidRDefault="00A363C9" w:rsidP="0067221C">
      <w:pPr>
        <w:spacing w:after="0" w:line="240" w:lineRule="auto"/>
      </w:pPr>
      <w:r>
        <w:continuationSeparator/>
      </w:r>
    </w:p>
  </w:endnote>
  <w:endnote w:type="continuationNotice" w:id="1">
    <w:p w14:paraId="7FE2DAE0" w14:textId="77777777" w:rsidR="00A363C9" w:rsidRDefault="00A363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altName w:val="Arial"/>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CD6E" w14:textId="77777777" w:rsidR="00601FB1" w:rsidRDefault="00601FB1">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4918668"/>
      <w:docPartObj>
        <w:docPartGallery w:val="Page Numbers (Bottom of Page)"/>
        <w:docPartUnique/>
      </w:docPartObj>
    </w:sdtPr>
    <w:sdtEndPr/>
    <w:sdtContent>
      <w:p w14:paraId="004B48AF" w14:textId="13CAE063" w:rsidR="008D4740" w:rsidRDefault="00155928" w:rsidP="00155928">
        <w:pPr>
          <w:pStyle w:val="Voettekst"/>
          <w:tabs>
            <w:tab w:val="left" w:pos="14040"/>
            <w:tab w:val="right" w:pos="15398"/>
          </w:tabs>
          <w:jc w:val="left"/>
        </w:pPr>
        <w:r>
          <w:tab/>
        </w:r>
        <w:r>
          <w:tab/>
        </w:r>
        <w:r>
          <w:tab/>
        </w:r>
        <w:r>
          <w:tab/>
        </w:r>
        <w:r w:rsidR="008D4740">
          <w:fldChar w:fldCharType="begin"/>
        </w:r>
        <w:r w:rsidR="008D4740">
          <w:instrText>PAGE   \* MERGEFORMAT</w:instrText>
        </w:r>
        <w:r w:rsidR="008D4740">
          <w:fldChar w:fldCharType="separate"/>
        </w:r>
        <w:r w:rsidR="008D4740">
          <w:t>2</w:t>
        </w:r>
        <w:r w:rsidR="008D4740">
          <w:fldChar w:fldCharType="end"/>
        </w:r>
      </w:p>
    </w:sdtContent>
  </w:sdt>
  <w:p w14:paraId="6330168C" w14:textId="77777777" w:rsidR="008D4740" w:rsidRDefault="008D4740">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68DE" w14:textId="77777777" w:rsidR="00601FB1" w:rsidRDefault="00601FB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9FEA" w14:textId="77777777" w:rsidR="00A363C9" w:rsidRDefault="00A363C9" w:rsidP="0067221C">
      <w:pPr>
        <w:spacing w:after="0" w:line="240" w:lineRule="auto"/>
      </w:pPr>
      <w:r>
        <w:separator/>
      </w:r>
    </w:p>
  </w:footnote>
  <w:footnote w:type="continuationSeparator" w:id="0">
    <w:p w14:paraId="3EB431B0" w14:textId="77777777" w:rsidR="00A363C9" w:rsidRDefault="00A363C9" w:rsidP="0067221C">
      <w:pPr>
        <w:spacing w:after="0" w:line="240" w:lineRule="auto"/>
      </w:pPr>
      <w:r>
        <w:continuationSeparator/>
      </w:r>
    </w:p>
  </w:footnote>
  <w:footnote w:type="continuationNotice" w:id="1">
    <w:p w14:paraId="1B76E9C3" w14:textId="77777777" w:rsidR="00A363C9" w:rsidRDefault="00A363C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E3DE8" w14:textId="77777777" w:rsidR="00601FB1" w:rsidRDefault="00601FB1">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6D2BB" w14:textId="2F3096EA" w:rsidR="00C933B8" w:rsidRDefault="002859B9">
    <w:pPr>
      <w:pStyle w:val="Koptekst"/>
    </w:pPr>
    <w:sdt>
      <w:sdtPr>
        <w:id w:val="-332147939"/>
        <w:docPartObj>
          <w:docPartGallery w:val="Watermarks"/>
          <w:docPartUnique/>
        </w:docPartObj>
      </w:sdtPr>
      <w:sdtEndPr/>
      <w:sdtContent>
        <w:r w:rsidR="00601FB1">
          <w:rPr>
            <w:noProof/>
            <w:sz w:val="16"/>
            <w:szCs w:val="16"/>
            <w14:ligatures w14:val="none"/>
          </w:rPr>
          <mc:AlternateContent>
            <mc:Choice Requires="wps">
              <w:drawing>
                <wp:anchor distT="0" distB="0" distL="114300" distR="114300" simplePos="0" relativeHeight="251660288" behindDoc="1" locked="0" layoutInCell="1" allowOverlap="1" wp14:anchorId="065EA8DA" wp14:editId="788059B5">
                  <wp:simplePos x="0" y="0"/>
                  <wp:positionH relativeFrom="page">
                    <wp:posOffset>-1123950</wp:posOffset>
                  </wp:positionH>
                  <wp:positionV relativeFrom="paragraph">
                    <wp:posOffset>-895985</wp:posOffset>
                  </wp:positionV>
                  <wp:extent cx="12506325" cy="8001000"/>
                  <wp:effectExtent l="57150" t="0" r="85725" b="133350"/>
                  <wp:wrapNone/>
                  <wp:docPr id="26748981" name="Rechthoek 7"/>
                  <wp:cNvGraphicFramePr/>
                  <a:graphic xmlns:a="http://schemas.openxmlformats.org/drawingml/2006/main">
                    <a:graphicData uri="http://schemas.microsoft.com/office/word/2010/wordprocessingShape">
                      <wps:wsp>
                        <wps:cNvSpPr/>
                        <wps:spPr>
                          <a:xfrm>
                            <a:off x="0" y="0"/>
                            <a:ext cx="12506325" cy="8001000"/>
                          </a:xfrm>
                          <a:prstGeom prst="rect">
                            <a:avLst/>
                          </a:prstGeom>
                          <a:solidFill>
                            <a:srgbClr val="663366">
                              <a:alpha val="5000"/>
                            </a:srgbClr>
                          </a:solidFill>
                          <a:ln>
                            <a:solidFill>
                              <a:srgbClr val="663366"/>
                            </a:solidFill>
                          </a:ln>
                          <a:effectLst>
                            <a:outerShdw blurRad="50800" dist="50800" dir="5400000" algn="ctr" rotWithShape="0">
                              <a:srgbClr val="E874B7"/>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0252AAE">
                <v:rect id="Rechthoek 7" style="position:absolute;margin-left:-88.5pt;margin-top:-70.55pt;width:984.75pt;height:630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636" strokecolor="#636" strokeweight="1pt" w14:anchorId="6B6A1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">
                  <v:fill opacity="3341f"/>
                  <v:shadow on="t" color="#e874b7" offset="0,4pt"/>
                  <w10:wrap anchorx="page"/>
                </v:rect>
              </w:pict>
            </mc:Fallback>
          </mc:AlternateContent>
        </w:r>
      </w:sdtContent>
    </w:sdt>
    <w:r w:rsidR="00C933B8">
      <w:rPr>
        <w:noProof/>
        <w14:ligatures w14:val="none"/>
      </w:rPr>
      <w:drawing>
        <wp:anchor distT="0" distB="0" distL="114300" distR="114300" simplePos="0" relativeHeight="251658240" behindDoc="0" locked="0" layoutInCell="1" allowOverlap="1" wp14:anchorId="1064F815" wp14:editId="0C8DF7B4">
          <wp:simplePos x="0" y="0"/>
          <wp:positionH relativeFrom="column">
            <wp:posOffset>8896350</wp:posOffset>
          </wp:positionH>
          <wp:positionV relativeFrom="paragraph">
            <wp:posOffset>-269240</wp:posOffset>
          </wp:positionV>
          <wp:extent cx="781050" cy="332480"/>
          <wp:effectExtent l="0" t="0" r="0" b="0"/>
          <wp:wrapNone/>
          <wp:docPr id="1100867429" name="Afbeelding 1" descr="Afbeelding met tekst, Graphics, grafische vormgeving,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74042" name="Afbeelding 1" descr="Afbeelding met tekst, Graphics, grafische vormgeving, logo&#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781050" cy="3324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28989" w14:textId="77777777" w:rsidR="00601FB1" w:rsidRDefault="00601FB1">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43351"/>
    <w:multiLevelType w:val="hybridMultilevel"/>
    <w:tmpl w:val="A86CE35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358F7124"/>
    <w:multiLevelType w:val="hybridMultilevel"/>
    <w:tmpl w:val="8520B18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0B06592"/>
    <w:multiLevelType w:val="hybridMultilevel"/>
    <w:tmpl w:val="D39A4BAE"/>
    <w:lvl w:ilvl="0" w:tplc="29BC8BBC">
      <w:numFmt w:val="bullet"/>
      <w:lvlText w:val="-"/>
      <w:lvlJc w:val="left"/>
      <w:pPr>
        <w:ind w:left="720" w:hanging="360"/>
      </w:pPr>
      <w:rPr>
        <w:rFonts w:ascii="Roboto" w:eastAsiaTheme="minorHAnsi" w:hAnsi="Roboto"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465166C2"/>
    <w:multiLevelType w:val="hybridMultilevel"/>
    <w:tmpl w:val="321230B8"/>
    <w:lvl w:ilvl="0" w:tplc="29BC8BBC">
      <w:numFmt w:val="bullet"/>
      <w:lvlText w:val="-"/>
      <w:lvlJc w:val="left"/>
      <w:pPr>
        <w:ind w:left="720" w:hanging="360"/>
      </w:pPr>
      <w:rPr>
        <w:rFonts w:ascii="Roboto" w:eastAsiaTheme="minorHAnsi" w:hAnsi="Roboto"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6ADA0A38"/>
    <w:multiLevelType w:val="hybridMultilevel"/>
    <w:tmpl w:val="0E48619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795175973">
    <w:abstractNumId w:val="4"/>
  </w:num>
  <w:num w:numId="2" w16cid:durableId="1876430907">
    <w:abstractNumId w:val="0"/>
  </w:num>
  <w:num w:numId="3" w16cid:durableId="153955811">
    <w:abstractNumId w:val="3"/>
  </w:num>
  <w:num w:numId="4" w16cid:durableId="939987927">
    <w:abstractNumId w:val="2"/>
  </w:num>
  <w:num w:numId="5" w16cid:durableId="1649244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91"/>
    <w:rsid w:val="00011CC3"/>
    <w:rsid w:val="0002654C"/>
    <w:rsid w:val="00040C1D"/>
    <w:rsid w:val="000470B9"/>
    <w:rsid w:val="00051416"/>
    <w:rsid w:val="0009341C"/>
    <w:rsid w:val="000B78B1"/>
    <w:rsid w:val="000C729F"/>
    <w:rsid w:val="000D40E2"/>
    <w:rsid w:val="000D46F2"/>
    <w:rsid w:val="000F47BF"/>
    <w:rsid w:val="00126A9F"/>
    <w:rsid w:val="00135D51"/>
    <w:rsid w:val="00137E4F"/>
    <w:rsid w:val="00146034"/>
    <w:rsid w:val="00155882"/>
    <w:rsid w:val="00155928"/>
    <w:rsid w:val="0017083C"/>
    <w:rsid w:val="0018405A"/>
    <w:rsid w:val="0018699A"/>
    <w:rsid w:val="00190400"/>
    <w:rsid w:val="00191A31"/>
    <w:rsid w:val="001B48A4"/>
    <w:rsid w:val="001B674D"/>
    <w:rsid w:val="001E655A"/>
    <w:rsid w:val="00215B6A"/>
    <w:rsid w:val="00221000"/>
    <w:rsid w:val="00244E2F"/>
    <w:rsid w:val="0026179C"/>
    <w:rsid w:val="0026185B"/>
    <w:rsid w:val="00273D09"/>
    <w:rsid w:val="00283F86"/>
    <w:rsid w:val="00284B93"/>
    <w:rsid w:val="002859B9"/>
    <w:rsid w:val="00290DC8"/>
    <w:rsid w:val="002B2794"/>
    <w:rsid w:val="002D7164"/>
    <w:rsid w:val="002E0FC6"/>
    <w:rsid w:val="002F1AD0"/>
    <w:rsid w:val="00320567"/>
    <w:rsid w:val="00323617"/>
    <w:rsid w:val="0035050C"/>
    <w:rsid w:val="00352A3E"/>
    <w:rsid w:val="0036227C"/>
    <w:rsid w:val="00375693"/>
    <w:rsid w:val="0038349F"/>
    <w:rsid w:val="003A5631"/>
    <w:rsid w:val="003D15A1"/>
    <w:rsid w:val="003E1E1B"/>
    <w:rsid w:val="003E3852"/>
    <w:rsid w:val="003F7B49"/>
    <w:rsid w:val="00414878"/>
    <w:rsid w:val="00416D3D"/>
    <w:rsid w:val="00430515"/>
    <w:rsid w:val="0045196C"/>
    <w:rsid w:val="0047008B"/>
    <w:rsid w:val="004808CC"/>
    <w:rsid w:val="0048383C"/>
    <w:rsid w:val="00487143"/>
    <w:rsid w:val="004A0A49"/>
    <w:rsid w:val="004B7672"/>
    <w:rsid w:val="004C0535"/>
    <w:rsid w:val="004C5475"/>
    <w:rsid w:val="004C5F3D"/>
    <w:rsid w:val="004C7D87"/>
    <w:rsid w:val="004D24A2"/>
    <w:rsid w:val="004D4640"/>
    <w:rsid w:val="004E4F31"/>
    <w:rsid w:val="004F239D"/>
    <w:rsid w:val="004F516E"/>
    <w:rsid w:val="00511B97"/>
    <w:rsid w:val="0052306E"/>
    <w:rsid w:val="00527422"/>
    <w:rsid w:val="0052763E"/>
    <w:rsid w:val="00551641"/>
    <w:rsid w:val="00560E78"/>
    <w:rsid w:val="00564380"/>
    <w:rsid w:val="005931D8"/>
    <w:rsid w:val="005968F3"/>
    <w:rsid w:val="005B19FC"/>
    <w:rsid w:val="005B515C"/>
    <w:rsid w:val="005B7C8D"/>
    <w:rsid w:val="005E3AED"/>
    <w:rsid w:val="005E7F90"/>
    <w:rsid w:val="00601FB1"/>
    <w:rsid w:val="0060399A"/>
    <w:rsid w:val="00611DE9"/>
    <w:rsid w:val="00615A7F"/>
    <w:rsid w:val="006223C3"/>
    <w:rsid w:val="00623ECA"/>
    <w:rsid w:val="00660248"/>
    <w:rsid w:val="0067221C"/>
    <w:rsid w:val="0068408F"/>
    <w:rsid w:val="006B2CB0"/>
    <w:rsid w:val="006B71A7"/>
    <w:rsid w:val="006B794D"/>
    <w:rsid w:val="006D03FB"/>
    <w:rsid w:val="006D6910"/>
    <w:rsid w:val="006E1586"/>
    <w:rsid w:val="006E1C4D"/>
    <w:rsid w:val="007057A9"/>
    <w:rsid w:val="00714DDA"/>
    <w:rsid w:val="0073465F"/>
    <w:rsid w:val="007423D2"/>
    <w:rsid w:val="007543EC"/>
    <w:rsid w:val="00771366"/>
    <w:rsid w:val="00775D52"/>
    <w:rsid w:val="00775D6C"/>
    <w:rsid w:val="00784DD5"/>
    <w:rsid w:val="007956B3"/>
    <w:rsid w:val="0079599E"/>
    <w:rsid w:val="007B5003"/>
    <w:rsid w:val="007C5DA8"/>
    <w:rsid w:val="0080602D"/>
    <w:rsid w:val="00810EE4"/>
    <w:rsid w:val="00816E5E"/>
    <w:rsid w:val="008210F1"/>
    <w:rsid w:val="00824EA3"/>
    <w:rsid w:val="008311A3"/>
    <w:rsid w:val="008338C4"/>
    <w:rsid w:val="008350C3"/>
    <w:rsid w:val="008542BF"/>
    <w:rsid w:val="008643F0"/>
    <w:rsid w:val="00874E1A"/>
    <w:rsid w:val="0088057E"/>
    <w:rsid w:val="008A02EB"/>
    <w:rsid w:val="008B0B18"/>
    <w:rsid w:val="008B1321"/>
    <w:rsid w:val="008B19CC"/>
    <w:rsid w:val="008D4740"/>
    <w:rsid w:val="008D74FF"/>
    <w:rsid w:val="008E2C99"/>
    <w:rsid w:val="008E2FA6"/>
    <w:rsid w:val="008E3014"/>
    <w:rsid w:val="008E3D3C"/>
    <w:rsid w:val="00911BDF"/>
    <w:rsid w:val="00927023"/>
    <w:rsid w:val="009407ED"/>
    <w:rsid w:val="00941D67"/>
    <w:rsid w:val="00942448"/>
    <w:rsid w:val="009477E0"/>
    <w:rsid w:val="0095056F"/>
    <w:rsid w:val="0095232A"/>
    <w:rsid w:val="009549DB"/>
    <w:rsid w:val="00961910"/>
    <w:rsid w:val="00981D0D"/>
    <w:rsid w:val="009A55BF"/>
    <w:rsid w:val="009A657D"/>
    <w:rsid w:val="009C16E6"/>
    <w:rsid w:val="009D3C90"/>
    <w:rsid w:val="009D3FE8"/>
    <w:rsid w:val="009E2EB8"/>
    <w:rsid w:val="009E5ABF"/>
    <w:rsid w:val="009E5EEE"/>
    <w:rsid w:val="009F459F"/>
    <w:rsid w:val="009F4B91"/>
    <w:rsid w:val="00A2676F"/>
    <w:rsid w:val="00A30E5A"/>
    <w:rsid w:val="00A363C9"/>
    <w:rsid w:val="00A46B6E"/>
    <w:rsid w:val="00A51BE7"/>
    <w:rsid w:val="00A53303"/>
    <w:rsid w:val="00A6126D"/>
    <w:rsid w:val="00AA3992"/>
    <w:rsid w:val="00AD08FC"/>
    <w:rsid w:val="00AF348A"/>
    <w:rsid w:val="00B071C3"/>
    <w:rsid w:val="00B160B7"/>
    <w:rsid w:val="00B277D7"/>
    <w:rsid w:val="00B31B5F"/>
    <w:rsid w:val="00B35DE2"/>
    <w:rsid w:val="00B5305B"/>
    <w:rsid w:val="00B96BED"/>
    <w:rsid w:val="00BB78AC"/>
    <w:rsid w:val="00BC0306"/>
    <w:rsid w:val="00BD320E"/>
    <w:rsid w:val="00BE1F26"/>
    <w:rsid w:val="00BF386A"/>
    <w:rsid w:val="00C01FE7"/>
    <w:rsid w:val="00C059A5"/>
    <w:rsid w:val="00C244D6"/>
    <w:rsid w:val="00C26C22"/>
    <w:rsid w:val="00C3524C"/>
    <w:rsid w:val="00C35821"/>
    <w:rsid w:val="00C6382F"/>
    <w:rsid w:val="00C648D3"/>
    <w:rsid w:val="00C70EC5"/>
    <w:rsid w:val="00C92523"/>
    <w:rsid w:val="00C933B8"/>
    <w:rsid w:val="00CB137F"/>
    <w:rsid w:val="00CB28CA"/>
    <w:rsid w:val="00CB3996"/>
    <w:rsid w:val="00CC0E31"/>
    <w:rsid w:val="00CF2014"/>
    <w:rsid w:val="00CF7EF4"/>
    <w:rsid w:val="00D01D7B"/>
    <w:rsid w:val="00D025C9"/>
    <w:rsid w:val="00D07231"/>
    <w:rsid w:val="00D24FDB"/>
    <w:rsid w:val="00D27487"/>
    <w:rsid w:val="00D533B3"/>
    <w:rsid w:val="00D53512"/>
    <w:rsid w:val="00D77AB2"/>
    <w:rsid w:val="00D9223A"/>
    <w:rsid w:val="00DB6158"/>
    <w:rsid w:val="00DD0CB5"/>
    <w:rsid w:val="00DD33B3"/>
    <w:rsid w:val="00DF1961"/>
    <w:rsid w:val="00DF211E"/>
    <w:rsid w:val="00E15904"/>
    <w:rsid w:val="00E246D1"/>
    <w:rsid w:val="00E253C5"/>
    <w:rsid w:val="00E30E6C"/>
    <w:rsid w:val="00E331E5"/>
    <w:rsid w:val="00E52D10"/>
    <w:rsid w:val="00E6317C"/>
    <w:rsid w:val="00E74D08"/>
    <w:rsid w:val="00E75550"/>
    <w:rsid w:val="00EA7DB6"/>
    <w:rsid w:val="00EB636B"/>
    <w:rsid w:val="00ED1B71"/>
    <w:rsid w:val="00ED569A"/>
    <w:rsid w:val="00EE5157"/>
    <w:rsid w:val="00F11A55"/>
    <w:rsid w:val="00F20DA2"/>
    <w:rsid w:val="00F32A03"/>
    <w:rsid w:val="00F3308D"/>
    <w:rsid w:val="00F35AC3"/>
    <w:rsid w:val="00F42B18"/>
    <w:rsid w:val="00F528DE"/>
    <w:rsid w:val="00F53579"/>
    <w:rsid w:val="00F65724"/>
    <w:rsid w:val="00F8067C"/>
    <w:rsid w:val="00F8362B"/>
    <w:rsid w:val="00F851C7"/>
    <w:rsid w:val="00F879C3"/>
    <w:rsid w:val="00FC1C56"/>
    <w:rsid w:val="00FD30CE"/>
    <w:rsid w:val="00FD6C83"/>
    <w:rsid w:val="00FE4032"/>
    <w:rsid w:val="031E33BD"/>
    <w:rsid w:val="063D7772"/>
    <w:rsid w:val="08E1EE0C"/>
    <w:rsid w:val="0C99EDEB"/>
    <w:rsid w:val="0EC5CC2E"/>
    <w:rsid w:val="0FDC6019"/>
    <w:rsid w:val="0FEF3D2D"/>
    <w:rsid w:val="11877A02"/>
    <w:rsid w:val="13874A00"/>
    <w:rsid w:val="149FABAE"/>
    <w:rsid w:val="167E524C"/>
    <w:rsid w:val="1782CE46"/>
    <w:rsid w:val="1902B8A5"/>
    <w:rsid w:val="19F6830B"/>
    <w:rsid w:val="1BBEE3B9"/>
    <w:rsid w:val="1C7A419C"/>
    <w:rsid w:val="1F1BD40E"/>
    <w:rsid w:val="20498332"/>
    <w:rsid w:val="21E6FAFD"/>
    <w:rsid w:val="246693CB"/>
    <w:rsid w:val="2513AA3E"/>
    <w:rsid w:val="251E429E"/>
    <w:rsid w:val="25470C0D"/>
    <w:rsid w:val="25AC36D1"/>
    <w:rsid w:val="27AE3AD6"/>
    <w:rsid w:val="2A352FCB"/>
    <w:rsid w:val="2A75281E"/>
    <w:rsid w:val="2ABE58B2"/>
    <w:rsid w:val="2B10AE67"/>
    <w:rsid w:val="2CAB6B7F"/>
    <w:rsid w:val="2E1A788F"/>
    <w:rsid w:val="2ED78EDF"/>
    <w:rsid w:val="2F1BC9F0"/>
    <w:rsid w:val="312B3FC6"/>
    <w:rsid w:val="3137FE57"/>
    <w:rsid w:val="360CD34E"/>
    <w:rsid w:val="395F4F5A"/>
    <w:rsid w:val="39C341B8"/>
    <w:rsid w:val="3BAEED80"/>
    <w:rsid w:val="3C3DB247"/>
    <w:rsid w:val="3D63F21B"/>
    <w:rsid w:val="3DD46F36"/>
    <w:rsid w:val="3E97181C"/>
    <w:rsid w:val="3EB8EC66"/>
    <w:rsid w:val="3F73D283"/>
    <w:rsid w:val="3FED9226"/>
    <w:rsid w:val="4029F4B9"/>
    <w:rsid w:val="432A85DA"/>
    <w:rsid w:val="4A089460"/>
    <w:rsid w:val="4FB7F793"/>
    <w:rsid w:val="4FD331A5"/>
    <w:rsid w:val="5063D35E"/>
    <w:rsid w:val="52A04518"/>
    <w:rsid w:val="538E9A12"/>
    <w:rsid w:val="54E5B137"/>
    <w:rsid w:val="573B2036"/>
    <w:rsid w:val="5C7E2014"/>
    <w:rsid w:val="5E743924"/>
    <w:rsid w:val="5E97B486"/>
    <w:rsid w:val="5FFCAFF9"/>
    <w:rsid w:val="627A3F67"/>
    <w:rsid w:val="63C1F261"/>
    <w:rsid w:val="63F04EA5"/>
    <w:rsid w:val="645BFA03"/>
    <w:rsid w:val="669C51F3"/>
    <w:rsid w:val="66D5573B"/>
    <w:rsid w:val="67F1EDDB"/>
    <w:rsid w:val="68F3AD39"/>
    <w:rsid w:val="6C19BDD2"/>
    <w:rsid w:val="6C7245E1"/>
    <w:rsid w:val="6ED62FCA"/>
    <w:rsid w:val="7036E245"/>
    <w:rsid w:val="708AD050"/>
    <w:rsid w:val="71EB6219"/>
    <w:rsid w:val="72D82091"/>
    <w:rsid w:val="772BEF0A"/>
    <w:rsid w:val="783825E6"/>
    <w:rsid w:val="795398B5"/>
    <w:rsid w:val="7A6C4F7A"/>
    <w:rsid w:val="7AEEC967"/>
    <w:rsid w:val="7B14831C"/>
    <w:rsid w:val="7B80277F"/>
    <w:rsid w:val="7B906632"/>
    <w:rsid w:val="7C5294FB"/>
    <w:rsid w:val="7FBFCC81"/>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13073"/>
  <w15:chartTrackingRefBased/>
  <w15:docId w15:val="{91F10F1F-B081-47CE-A175-C033EB7E9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D6C83"/>
    <w:pPr>
      <w:jc w:val="both"/>
    </w:pPr>
    <w:rPr>
      <w:rFonts w:ascii="Roboto" w:hAnsi="Roboto"/>
      <w:kern w:val="2"/>
      <w:sz w:val="21"/>
      <w14:ligatures w14:val="standardContextual"/>
    </w:rPr>
  </w:style>
  <w:style w:type="paragraph" w:styleId="Kop1">
    <w:name w:val="heading 1"/>
    <w:basedOn w:val="Standaard"/>
    <w:next w:val="Standaard"/>
    <w:link w:val="Kop1Char"/>
    <w:uiPriority w:val="9"/>
    <w:qFormat/>
    <w:rsid w:val="00FD6C83"/>
    <w:pPr>
      <w:keepNext/>
      <w:keepLines/>
      <w:shd w:val="clear" w:color="auto" w:fill="E5007D"/>
      <w:spacing w:before="120" w:after="120"/>
      <w:outlineLvl w:val="0"/>
    </w:pPr>
    <w:rPr>
      <w:rFonts w:eastAsiaTheme="majorEastAsia" w:cstheme="majorBidi"/>
      <w:b/>
      <w:caps/>
      <w:color w:val="FFFFFF" w:themeColor="background1"/>
      <w:sz w:val="36"/>
      <w:szCs w:val="32"/>
    </w:rPr>
  </w:style>
  <w:style w:type="paragraph" w:styleId="Kop2">
    <w:name w:val="heading 2"/>
    <w:basedOn w:val="Standaard"/>
    <w:next w:val="Standaard"/>
    <w:link w:val="Kop2Char"/>
    <w:uiPriority w:val="9"/>
    <w:unhideWhenUsed/>
    <w:qFormat/>
    <w:rsid w:val="00FD6C83"/>
    <w:pPr>
      <w:keepNext/>
      <w:keepLines/>
      <w:shd w:val="clear" w:color="auto" w:fill="663366"/>
      <w:spacing w:before="240" w:after="120"/>
      <w:outlineLvl w:val="1"/>
    </w:pPr>
    <w:rPr>
      <w:rFonts w:eastAsiaTheme="majorEastAsia" w:cstheme="majorBidi"/>
      <w:b/>
      <w:caps/>
      <w:color w:val="FFFFFF" w:themeColor="background1"/>
      <w:sz w:val="30"/>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FD6C8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FD6C83"/>
    <w:rPr>
      <w:rFonts w:ascii="Roboto" w:hAnsi="Roboto"/>
      <w:kern w:val="2"/>
      <w:sz w:val="21"/>
      <w14:ligatures w14:val="standardContextual"/>
    </w:rPr>
  </w:style>
  <w:style w:type="paragraph" w:styleId="Voettekst">
    <w:name w:val="footer"/>
    <w:basedOn w:val="Standaard"/>
    <w:link w:val="VoettekstChar"/>
    <w:uiPriority w:val="99"/>
    <w:unhideWhenUsed/>
    <w:rsid w:val="0067221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7221C"/>
  </w:style>
  <w:style w:type="table" w:styleId="Tabelraster">
    <w:name w:val="Table Grid"/>
    <w:basedOn w:val="Standaardtabel"/>
    <w:uiPriority w:val="39"/>
    <w:rsid w:val="00672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D6C83"/>
    <w:pPr>
      <w:autoSpaceDE w:val="0"/>
      <w:autoSpaceDN w:val="0"/>
      <w:adjustRightInd w:val="0"/>
      <w:spacing w:after="0" w:line="240" w:lineRule="auto"/>
    </w:pPr>
    <w:rPr>
      <w:rFonts w:ascii="Roboto" w:hAnsi="Roboto" w:cs="Roboto"/>
      <w:color w:val="000000"/>
      <w:sz w:val="24"/>
      <w:szCs w:val="24"/>
    </w:rPr>
  </w:style>
  <w:style w:type="character" w:customStyle="1" w:styleId="Kop1Char">
    <w:name w:val="Kop 1 Char"/>
    <w:basedOn w:val="Standaardalinea-lettertype"/>
    <w:link w:val="Kop1"/>
    <w:uiPriority w:val="9"/>
    <w:rsid w:val="00FD6C83"/>
    <w:rPr>
      <w:rFonts w:ascii="Roboto" w:eastAsiaTheme="majorEastAsia" w:hAnsi="Roboto" w:cstheme="majorBidi"/>
      <w:b/>
      <w:caps/>
      <w:color w:val="FFFFFF" w:themeColor="background1"/>
      <w:kern w:val="2"/>
      <w:sz w:val="36"/>
      <w:szCs w:val="32"/>
      <w:shd w:val="clear" w:color="auto" w:fill="E5007D"/>
      <w14:ligatures w14:val="standardContextual"/>
    </w:rPr>
  </w:style>
  <w:style w:type="character" w:customStyle="1" w:styleId="Kop2Char">
    <w:name w:val="Kop 2 Char"/>
    <w:basedOn w:val="Standaardalinea-lettertype"/>
    <w:link w:val="Kop2"/>
    <w:uiPriority w:val="9"/>
    <w:rsid w:val="00FD6C83"/>
    <w:rPr>
      <w:rFonts w:ascii="Roboto" w:eastAsiaTheme="majorEastAsia" w:hAnsi="Roboto" w:cstheme="majorBidi"/>
      <w:b/>
      <w:caps/>
      <w:color w:val="FFFFFF" w:themeColor="background1"/>
      <w:kern w:val="2"/>
      <w:sz w:val="30"/>
      <w:szCs w:val="26"/>
      <w:shd w:val="clear" w:color="auto" w:fill="663366"/>
      <w14:ligatures w14:val="standardContextual"/>
    </w:rPr>
  </w:style>
  <w:style w:type="paragraph" w:styleId="Lijstalinea">
    <w:name w:val="List Paragraph"/>
    <w:basedOn w:val="Standaard"/>
    <w:uiPriority w:val="34"/>
    <w:qFormat/>
    <w:rsid w:val="00FD6C83"/>
    <w:pPr>
      <w:spacing w:after="60" w:line="276" w:lineRule="auto"/>
      <w:ind w:left="720"/>
    </w:pPr>
    <w:rPr>
      <w:rFonts w:eastAsia="Calibri" w:cs="Calibri"/>
      <w:color w:val="000000"/>
      <w:sz w:val="20"/>
      <w:lang w:eastAsia="nl-NL"/>
    </w:rPr>
  </w:style>
  <w:style w:type="character" w:styleId="Hyperlink">
    <w:name w:val="Hyperlink"/>
    <w:basedOn w:val="Standaardalinea-lettertype"/>
    <w:uiPriority w:val="99"/>
    <w:unhideWhenUsed/>
    <w:rsid w:val="009477E0"/>
    <w:rPr>
      <w:color w:val="0563C1" w:themeColor="hyperlink"/>
      <w:u w:val="single"/>
    </w:rPr>
  </w:style>
  <w:style w:type="character" w:styleId="Onopgelostemelding">
    <w:name w:val="Unresolved Mention"/>
    <w:basedOn w:val="Standaardalinea-lettertype"/>
    <w:uiPriority w:val="99"/>
    <w:semiHidden/>
    <w:unhideWhenUsed/>
    <w:rsid w:val="009477E0"/>
    <w:rPr>
      <w:color w:val="605E5C"/>
      <w:shd w:val="clear" w:color="auto" w:fill="E1DFDD"/>
    </w:rPr>
  </w:style>
  <w:style w:type="character" w:styleId="GevolgdeHyperlink">
    <w:name w:val="FollowedHyperlink"/>
    <w:basedOn w:val="Standaardalinea-lettertype"/>
    <w:uiPriority w:val="99"/>
    <w:semiHidden/>
    <w:unhideWhenUsed/>
    <w:rsid w:val="00F806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142430">
      <w:bodyDiv w:val="1"/>
      <w:marLeft w:val="0"/>
      <w:marRight w:val="0"/>
      <w:marTop w:val="0"/>
      <w:marBottom w:val="0"/>
      <w:divBdr>
        <w:top w:val="none" w:sz="0" w:space="0" w:color="auto"/>
        <w:left w:val="none" w:sz="0" w:space="0" w:color="auto"/>
        <w:bottom w:val="none" w:sz="0" w:space="0" w:color="auto"/>
        <w:right w:val="none" w:sz="0" w:space="0" w:color="auto"/>
      </w:divBdr>
    </w:div>
    <w:div w:id="935401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hyperlink" Target="https://research-ebsco-com.fontys.idm.oclc.org/plink/73806b96-684c-3f11-83cd-53b246a82af8" TargetMode="External"/><Relationship Id="rId3" Type="http://schemas.openxmlformats.org/officeDocument/2006/relationships/customXml" Target="../customXml/item3.xml"/><Relationship Id="rId21" Type="http://schemas.openxmlformats.org/officeDocument/2006/relationships/hyperlink" Target="https://research-ebsco-com.fontys.idm.oclc.org/plink/e5265fb6-fc2e-3d63-af90-3dc872edd8ad"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https://research-ebsco-com.fontys.idm.oclc.org/plink/4a8b2019-8b6f-3c99-8a2d-208c4b8998e2" TargetMode="External"/><Relationship Id="rId25" Type="http://schemas.openxmlformats.org/officeDocument/2006/relationships/hyperlink" Target="https://static1.squarespace.com/static/5dc2e7cc44f1f444f0b2fbc2/t/67054df6dc4a3a12abaec48c/1728400893106/kennisbasis-pabo.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research-ebsco-com.fontys.idm.oclc.org/plink/d4a8323a-940d-3950-a03e-331048aa0a39" TargetMode="External"/><Relationship Id="rId20" Type="http://schemas.openxmlformats.org/officeDocument/2006/relationships/hyperlink" Target="https://taalunie.org/feeds/download/de-taalcompetente-leraar-enkel-rgb-68665.pdf/De%20taalcompetente%20leraar/origina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s://research-ebsco-com.fontys.idm.oclc.org/plink/a88aeda9-49cb-36da-8b2b-91a1f7486167" TargetMode="External"/><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research-ebsco-com.fontys.idm.oclc.org/plink/7a9e79d4-29bb-39f4-81cc-1ebac9fd586a" TargetMode="External"/><Relationship Id="rId23" Type="http://schemas.openxmlformats.org/officeDocument/2006/relationships/hyperlink" Target="https://research-ebsco-com.fontys.idm.oclc.org/plink/6566e070-ac9a-3663-a928-8ced4672bab4" TargetMode="External"/><Relationship Id="rId28"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yperlink" Target="https://research-ebsco-com.fontys.idm.oclc.org/plink/9b474d91-737f-312c-b20b-10aea1db00d7" TargetMode="Externa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research-ebsco-com.fontys.idm.oclc.org/plink/aff479c2-6c7e-3958-88c5-85b4f94f1465" TargetMode="External"/><Relationship Id="rId22" Type="http://schemas.openxmlformats.org/officeDocument/2006/relationships/hyperlink" Target="https://research-ebsco-com.fontys.idm.oclc.org/plink/ff72e895-8223-341d-bf4e-27dd34a35b41"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72051\Downloads\Voorbereiding%20leeractiviteit%20Pabo%203-8.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663366">
            <a:alpha val="5000"/>
          </a:srgbClr>
        </a:solidFill>
        <a:ln>
          <a:solidFill>
            <a:srgbClr val="663366"/>
          </a:solidFill>
        </a:ln>
        <a:effectLst>
          <a:outerShdw blurRad="50800" dist="50800" dir="5400000" algn="ctr" rotWithShape="0">
            <a:srgbClr val="E874B7"/>
          </a:outerShdw>
        </a:effectLst>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43165c7-eacc-4b95-a0a1-c2ea00b9bb15">
      <Terms xmlns="http://schemas.microsoft.com/office/infopath/2007/PartnerControls"/>
    </lcf76f155ced4ddcb4097134ff3c332f>
    <TaxCatchAll xmlns="a230d948-fb01-4778-8d94-69b10f29c90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B5493A750F4164187625F3DBBB94AD1" ma:contentTypeVersion="12" ma:contentTypeDescription="Een nieuw document maken." ma:contentTypeScope="" ma:versionID="35048f62944e2615d25e494272fcacad">
  <xsd:schema xmlns:xsd="http://www.w3.org/2001/XMLSchema" xmlns:xs="http://www.w3.org/2001/XMLSchema" xmlns:p="http://schemas.microsoft.com/office/2006/metadata/properties" xmlns:ns2="843165c7-eacc-4b95-a0a1-c2ea00b9bb15" xmlns:ns3="a230d948-fb01-4778-8d94-69b10f29c909" targetNamespace="http://schemas.microsoft.com/office/2006/metadata/properties" ma:root="true" ma:fieldsID="747ac91c6e22ce137835314e7eb38133" ns2:_="" ns3:_="">
    <xsd:import namespace="843165c7-eacc-4b95-a0a1-c2ea00b9bb15"/>
    <xsd:import namespace="a230d948-fb01-4778-8d94-69b10f29c9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3165c7-eacc-4b95-a0a1-c2ea00b9bb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230d948-fb01-4778-8d94-69b10f29c9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df3c649-96ef-42c0-af88-8b9c5e341f34}" ma:internalName="TaxCatchAll" ma:showField="CatchAllData" ma:web="a230d948-fb01-4778-8d94-69b10f29c9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950F48-4616-40BC-AA55-6393BF085C7F}">
  <ds:schemaRefs>
    <ds:schemaRef ds:uri="http://schemas.microsoft.com/sharepoint/v3/contenttype/forms"/>
  </ds:schemaRefs>
</ds:datastoreItem>
</file>

<file path=customXml/itemProps2.xml><?xml version="1.0" encoding="utf-8"?>
<ds:datastoreItem xmlns:ds="http://schemas.openxmlformats.org/officeDocument/2006/customXml" ds:itemID="{5AF177F1-6979-4A06-83B9-4BF631B7CA5F}">
  <ds:schemaRefs>
    <ds:schemaRef ds:uri="http://schemas.openxmlformats.org/officeDocument/2006/bibliography"/>
  </ds:schemaRefs>
</ds:datastoreItem>
</file>

<file path=customXml/itemProps3.xml><?xml version="1.0" encoding="utf-8"?>
<ds:datastoreItem xmlns:ds="http://schemas.openxmlformats.org/officeDocument/2006/customXml" ds:itemID="{030932FC-A17B-43D1-91CC-B67801348D31}">
  <ds:schemaRefs>
    <ds:schemaRef ds:uri="http://schemas.microsoft.com/office/2006/metadata/properties"/>
    <ds:schemaRef ds:uri="http://schemas.microsoft.com/office/infopath/2007/PartnerControls"/>
    <ds:schemaRef ds:uri="843165c7-eacc-4b95-a0a1-c2ea00b9bb15"/>
    <ds:schemaRef ds:uri="a230d948-fb01-4778-8d94-69b10f29c909"/>
  </ds:schemaRefs>
</ds:datastoreItem>
</file>

<file path=customXml/itemProps4.xml><?xml version="1.0" encoding="utf-8"?>
<ds:datastoreItem xmlns:ds="http://schemas.openxmlformats.org/officeDocument/2006/customXml" ds:itemID="{BE01EF25-74EA-418B-AB73-9ABBF6DF78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3165c7-eacc-4b95-a0a1-c2ea00b9bb15"/>
    <ds:schemaRef ds:uri="a230d948-fb01-4778-8d94-69b10f29c9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Voorbereiding leeractiviteit Pabo 3-8</Template>
  <TotalTime>0</TotalTime>
  <Pages>4</Pages>
  <Words>1446</Words>
  <Characters>7959</Characters>
  <Application>Microsoft Office Word</Application>
  <DocSecurity>0</DocSecurity>
  <Lines>66</Lines>
  <Paragraphs>18</Paragraphs>
  <ScaleCrop>false</ScaleCrop>
  <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Rouw,Cliff C.A.J. de</dc:creator>
  <cp:keywords/>
  <dc:description/>
  <cp:lastModifiedBy>Burken,Bram B.E. van</cp:lastModifiedBy>
  <cp:revision>2</cp:revision>
  <dcterms:created xsi:type="dcterms:W3CDTF">2025-10-10T10:12:00Z</dcterms:created>
  <dcterms:modified xsi:type="dcterms:W3CDTF">2025-10-10T10:12:00Z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0x010100BB5493A750F4164187625F3DBBB94AD1</vt:lpwstr>
  </property>
  <property fmtid="{D5CDD505-2E9C-101B-9397-08002B2CF9AE}" pid="3" name="MediaServiceImageTags">
    <vt:lpwstr/>
  </property>
</Properties>
</file>