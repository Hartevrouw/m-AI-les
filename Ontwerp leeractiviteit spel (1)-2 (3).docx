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xmlns:asvg="http://schemas.microsoft.com/office/drawing/2016/SVG/main" mc:Ignorable="w14 w15 w16se w16cid w16 w16cex w16sdtdh w16sdtfl w16du wp14">
  <w:background w:color="FFFFFF">
    <v:background id="_x0000_s2049" o:bwmode="white" o:targetscreensize="1024,768">
      <v:fill type="frame" o:title="Fontys word bg" recolor="t" r:id="rId7"/>
    </v:background>
  </w:background>
  <w:body>
    <w:p w:rsidRPr="00EE5157" w:rsidR="00C933B8" w:rsidP="00EE5157" w:rsidRDefault="00C933B8" w14:paraId="619A8302" w14:textId="76383831">
      <w:pPr>
        <w:pStyle w:val="Kop2"/>
        <w:rPr>
          <w:sz w:val="28"/>
          <w:szCs w:val="28"/>
        </w:rPr>
      </w:pPr>
      <w:r w:rsidRPr="00EE5157">
        <w:rPr>
          <w:sz w:val="28"/>
          <w:szCs w:val="28"/>
        </w:rPr>
        <w:t xml:space="preserve"> </w:t>
      </w:r>
      <w:r w:rsidR="00D0279F">
        <w:rPr>
          <w:sz w:val="28"/>
          <w:szCs w:val="28"/>
        </w:rPr>
        <w:t xml:space="preserve">ontwerp </w:t>
      </w:r>
      <w:r w:rsidRPr="00EE5157">
        <w:rPr>
          <w:sz w:val="28"/>
          <w:szCs w:val="28"/>
        </w:rPr>
        <w:t>Leeractiviteit</w:t>
      </w:r>
      <w:r w:rsidR="000575DF">
        <w:rPr>
          <w:sz w:val="28"/>
          <w:szCs w:val="28"/>
        </w:rPr>
        <w:t xml:space="preserve"> </w:t>
      </w:r>
      <w:r w:rsidR="008C380A">
        <w:rPr>
          <w:sz w:val="28"/>
          <w:szCs w:val="28"/>
        </w:rPr>
        <w:t xml:space="preserve">SPEL </w:t>
      </w:r>
    </w:p>
    <w:tbl>
      <w:tblPr>
        <w:tblStyle w:val="Tabelraster"/>
        <w:tblW w:w="9411" w:type="dxa"/>
        <w:tblInd w:w="5972" w:type="dxa"/>
        <w:tblBorders>
          <w:top w:val="single" w:color="663366" w:sz="4" w:space="0"/>
          <w:left w:val="single" w:color="663366" w:sz="4" w:space="0"/>
          <w:bottom w:val="single" w:color="663366" w:sz="4" w:space="0"/>
          <w:right w:val="single" w:color="663366" w:sz="4" w:space="0"/>
          <w:insideH w:val="single" w:color="663366" w:sz="4" w:space="0"/>
          <w:insideV w:val="single" w:color="663366" w:sz="4" w:space="0"/>
        </w:tblBorders>
        <w:tblLook w:val="04A0" w:firstRow="1" w:lastRow="0" w:firstColumn="1" w:lastColumn="0" w:noHBand="0" w:noVBand="1"/>
      </w:tblPr>
      <w:tblGrid>
        <w:gridCol w:w="2268"/>
        <w:gridCol w:w="2437"/>
        <w:gridCol w:w="2268"/>
        <w:gridCol w:w="2438"/>
      </w:tblGrid>
      <w:tr w:rsidRPr="009F4B91" w:rsidR="00DB4EF3" w:rsidTr="004125FD" w14:paraId="3939754B" w14:textId="4861CD11">
        <w:tc>
          <w:tcPr>
            <w:tcW w:w="2268" w:type="dxa"/>
            <w:shd w:val="clear" w:color="auto" w:fill="663366"/>
          </w:tcPr>
          <w:p w:rsidRPr="009F4B91" w:rsidR="00DB4EF3" w:rsidRDefault="00DB4EF3" w14:paraId="7FA0BE03" w14:textId="77777777">
            <w:pPr>
              <w:rPr>
                <w:color w:val="FFFFFF" w:themeColor="background1"/>
                <w:sz w:val="20"/>
                <w:szCs w:val="20"/>
              </w:rPr>
            </w:pPr>
            <w:r w:rsidRPr="009F4B91">
              <w:rPr>
                <w:color w:val="FFFFFF" w:themeColor="background1"/>
                <w:sz w:val="20"/>
                <w:szCs w:val="20"/>
              </w:rPr>
              <w:t>Naam student</w:t>
            </w:r>
          </w:p>
        </w:tc>
        <w:tc>
          <w:tcPr>
            <w:tcW w:w="2437" w:type="dxa"/>
            <w:tcBorders>
              <w:bottom w:val="single" w:color="auto" w:sz="4" w:space="0"/>
            </w:tcBorders>
          </w:tcPr>
          <w:p w:rsidRPr="009F4B91" w:rsidR="00DB4EF3" w:rsidP="00DB4EF3" w:rsidRDefault="00DB4EF3" w14:paraId="54A67492" w14:textId="0417DDC4">
            <w:pPr>
              <w:jc w:val="left"/>
              <w:rPr>
                <w:sz w:val="20"/>
                <w:szCs w:val="20"/>
              </w:rPr>
            </w:pPr>
          </w:p>
        </w:tc>
        <w:tc>
          <w:tcPr>
            <w:tcW w:w="2268" w:type="dxa"/>
            <w:shd w:val="clear" w:color="auto" w:fill="663366"/>
          </w:tcPr>
          <w:p w:rsidRPr="009F4B91" w:rsidR="00DB4EF3" w:rsidRDefault="00DB4EF3" w14:paraId="10D2EC12" w14:textId="77777777">
            <w:pPr>
              <w:rPr>
                <w:color w:val="FFFFFF" w:themeColor="background1"/>
                <w:sz w:val="20"/>
                <w:szCs w:val="20"/>
              </w:rPr>
            </w:pPr>
            <w:r w:rsidRPr="009F4B91">
              <w:rPr>
                <w:color w:val="FFFFFF" w:themeColor="background1"/>
                <w:sz w:val="20"/>
                <w:szCs w:val="20"/>
              </w:rPr>
              <w:t>Naam school</w:t>
            </w:r>
          </w:p>
        </w:tc>
        <w:tc>
          <w:tcPr>
            <w:tcW w:w="2438" w:type="dxa"/>
          </w:tcPr>
          <w:p w:rsidRPr="009F4B91" w:rsidR="00DB4EF3" w:rsidRDefault="00DB4EF3" w14:paraId="06B718A7" w14:textId="2AA30DBD">
            <w:pPr>
              <w:rPr>
                <w:sz w:val="20"/>
                <w:szCs w:val="20"/>
              </w:rPr>
            </w:pPr>
          </w:p>
        </w:tc>
      </w:tr>
      <w:tr w:rsidRPr="009F4B91" w:rsidR="00DB4EF3" w:rsidTr="004125FD" w14:paraId="50913138" w14:textId="35ABFD8A">
        <w:tc>
          <w:tcPr>
            <w:tcW w:w="2268" w:type="dxa"/>
            <w:shd w:val="clear" w:color="auto" w:fill="663366"/>
          </w:tcPr>
          <w:p w:rsidRPr="009F4B91" w:rsidR="00DB4EF3" w:rsidRDefault="00DB4EF3" w14:paraId="6C5581AE" w14:textId="77777777">
            <w:pPr>
              <w:rPr>
                <w:color w:val="FFFFFF" w:themeColor="background1"/>
                <w:sz w:val="20"/>
                <w:szCs w:val="20"/>
              </w:rPr>
            </w:pPr>
            <w:r w:rsidRPr="009F4B91">
              <w:rPr>
                <w:color w:val="FFFFFF" w:themeColor="background1"/>
                <w:sz w:val="20"/>
                <w:szCs w:val="20"/>
              </w:rPr>
              <w:t>Datum</w:t>
            </w:r>
          </w:p>
        </w:tc>
        <w:tc>
          <w:tcPr>
            <w:tcW w:w="2437" w:type="dxa"/>
            <w:tcBorders>
              <w:top w:val="single" w:color="auto" w:sz="4" w:space="0"/>
              <w:bottom w:val="single" w:color="auto" w:sz="4" w:space="0"/>
            </w:tcBorders>
          </w:tcPr>
          <w:p w:rsidRPr="009F4B91" w:rsidR="00DB4EF3" w:rsidRDefault="00DB4EF3" w14:paraId="275CDC56" w14:textId="77777777">
            <w:pPr>
              <w:rPr>
                <w:sz w:val="20"/>
                <w:szCs w:val="20"/>
              </w:rPr>
            </w:pPr>
          </w:p>
        </w:tc>
        <w:tc>
          <w:tcPr>
            <w:tcW w:w="2268" w:type="dxa"/>
            <w:shd w:val="clear" w:color="auto" w:fill="663366"/>
          </w:tcPr>
          <w:p w:rsidRPr="009F4B91" w:rsidR="00FE4FFC" w:rsidRDefault="001D39D5" w14:paraId="307D86EA" w14:textId="041DA27D">
            <w:pPr>
              <w:rPr>
                <w:color w:val="FFFFFF" w:themeColor="background1"/>
                <w:sz w:val="20"/>
                <w:szCs w:val="20"/>
              </w:rPr>
            </w:pPr>
            <w:r w:rsidRPr="009F4B91">
              <w:rPr>
                <w:color w:val="FFFFFF" w:themeColor="background1"/>
                <w:sz w:val="20"/>
                <w:szCs w:val="20"/>
              </w:rPr>
              <w:t>Stagegroep</w:t>
            </w:r>
            <w:r w:rsidR="00FE4FFC">
              <w:rPr>
                <w:color w:val="FFFFFF" w:themeColor="background1"/>
                <w:sz w:val="20"/>
                <w:szCs w:val="20"/>
              </w:rPr>
              <w:t xml:space="preserve"> + aantal lln</w:t>
            </w:r>
          </w:p>
        </w:tc>
        <w:tc>
          <w:tcPr>
            <w:tcW w:w="2438" w:type="dxa"/>
          </w:tcPr>
          <w:p w:rsidRPr="009F4B91" w:rsidR="00DB4EF3" w:rsidRDefault="00DB4EF3" w14:paraId="5AAD9746" w14:textId="77777777">
            <w:pPr>
              <w:rPr>
                <w:sz w:val="20"/>
                <w:szCs w:val="20"/>
              </w:rPr>
            </w:pPr>
          </w:p>
        </w:tc>
      </w:tr>
      <w:tr w:rsidRPr="009F4B91" w:rsidR="001D39D5" w:rsidTr="004125FD" w14:paraId="3D46EC16" w14:textId="0327C225">
        <w:tc>
          <w:tcPr>
            <w:tcW w:w="2268" w:type="dxa"/>
            <w:shd w:val="clear" w:color="auto" w:fill="663366"/>
          </w:tcPr>
          <w:p w:rsidRPr="009F4B91" w:rsidR="001D39D5" w:rsidP="001D39D5" w:rsidRDefault="001D39D5" w14:paraId="6D1A148C" w14:textId="77777777">
            <w:pPr>
              <w:rPr>
                <w:color w:val="FFFFFF" w:themeColor="background1"/>
                <w:sz w:val="20"/>
                <w:szCs w:val="20"/>
              </w:rPr>
            </w:pPr>
            <w:r w:rsidRPr="009F4B91">
              <w:rPr>
                <w:color w:val="FFFFFF" w:themeColor="background1"/>
                <w:sz w:val="20"/>
                <w:szCs w:val="20"/>
              </w:rPr>
              <w:t>Instituutsopleider</w:t>
            </w:r>
          </w:p>
        </w:tc>
        <w:tc>
          <w:tcPr>
            <w:tcW w:w="2437" w:type="dxa"/>
            <w:tcBorders>
              <w:top w:val="single" w:color="auto" w:sz="4" w:space="0"/>
              <w:bottom w:val="single" w:color="auto" w:sz="4" w:space="0"/>
            </w:tcBorders>
          </w:tcPr>
          <w:p w:rsidRPr="009F4B91" w:rsidR="001D39D5" w:rsidP="001D39D5" w:rsidRDefault="001D39D5" w14:paraId="1C932B95" w14:textId="1A692988">
            <w:pPr>
              <w:rPr>
                <w:sz w:val="20"/>
                <w:szCs w:val="20"/>
              </w:rPr>
            </w:pPr>
          </w:p>
        </w:tc>
        <w:tc>
          <w:tcPr>
            <w:tcW w:w="2268" w:type="dxa"/>
            <w:shd w:val="clear" w:color="auto" w:fill="663366"/>
          </w:tcPr>
          <w:p w:rsidRPr="009F4B91" w:rsidR="001D39D5" w:rsidP="001D39D5" w:rsidRDefault="001D39D5" w14:paraId="54FBBC2F" w14:textId="188B8D13">
            <w:pPr>
              <w:rPr>
                <w:color w:val="FFFFFF" w:themeColor="background1"/>
                <w:sz w:val="20"/>
                <w:szCs w:val="20"/>
              </w:rPr>
            </w:pPr>
            <w:r w:rsidRPr="009F4B91">
              <w:rPr>
                <w:color w:val="FFFFFF" w:themeColor="background1"/>
                <w:sz w:val="20"/>
                <w:szCs w:val="20"/>
              </w:rPr>
              <w:t>Werkplekbegeleider</w:t>
            </w:r>
          </w:p>
        </w:tc>
        <w:tc>
          <w:tcPr>
            <w:tcW w:w="2438" w:type="dxa"/>
          </w:tcPr>
          <w:p w:rsidRPr="009F4B91" w:rsidR="001D39D5" w:rsidP="001D39D5" w:rsidRDefault="001D39D5" w14:paraId="586F34BC" w14:textId="77777777">
            <w:pPr>
              <w:rPr>
                <w:sz w:val="20"/>
                <w:szCs w:val="20"/>
              </w:rPr>
            </w:pPr>
          </w:p>
        </w:tc>
      </w:tr>
      <w:tr w:rsidRPr="009F4B91" w:rsidR="001D39D5" w:rsidTr="004125FD" w14:paraId="0D2136FA" w14:textId="36A816AA">
        <w:tc>
          <w:tcPr>
            <w:tcW w:w="2268" w:type="dxa"/>
            <w:shd w:val="clear" w:color="auto" w:fill="663366"/>
          </w:tcPr>
          <w:p w:rsidRPr="009F4B91" w:rsidR="001D39D5" w:rsidP="001D39D5" w:rsidRDefault="002C0445" w14:paraId="64DBCF06" w14:textId="2D06E2B0">
            <w:pPr>
              <w:rPr>
                <w:color w:val="FFFFFF" w:themeColor="background1"/>
                <w:sz w:val="20"/>
                <w:szCs w:val="20"/>
              </w:rPr>
            </w:pPr>
            <w:r>
              <w:rPr>
                <w:color w:val="FFFFFF" w:themeColor="background1"/>
                <w:sz w:val="20"/>
                <w:szCs w:val="20"/>
              </w:rPr>
              <w:t>Studentcoach</w:t>
            </w:r>
          </w:p>
        </w:tc>
        <w:tc>
          <w:tcPr>
            <w:tcW w:w="2437" w:type="dxa"/>
            <w:tcBorders>
              <w:top w:val="single" w:color="auto" w:sz="4" w:space="0"/>
              <w:bottom w:val="single" w:color="auto" w:sz="4" w:space="0"/>
            </w:tcBorders>
          </w:tcPr>
          <w:p w:rsidRPr="009F4B91" w:rsidR="001D39D5" w:rsidP="001D39D5" w:rsidRDefault="001D39D5" w14:paraId="5FA1FA83" w14:textId="5A79F792">
            <w:pPr>
              <w:rPr>
                <w:sz w:val="20"/>
                <w:szCs w:val="20"/>
              </w:rPr>
            </w:pPr>
          </w:p>
        </w:tc>
        <w:tc>
          <w:tcPr>
            <w:tcW w:w="2268" w:type="dxa"/>
            <w:shd w:val="clear" w:color="auto" w:fill="663366"/>
          </w:tcPr>
          <w:p w:rsidRPr="009F4B91" w:rsidR="001D39D5" w:rsidP="001D39D5" w:rsidRDefault="001D39D5" w14:paraId="64144B8E" w14:textId="3CAFC348">
            <w:pPr>
              <w:rPr>
                <w:color w:val="FFFFFF" w:themeColor="background1"/>
                <w:sz w:val="20"/>
                <w:szCs w:val="20"/>
              </w:rPr>
            </w:pPr>
            <w:r w:rsidRPr="009F4B91">
              <w:rPr>
                <w:color w:val="FFFFFF" w:themeColor="background1"/>
                <w:sz w:val="20"/>
                <w:szCs w:val="20"/>
              </w:rPr>
              <w:t>Schoolopleider</w:t>
            </w:r>
          </w:p>
        </w:tc>
        <w:tc>
          <w:tcPr>
            <w:tcW w:w="2438" w:type="dxa"/>
          </w:tcPr>
          <w:p w:rsidRPr="009F4B91" w:rsidR="001D39D5" w:rsidP="001D39D5" w:rsidRDefault="001D39D5" w14:paraId="79A369DD" w14:textId="77777777">
            <w:pPr>
              <w:rPr>
                <w:sz w:val="20"/>
                <w:szCs w:val="20"/>
              </w:rPr>
            </w:pPr>
          </w:p>
        </w:tc>
      </w:tr>
    </w:tbl>
    <w:p w:rsidRPr="009F4B91" w:rsidR="00A526DC" w:rsidP="00C933B8" w:rsidRDefault="00A526DC" w14:paraId="55924594" w14:textId="667DAE79">
      <w:pPr>
        <w:spacing w:after="0" w:line="240" w:lineRule="auto"/>
      </w:pPr>
    </w:p>
    <w:tbl>
      <w:tblPr>
        <w:tblStyle w:val="Tabelraster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15371"/>
        <w:gridCol w:w="27"/>
      </w:tblGrid>
      <w:tr w:rsidRPr="009F4B91" w:rsidR="00C933B8" w:rsidTr="76BA64C1" w14:paraId="75C2C5CC" w14:textId="77777777">
        <w:trPr>
          <w:gridAfter w:val="1"/>
          <w:wAfter w:w="49" w:type="dxa"/>
        </w:trPr>
        <w:tc>
          <w:tcPr>
            <w:tcW w:w="15349" w:type="dxa"/>
            <w:shd w:val="clear" w:color="auto" w:fill="663366"/>
            <w:tcMar/>
          </w:tcPr>
          <w:p w:rsidRPr="009F4B91" w:rsidR="0067221C" w:rsidP="0067221C" w:rsidRDefault="00B23480" w14:paraId="7DC47B7F" w14:textId="3AA5B588">
            <w:pPr>
              <w:rPr>
                <w:b/>
                <w:bCs/>
                <w:color w:val="FFFFFF" w:themeColor="background1"/>
              </w:rPr>
            </w:pPr>
            <w:r w:rsidRPr="00B23480">
              <w:rPr>
                <w:b/>
                <w:bCs/>
                <w:color w:val="FFFFFF" w:themeColor="background1"/>
                <w:sz w:val="26"/>
                <w:szCs w:val="26"/>
              </w:rPr>
              <w:t>ONDERBOUWING</w:t>
            </w:r>
          </w:p>
        </w:tc>
      </w:tr>
      <w:tr w:rsidRPr="009F4B91" w:rsidR="0067221C" w:rsidTr="76BA64C1" w14:paraId="798D3F18" w14:textId="77777777">
        <w:trPr>
          <w:gridAfter w:val="1"/>
          <w:wAfter w:w="49" w:type="dxa"/>
          <w:trHeight w:val="7421"/>
        </w:trPr>
        <w:tc>
          <w:tcPr>
            <w:tcW w:w="15349" w:type="dxa"/>
            <w:tcMar/>
          </w:tcPr>
          <w:p w:rsidR="00B23480" w:rsidP="00B06627" w:rsidRDefault="00313228" w14:paraId="6EEA34B9" w14:textId="77777777">
            <w:pPr>
              <w:jc w:val="right"/>
              <w:rPr>
                <w:b/>
                <w:bCs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2" behindDoc="1" locked="0" layoutInCell="1" allowOverlap="1" wp14:anchorId="06CF788F" wp14:editId="26F577F2">
                  <wp:simplePos x="0" y="0"/>
                  <wp:positionH relativeFrom="column">
                    <wp:posOffset>5674995</wp:posOffset>
                  </wp:positionH>
                  <wp:positionV relativeFrom="paragraph">
                    <wp:posOffset>1270</wp:posOffset>
                  </wp:positionV>
                  <wp:extent cx="3905250" cy="1690408"/>
                  <wp:effectExtent l="0" t="0" r="0" b="5080"/>
                  <wp:wrapNone/>
                  <wp:docPr id="354840409" name="Afbeelding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duotone>
                              <a:schemeClr val="bg2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05250" cy="16904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1A6FE5" w:rsidR="001A6FE5">
              <w:rPr>
                <w:b/>
                <w:bCs/>
              </w:rPr>
              <w:t> </w:t>
            </w:r>
          </w:p>
          <w:p w:rsidR="00FD4B73" w:rsidP="005E5DFC" w:rsidRDefault="00904207" w14:paraId="379AAAF8" w14:textId="4D6CD8B4">
            <w:pPr>
              <w:jc w:val="left"/>
              <w:rPr>
                <w:b/>
                <w:bCs/>
              </w:rPr>
            </w:pPr>
            <w:r w:rsidRPr="00811D82">
              <w:rPr>
                <w:noProof/>
                <w:sz w:val="16"/>
                <w:szCs w:val="16"/>
              </w:rPr>
              <mc:AlternateContent>
                <mc:Choice Requires="wps">
                  <w:drawing>
                    <wp:anchor distT="45720" distB="45720" distL="114300" distR="114300" simplePos="0" relativeHeight="251658243" behindDoc="1" locked="0" layoutInCell="1" allowOverlap="1" wp14:anchorId="7DE4B2BB" wp14:editId="63C24289">
                      <wp:simplePos x="0" y="0"/>
                      <wp:positionH relativeFrom="column">
                        <wp:posOffset>5913120</wp:posOffset>
                      </wp:positionH>
                      <wp:positionV relativeFrom="page">
                        <wp:posOffset>1706245</wp:posOffset>
                      </wp:positionV>
                      <wp:extent cx="2390775" cy="238125"/>
                      <wp:effectExtent l="0" t="0" r="0" b="0"/>
                      <wp:wrapNone/>
                      <wp:docPr id="217" name="Tekstvak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90775" cy="23812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811D82" w:rsidP="00811D82" w:rsidRDefault="00811D82" w14:paraId="24629C03" w14:textId="4561AAFD">
                                  <w:pPr>
                                    <w:rPr>
                                      <w:szCs w:val="16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 xml:space="preserve">Instructie binnen spel (Dierickx &amp; Koelman, </w:t>
                                  </w:r>
                                  <w:r w:rsidRPr="001A6FE5">
                                    <w:rPr>
                                      <w:sz w:val="16"/>
                                      <w:szCs w:val="16"/>
                                    </w:rPr>
                                    <w:t>202</w:t>
                                  </w:r>
                                  <w:r w:rsidR="00904207">
                                    <w:rPr>
                                      <w:sz w:val="16"/>
                                      <w:szCs w:val="16"/>
                                    </w:rPr>
                                    <w:t>1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>)</w:t>
                                  </w:r>
                                </w:p>
                                <w:p w:rsidR="00811D82" w:rsidRDefault="00811D82" w14:paraId="6AE148E7" w14:textId="4ECCF217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svg="http://schemas.microsoft.com/office/drawing/2016/SVG/main" xmlns:a14="http://schemas.microsoft.com/office/drawing/2010/main" xmlns:pic="http://schemas.openxmlformats.org/drawingml/2006/picture" xmlns:a="http://schemas.openxmlformats.org/drawingml/2006/main">
                  <w:pict w14:anchorId="7F43EAD7">
                    <v:shapetype id="_x0000_t202" coordsize="21600,21600" o:spt="202" path="m,l,21600r21600,l21600,xe" w14:anchorId="7DE4B2BB">
                      <v:stroke joinstyle="miter"/>
                      <v:path gradientshapeok="t" o:connecttype="rect"/>
                    </v:shapetype>
                    <v:shape id="Tekstvak 2" style="position:absolute;margin-left:465.6pt;margin-top:134.35pt;width:188.25pt;height:18.75pt;z-index:-251658237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">
                      <v:textbox>
                        <w:txbxContent>
                          <w:p w:rsidR="00811D82" w:rsidP="00811D82" w:rsidRDefault="00811D82" w14:paraId="27AEFDEF" w14:textId="4561AAFD">
                            <w:pPr>
                              <w:rPr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 xml:space="preserve">Instructie binnen spel (Dierickx &amp; Koelman, </w:t>
                            </w:r>
                            <w:r w:rsidRPr="001A6FE5">
                              <w:rPr>
                                <w:sz w:val="16"/>
                                <w:szCs w:val="16"/>
                              </w:rPr>
                              <w:t>202</w:t>
                            </w:r>
                            <w:r w:rsidR="00904207">
                              <w:rPr>
                                <w:sz w:val="16"/>
                                <w:szCs w:val="16"/>
                              </w:rPr>
                              <w:t>1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)</w:t>
                            </w:r>
                          </w:p>
                          <w:p w:rsidR="00811D82" w:rsidRDefault="00811D82" w14:paraId="672A6659" w14:textId="4ECCF217"/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  <w:r w:rsidR="005E5DFC">
              <w:rPr>
                <w:b/>
                <w:bCs/>
              </w:rPr>
              <w:br/>
            </w:r>
            <w:r w:rsidR="0057790C">
              <w:rPr>
                <w:b/>
                <w:bCs/>
              </w:rPr>
              <w:t>D</w:t>
            </w:r>
            <w:r w:rsidR="00B23480">
              <w:rPr>
                <w:b/>
                <w:bCs/>
              </w:rPr>
              <w:t>idactische richting</w:t>
            </w:r>
            <w:r w:rsidR="00B877E8">
              <w:rPr>
                <w:b/>
                <w:bCs/>
              </w:rPr>
              <w:t>(en)</w:t>
            </w:r>
            <w:r w:rsidR="00B23480">
              <w:rPr>
                <w:b/>
                <w:bCs/>
              </w:rPr>
              <w:t xml:space="preserve"> </w:t>
            </w:r>
          </w:p>
          <w:p w:rsidRPr="00F23E3D" w:rsidR="0057790C" w:rsidP="00FD4B73" w:rsidRDefault="00F23E3D" w14:paraId="3FB46C91" w14:textId="1D79006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Welke didactische richting</w:t>
            </w:r>
            <w:r w:rsidR="0079273A">
              <w:rPr>
                <w:sz w:val="16"/>
                <w:szCs w:val="16"/>
              </w:rPr>
              <w:t>(en)</w:t>
            </w:r>
            <w:r>
              <w:rPr>
                <w:sz w:val="16"/>
                <w:szCs w:val="16"/>
              </w:rPr>
              <w:t xml:space="preserve"> ga je toepassen?</w:t>
            </w:r>
            <w:r w:rsidR="00A03337">
              <w:rPr>
                <w:sz w:val="16"/>
                <w:szCs w:val="16"/>
              </w:rPr>
              <w:t xml:space="preserve">                     </w:t>
            </w:r>
          </w:p>
          <w:tbl>
            <w:tblPr>
              <w:tblStyle w:val="Tabelraster"/>
              <w:tblW w:w="1370" w:type="pct"/>
              <w:tblLook w:val="04A0" w:firstRow="1" w:lastRow="0" w:firstColumn="1" w:lastColumn="0" w:noHBand="0" w:noVBand="1"/>
            </w:tblPr>
            <w:tblGrid>
              <w:gridCol w:w="4150"/>
            </w:tblGrid>
            <w:tr w:rsidRPr="00E253C5" w:rsidR="0094789B" w:rsidTr="0094789B" w14:paraId="138ED83A" w14:textId="115CDE06">
              <w:trPr>
                <w:trHeight w:val="855"/>
              </w:trPr>
              <w:tc>
                <w:tcPr>
                  <w:tcW w:w="5000" w:type="pct"/>
                </w:tcPr>
                <w:p w:rsidRPr="00D9510F" w:rsidR="0094789B" w:rsidP="00685D06" w:rsidRDefault="00BC18D6" w14:paraId="278ACC28" w14:textId="76A4DED9">
                  <w:pPr>
                    <w:rPr>
                      <w:color w:val="ED7D31" w:themeColor="accent2"/>
                      <w:sz w:val="20"/>
                      <w:szCs w:val="20"/>
                    </w:rPr>
                  </w:pPr>
                  <w:sdt>
                    <w:sdtPr>
                      <w:rPr>
                        <w:sz w:val="20"/>
                        <w:szCs w:val="20"/>
                      </w:rPr>
                      <w:id w:val="-1316717662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94789B">
                        <w:rPr>
                          <w:rFonts w:hint="eastAsia" w:ascii="MS Gothic" w:hAnsi="MS Gothic" w:eastAsia="MS Gothic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 w:rsidRPr="00D9510F" w:rsidR="0094789B">
                    <w:rPr>
                      <w:sz w:val="20"/>
                      <w:szCs w:val="20"/>
                    </w:rPr>
                    <w:t xml:space="preserve">  </w:t>
                  </w:r>
                  <w:r w:rsidRPr="00D9510F" w:rsidR="0094789B">
                    <w:rPr>
                      <w:b/>
                      <w:bCs/>
                      <w:color w:val="0070C0"/>
                      <w:sz w:val="20"/>
                      <w:szCs w:val="20"/>
                    </w:rPr>
                    <w:t>Vrij spel</w:t>
                  </w:r>
                  <w:r w:rsidRPr="00D9510F" w:rsidR="0094789B">
                    <w:rPr>
                      <w:color w:val="ED7D31" w:themeColor="accent2"/>
                      <w:sz w:val="20"/>
                      <w:szCs w:val="20"/>
                    </w:rPr>
                    <w:t xml:space="preserve"> </w:t>
                  </w:r>
                </w:p>
                <w:p w:rsidRPr="00D9510F" w:rsidR="0094789B" w:rsidP="00685D06" w:rsidRDefault="00BC18D6" w14:paraId="21893FD0" w14:textId="2AC5D5BB">
                  <w:pPr>
                    <w:rPr>
                      <w:color w:val="ED7D31" w:themeColor="accent2"/>
                      <w:sz w:val="20"/>
                      <w:szCs w:val="20"/>
                    </w:rPr>
                  </w:pPr>
                  <w:sdt>
                    <w:sdtPr>
                      <w:rPr>
                        <w:sz w:val="20"/>
                        <w:szCs w:val="20"/>
                      </w:rPr>
                      <w:id w:val="1031769449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94789B">
                        <w:rPr>
                          <w:rFonts w:hint="eastAsia" w:ascii="MS Gothic" w:hAnsi="MS Gothic" w:eastAsia="MS Gothic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 w:rsidRPr="00D9510F" w:rsidR="0094789B">
                    <w:rPr>
                      <w:sz w:val="20"/>
                      <w:szCs w:val="20"/>
                    </w:rPr>
                    <w:t xml:space="preserve">  </w:t>
                  </w:r>
                  <w:r w:rsidRPr="00D9510F" w:rsidR="0094789B">
                    <w:rPr>
                      <w:b/>
                      <w:bCs/>
                      <w:color w:val="0070C0"/>
                      <w:sz w:val="20"/>
                      <w:szCs w:val="20"/>
                    </w:rPr>
                    <w:t>Verrijkt spel</w:t>
                  </w:r>
                </w:p>
                <w:p w:rsidRPr="00D9510F" w:rsidR="0094789B" w:rsidP="00D9510F" w:rsidRDefault="00BC18D6" w14:paraId="1CA687F2" w14:textId="5061534A">
                  <w:pPr>
                    <w:rPr>
                      <w:b/>
                      <w:bCs/>
                      <w:color w:val="0070C0"/>
                      <w:sz w:val="20"/>
                      <w:szCs w:val="20"/>
                    </w:rPr>
                  </w:pPr>
                  <w:sdt>
                    <w:sdtPr>
                      <w:rPr>
                        <w:sz w:val="20"/>
                        <w:szCs w:val="20"/>
                      </w:rPr>
                      <w:id w:val="-1728291314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Pr="00D9510F" w:rsidR="0094789B">
                        <w:rPr>
                          <w:rFonts w:hint="eastAsia" w:ascii="MS Gothic" w:hAnsi="MS Gothic" w:eastAsia="MS Gothic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 w:rsidRPr="00D9510F" w:rsidR="0094789B">
                    <w:rPr>
                      <w:sz w:val="20"/>
                      <w:szCs w:val="20"/>
                    </w:rPr>
                    <w:t xml:space="preserve">  </w:t>
                  </w:r>
                  <w:r w:rsidRPr="00D9510F" w:rsidR="0094789B">
                    <w:rPr>
                      <w:b/>
                      <w:bCs/>
                      <w:color w:val="0070C0"/>
                      <w:sz w:val="20"/>
                      <w:szCs w:val="20"/>
                    </w:rPr>
                    <w:t>Vrij begeleid spel</w:t>
                  </w:r>
                </w:p>
                <w:p w:rsidRPr="00D9510F" w:rsidR="0094789B" w:rsidP="00D9510F" w:rsidRDefault="00BC18D6" w14:paraId="1988C686" w14:textId="188FEA67">
                  <w:pPr>
                    <w:rPr>
                      <w:b/>
                      <w:bCs/>
                      <w:color w:val="0070C0"/>
                      <w:sz w:val="20"/>
                      <w:szCs w:val="20"/>
                    </w:rPr>
                  </w:pPr>
                  <w:sdt>
                    <w:sdtPr>
                      <w:rPr>
                        <w:sz w:val="20"/>
                        <w:szCs w:val="20"/>
                      </w:rPr>
                      <w:id w:val="948519623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Pr="00D9510F" w:rsidR="0094789B">
                        <w:rPr>
                          <w:rFonts w:hint="eastAsia" w:ascii="MS Gothic" w:hAnsi="MS Gothic" w:eastAsia="MS Gothic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 w:rsidRPr="00D9510F" w:rsidR="0094789B">
                    <w:rPr>
                      <w:sz w:val="20"/>
                      <w:szCs w:val="20"/>
                    </w:rPr>
                    <w:t xml:space="preserve">  </w:t>
                  </w:r>
                  <w:r w:rsidRPr="00D9510F" w:rsidR="0094789B">
                    <w:rPr>
                      <w:b/>
                      <w:bCs/>
                      <w:color w:val="0070C0"/>
                      <w:sz w:val="20"/>
                      <w:szCs w:val="20"/>
                    </w:rPr>
                    <w:t>Begeleid spel</w:t>
                  </w:r>
                </w:p>
                <w:p w:rsidRPr="00D9510F" w:rsidR="0094789B" w:rsidP="00D9510F" w:rsidRDefault="00BC18D6" w14:paraId="439DB0A7" w14:textId="43003073">
                  <w:pPr>
                    <w:rPr>
                      <w:szCs w:val="20"/>
                    </w:rPr>
                  </w:pPr>
                  <w:sdt>
                    <w:sdtPr>
                      <w:rPr>
                        <w:sz w:val="20"/>
                        <w:szCs w:val="20"/>
                      </w:rPr>
                      <w:id w:val="-1125082230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Pr="00D9510F" w:rsidR="0094789B">
                        <w:rPr>
                          <w:rFonts w:hint="eastAsia" w:ascii="MS Gothic" w:hAnsi="MS Gothic" w:eastAsia="MS Gothic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 w:rsidRPr="00D9510F" w:rsidR="0094789B">
                    <w:rPr>
                      <w:sz w:val="20"/>
                      <w:szCs w:val="20"/>
                    </w:rPr>
                    <w:t xml:space="preserve">  </w:t>
                  </w:r>
                  <w:r w:rsidR="0094789B">
                    <w:rPr>
                      <w:b/>
                      <w:bCs/>
                      <w:color w:val="0070C0"/>
                      <w:sz w:val="20"/>
                      <w:szCs w:val="20"/>
                    </w:rPr>
                    <w:t xml:space="preserve">Directief </w:t>
                  </w:r>
                  <w:r w:rsidRPr="00D9510F" w:rsidR="0094789B">
                    <w:rPr>
                      <w:color w:val="0070C0"/>
                      <w:sz w:val="20"/>
                      <w:szCs w:val="20"/>
                    </w:rPr>
                    <w:t xml:space="preserve"> </w:t>
                  </w:r>
                </w:p>
              </w:tc>
            </w:tr>
          </w:tbl>
          <w:p w:rsidR="00B877E8" w:rsidP="0067221C" w:rsidRDefault="0079273A" w14:paraId="3FC350AA" w14:textId="4D9A25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Vul in dit ontwerpformulier alleen de gekozen richting(en) in.</w:t>
            </w:r>
          </w:p>
          <w:p w:rsidRPr="00D07E64" w:rsidR="00822547" w:rsidP="00822547" w:rsidRDefault="00E80DAE" w14:paraId="7879CCFC" w14:textId="6B72C794">
            <w:pPr>
              <w:rPr>
                <w:b w:val="1"/>
                <w:bCs w:val="1"/>
                <w:color w:val="0070C0"/>
              </w:rPr>
            </w:pPr>
            <w:r w:rsidRPr="76BA64C1" w:rsidR="0079273A">
              <w:rPr>
                <w:sz w:val="16"/>
                <w:szCs w:val="16"/>
              </w:rPr>
              <w:t xml:space="preserve">Gebruik voor de </w:t>
            </w:r>
            <w:r w:rsidRPr="76BA64C1" w:rsidR="00C944B1">
              <w:rPr>
                <w:sz w:val="16"/>
                <w:szCs w:val="16"/>
              </w:rPr>
              <w:t>directieve</w:t>
            </w:r>
            <w:r w:rsidRPr="76BA64C1" w:rsidR="0079273A">
              <w:rPr>
                <w:sz w:val="16"/>
                <w:szCs w:val="16"/>
              </w:rPr>
              <w:t xml:space="preserve"> </w:t>
            </w:r>
            <w:r w:rsidRPr="76BA64C1" w:rsidR="00FC2B11">
              <w:rPr>
                <w:sz w:val="16"/>
                <w:szCs w:val="16"/>
              </w:rPr>
              <w:t>richting het</w:t>
            </w:r>
            <w:r w:rsidRPr="76BA64C1" w:rsidR="00385948">
              <w:rPr>
                <w:sz w:val="16"/>
                <w:szCs w:val="16"/>
              </w:rPr>
              <w:t xml:space="preserve"> andere</w:t>
            </w:r>
            <w:r w:rsidRPr="76BA64C1" w:rsidR="00FC2B11">
              <w:rPr>
                <w:sz w:val="16"/>
                <w:szCs w:val="16"/>
              </w:rPr>
              <w:t xml:space="preserve"> ontwerpformulier. </w:t>
            </w:r>
            <w:r>
              <w:br/>
            </w:r>
            <w:r>
              <w:br/>
            </w:r>
            <w:r w:rsidRPr="76BA64C1" w:rsidR="00822547">
              <w:rPr>
                <w:b w:val="1"/>
                <w:bCs w:val="1"/>
                <w:color w:val="0070C0"/>
              </w:rPr>
              <w:t>Vrij spel</w:t>
            </w:r>
          </w:p>
          <w:p w:rsidRPr="00C53B5F" w:rsidR="007D041C" w:rsidP="00822547" w:rsidRDefault="00C53B5F" w14:paraId="33231C12" w14:textId="05760CD2">
            <w:pPr>
              <w:rPr>
                <w:i/>
                <w:iCs/>
                <w:sz w:val="16"/>
                <w:szCs w:val="16"/>
              </w:rPr>
            </w:pPr>
            <w:r>
              <w:rPr>
                <w:i/>
                <w:iCs/>
                <w:sz w:val="16"/>
                <w:szCs w:val="16"/>
              </w:rPr>
              <w:t>Kies een aantal hoeken</w:t>
            </w:r>
            <w:r w:rsidR="00BD5864">
              <w:rPr>
                <w:i/>
                <w:iCs/>
                <w:sz w:val="16"/>
                <w:szCs w:val="16"/>
              </w:rPr>
              <w:t>.</w:t>
            </w:r>
            <w:r>
              <w:rPr>
                <w:i/>
                <w:iCs/>
                <w:sz w:val="16"/>
                <w:szCs w:val="16"/>
              </w:rPr>
              <w:t xml:space="preserve"> </w:t>
            </w:r>
            <w:r w:rsidR="00BD5864">
              <w:rPr>
                <w:i/>
                <w:iCs/>
                <w:sz w:val="16"/>
                <w:szCs w:val="16"/>
              </w:rPr>
              <w:t xml:space="preserve">Wat is de bedoeling voor de ontwikkeling </w:t>
            </w:r>
            <w:r w:rsidR="0065026B">
              <w:rPr>
                <w:i/>
                <w:iCs/>
                <w:sz w:val="16"/>
                <w:szCs w:val="16"/>
              </w:rPr>
              <w:t xml:space="preserve">van kinderen? Wat is jouw rol? </w:t>
            </w:r>
          </w:p>
          <w:tbl>
            <w:tblPr>
              <w:tblStyle w:val="Tabelraster"/>
              <w:tblW w:w="14844" w:type="dxa"/>
              <w:tblLook w:val="04A0" w:firstRow="1" w:lastRow="0" w:firstColumn="1" w:lastColumn="0" w:noHBand="0" w:noVBand="1"/>
            </w:tblPr>
            <w:tblGrid>
              <w:gridCol w:w="2300"/>
              <w:gridCol w:w="6272"/>
              <w:gridCol w:w="6272"/>
            </w:tblGrid>
            <w:tr w:rsidR="007D041C" w:rsidTr="76BA64C1" w14:paraId="6B58EAA8" w14:textId="77777777">
              <w:trPr>
                <w:trHeight w:val="300"/>
              </w:trPr>
              <w:tc>
                <w:tcPr>
                  <w:tcW w:w="2300" w:type="dxa"/>
                  <w:tcMar/>
                </w:tcPr>
                <w:p w:rsidRPr="0057790C" w:rsidR="007D041C" w:rsidP="00822547" w:rsidRDefault="007A2B36" w14:paraId="586E9924" w14:textId="21AA82B3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NAAM HOEK</w:t>
                  </w:r>
                </w:p>
              </w:tc>
              <w:tc>
                <w:tcPr>
                  <w:tcW w:w="6272" w:type="dxa"/>
                  <w:tcMar/>
                </w:tcPr>
                <w:p w:rsidRPr="0057790C" w:rsidR="007D041C" w:rsidP="00822547" w:rsidRDefault="007D041C" w14:paraId="25F5D425" w14:textId="77777777">
                  <w:pPr>
                    <w:rPr>
                      <w:b/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6272" w:type="dxa"/>
                  <w:tcMar/>
                </w:tcPr>
                <w:p w:rsidRPr="0057790C" w:rsidR="007D041C" w:rsidP="00822547" w:rsidRDefault="007D041C" w14:paraId="62D84FA7" w14:textId="77777777">
                  <w:pPr>
                    <w:rPr>
                      <w:b/>
                      <w:bCs/>
                      <w:sz w:val="20"/>
                      <w:szCs w:val="20"/>
                    </w:rPr>
                  </w:pPr>
                </w:p>
              </w:tc>
            </w:tr>
            <w:tr w:rsidR="007D041C" w:rsidTr="76BA64C1" w14:paraId="68B1CCA0" w14:textId="77777777">
              <w:trPr>
                <w:trHeight w:val="300"/>
              </w:trPr>
              <w:tc>
                <w:tcPr>
                  <w:tcW w:w="2300" w:type="dxa"/>
                  <w:tcMar/>
                </w:tcPr>
                <w:p w:rsidR="007D041C" w:rsidP="00822547" w:rsidRDefault="007D041C" w14:paraId="4DAC9053" w14:textId="20F5E562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Soorten spel</w:t>
                  </w:r>
                </w:p>
              </w:tc>
              <w:tc>
                <w:tcPr>
                  <w:tcW w:w="6272" w:type="dxa"/>
                  <w:tcMar/>
                </w:tcPr>
                <w:p w:rsidRPr="00685D06" w:rsidR="007D041C" w:rsidP="0040490A" w:rsidRDefault="00685D06" w14:paraId="5AD8AEBC" w14:textId="3D724754">
                  <w:pPr>
                    <w:rPr>
                      <w:sz w:val="20"/>
                      <w:szCs w:val="20"/>
                    </w:rPr>
                  </w:pPr>
                  <w:sdt>
                    <w:sdtPr>
                      <w:id w:val="1025060297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  <w:rPr>
                        <w:sz w:val="20"/>
                        <w:szCs w:val="20"/>
                      </w:rPr>
                    </w:sdtPr>
                    <w:sdtContent>
                      <w:r w:rsidRPr="76BA64C1" w:rsidR="1EBA85A2">
                        <w:rPr>
                          <w:rFonts w:ascii="MS Gothic" w:hAnsi="MS Gothic" w:eastAsia="MS Gothic" w:cs="MS Gothic"/>
                          <w:sz w:val="20"/>
                          <w:szCs w:val="20"/>
                        </w:rPr>
                        <w:t>☐</w:t>
                      </w:r>
                    </w:sdtContent>
                    <w:sdtEndPr>
                      <w:rPr>
                        <w:sz w:val="20"/>
                        <w:szCs w:val="20"/>
                      </w:rPr>
                    </w:sdtEndPr>
                  </w:sdt>
                  <w:r w:rsidRPr="76BA64C1" w:rsidR="7F5788D3">
                    <w:rPr>
                      <w:sz w:val="20"/>
                      <w:szCs w:val="20"/>
                    </w:rPr>
                    <w:t xml:space="preserve">  </w:t>
                  </w:r>
                  <w:r w:rsidRPr="76BA64C1" w:rsidR="007D041C">
                    <w:rPr>
                      <w:sz w:val="20"/>
                      <w:szCs w:val="20"/>
                    </w:rPr>
                    <w:t>Sensopathisch</w:t>
                  </w:r>
                </w:p>
                <w:p w:rsidRPr="00685D06" w:rsidR="007D041C" w:rsidP="0040490A" w:rsidRDefault="0040490A" w14:paraId="150634CC" w14:textId="0F520A0C">
                  <w:pPr>
                    <w:rPr>
                      <w:sz w:val="20"/>
                      <w:szCs w:val="20"/>
                    </w:rPr>
                  </w:pPr>
                  <w:sdt>
                    <w:sdtPr>
                      <w:id w:val="1293995187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  <w:rPr>
                        <w:sz w:val="20"/>
                        <w:szCs w:val="20"/>
                      </w:rPr>
                    </w:sdtPr>
                    <w:sdtContent>
                      <w:r w:rsidRPr="76BA64C1" w:rsidR="4823AA40">
                        <w:rPr>
                          <w:rFonts w:ascii="MS Gothic" w:hAnsi="MS Gothic" w:eastAsia="MS Gothic" w:cs="MS Gothic"/>
                          <w:sz w:val="20"/>
                          <w:szCs w:val="20"/>
                        </w:rPr>
                        <w:t>☐</w:t>
                      </w:r>
                    </w:sdtContent>
                    <w:sdtEndPr>
                      <w:rPr>
                        <w:sz w:val="20"/>
                        <w:szCs w:val="20"/>
                      </w:rPr>
                    </w:sdtEndPr>
                  </w:sdt>
                  <w:r w:rsidRPr="76BA64C1" w:rsidR="511C5202">
                    <w:rPr>
                      <w:sz w:val="20"/>
                      <w:szCs w:val="20"/>
                    </w:rPr>
                    <w:t xml:space="preserve">  </w:t>
                  </w:r>
                  <w:r w:rsidRPr="76BA64C1" w:rsidR="00B24978">
                    <w:rPr>
                      <w:sz w:val="20"/>
                      <w:szCs w:val="20"/>
                    </w:rPr>
                    <w:t>Hanterend</w:t>
                  </w:r>
                </w:p>
                <w:p w:rsidRPr="00685D06" w:rsidR="007D041C" w:rsidP="0040490A" w:rsidRDefault="0040490A" w14:paraId="15CB6DE1" w14:textId="2FEED2A3">
                  <w:pPr>
                    <w:rPr>
                      <w:sz w:val="20"/>
                      <w:szCs w:val="20"/>
                    </w:rPr>
                  </w:pPr>
                  <w:sdt>
                    <w:sdtPr>
                      <w:id w:val="426484929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  <w:rPr>
                        <w:sz w:val="20"/>
                        <w:szCs w:val="20"/>
                      </w:rPr>
                    </w:sdtPr>
                    <w:sdtContent>
                      <w:r w:rsidRPr="76BA64C1" w:rsidR="4823AA40">
                        <w:rPr>
                          <w:rFonts w:ascii="MS Gothic" w:hAnsi="MS Gothic" w:eastAsia="MS Gothic" w:cs="MS Gothic"/>
                          <w:sz w:val="20"/>
                          <w:szCs w:val="20"/>
                        </w:rPr>
                        <w:t>☐</w:t>
                      </w:r>
                    </w:sdtContent>
                    <w:sdtEndPr>
                      <w:rPr>
                        <w:sz w:val="20"/>
                        <w:szCs w:val="20"/>
                      </w:rPr>
                    </w:sdtEndPr>
                  </w:sdt>
                  <w:r w:rsidRPr="76BA64C1" w:rsidR="733FA69D">
                    <w:rPr>
                      <w:sz w:val="20"/>
                      <w:szCs w:val="20"/>
                    </w:rPr>
                    <w:t xml:space="preserve">  </w:t>
                  </w:r>
                  <w:r w:rsidRPr="76BA64C1" w:rsidR="007D041C">
                    <w:rPr>
                      <w:sz w:val="20"/>
                      <w:szCs w:val="20"/>
                    </w:rPr>
                    <w:t>Esthetisch</w:t>
                  </w:r>
                </w:p>
                <w:p w:rsidRPr="00685D06" w:rsidR="007D041C" w:rsidP="0040490A" w:rsidRDefault="0040490A" w14:paraId="25B7F827" w14:textId="19752F22">
                  <w:pPr>
                    <w:rPr>
                      <w:sz w:val="20"/>
                      <w:szCs w:val="20"/>
                    </w:rPr>
                  </w:pPr>
                  <w:sdt>
                    <w:sdtPr>
                      <w:id w:val="1162070512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  <w:rPr>
                        <w:sz w:val="20"/>
                        <w:szCs w:val="20"/>
                      </w:rPr>
                    </w:sdtPr>
                    <w:sdtContent>
                      <w:r w:rsidRPr="76BA64C1" w:rsidR="4823AA40">
                        <w:rPr>
                          <w:rFonts w:ascii="MS Gothic" w:hAnsi="MS Gothic" w:eastAsia="MS Gothic" w:cs="MS Gothic"/>
                          <w:sz w:val="20"/>
                          <w:szCs w:val="20"/>
                        </w:rPr>
                        <w:t>☐</w:t>
                      </w:r>
                    </w:sdtContent>
                    <w:sdtEndPr>
                      <w:rPr>
                        <w:sz w:val="20"/>
                        <w:szCs w:val="20"/>
                      </w:rPr>
                    </w:sdtEndPr>
                  </w:sdt>
                  <w:r w:rsidRPr="76BA64C1" w:rsidR="442DDDC3">
                    <w:rPr>
                      <w:sz w:val="20"/>
                      <w:szCs w:val="20"/>
                    </w:rPr>
                    <w:t xml:space="preserve">  </w:t>
                  </w:r>
                  <w:r w:rsidRPr="76BA64C1" w:rsidR="007D041C">
                    <w:rPr>
                      <w:sz w:val="20"/>
                      <w:szCs w:val="20"/>
                    </w:rPr>
                    <w:t>Beweging</w:t>
                  </w:r>
                </w:p>
                <w:p w:rsidRPr="00685D06" w:rsidR="007D041C" w:rsidP="0040490A" w:rsidRDefault="0040490A" w14:paraId="33C1C729" w14:textId="311B31C4">
                  <w:pPr>
                    <w:rPr>
                      <w:sz w:val="20"/>
                      <w:szCs w:val="20"/>
                    </w:rPr>
                  </w:pPr>
                  <w:sdt>
                    <w:sdtPr>
                      <w:id w:val="407978371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  <w:rPr>
                        <w:sz w:val="20"/>
                        <w:szCs w:val="20"/>
                      </w:rPr>
                    </w:sdtPr>
                    <w:sdtContent>
                      <w:r w:rsidRPr="76BA64C1" w:rsidR="5FBB0163">
                        <w:rPr>
                          <w:rFonts w:ascii="MS Gothic" w:hAnsi="MS Gothic" w:eastAsia="MS Gothic" w:cs="MS Gothic"/>
                          <w:sz w:val="20"/>
                          <w:szCs w:val="20"/>
                        </w:rPr>
                        <w:t>☐</w:t>
                      </w:r>
                    </w:sdtContent>
                    <w:sdtEndPr>
                      <w:rPr>
                        <w:sz w:val="20"/>
                        <w:szCs w:val="20"/>
                      </w:rPr>
                    </w:sdtEndPr>
                  </w:sdt>
                  <w:r w:rsidRPr="76BA64C1" w:rsidR="28DF1BC0">
                    <w:rPr>
                      <w:sz w:val="20"/>
                      <w:szCs w:val="20"/>
                    </w:rPr>
                    <w:t xml:space="preserve">  </w:t>
                  </w:r>
                  <w:r w:rsidRPr="76BA64C1" w:rsidR="007D041C">
                    <w:rPr>
                      <w:sz w:val="20"/>
                      <w:szCs w:val="20"/>
                    </w:rPr>
                    <w:t>Constructie</w:t>
                  </w:r>
                </w:p>
                <w:p w:rsidRPr="00685D06" w:rsidR="007D041C" w:rsidP="0040490A" w:rsidRDefault="0040490A" w14:paraId="18E3DC06" w14:textId="30EAF48F">
                  <w:pPr>
                    <w:rPr>
                      <w:sz w:val="20"/>
                      <w:szCs w:val="20"/>
                    </w:rPr>
                  </w:pPr>
                  <w:sdt>
                    <w:sdtPr>
                      <w:id w:val="1377811761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  <w:rPr>
                        <w:sz w:val="20"/>
                        <w:szCs w:val="20"/>
                      </w:rPr>
                    </w:sdtPr>
                    <w:sdtContent>
                      <w:r w:rsidRPr="76BA64C1" w:rsidR="5FBB0163">
                        <w:rPr>
                          <w:rFonts w:ascii="MS Gothic" w:hAnsi="MS Gothic" w:eastAsia="MS Gothic" w:cs="MS Gothic"/>
                          <w:sz w:val="20"/>
                          <w:szCs w:val="20"/>
                        </w:rPr>
                        <w:t>☐</w:t>
                      </w:r>
                    </w:sdtContent>
                    <w:sdtEndPr>
                      <w:rPr>
                        <w:sz w:val="20"/>
                        <w:szCs w:val="20"/>
                      </w:rPr>
                    </w:sdtEndPr>
                  </w:sdt>
                  <w:r w:rsidRPr="76BA64C1" w:rsidR="011F8069">
                    <w:rPr>
                      <w:sz w:val="20"/>
                      <w:szCs w:val="20"/>
                    </w:rPr>
                    <w:t xml:space="preserve">  </w:t>
                  </w:r>
                  <w:r w:rsidRPr="76BA64C1" w:rsidR="007D041C">
                    <w:rPr>
                      <w:sz w:val="20"/>
                      <w:szCs w:val="20"/>
                    </w:rPr>
                    <w:t>Rollenspel</w:t>
                  </w:r>
                </w:p>
                <w:p w:rsidRPr="0040490A" w:rsidR="007D041C" w:rsidP="76BA64C1" w:rsidRDefault="0040490A" w14:paraId="7029A8D3" w14:textId="3699D2C7">
                  <w:pPr>
                    <w:rPr>
                      <w:color w:val="ED7D31" w:themeColor="accent2" w:themeTint="FF" w:themeShade="FF"/>
                      <w:sz w:val="20"/>
                      <w:szCs w:val="20"/>
                    </w:rPr>
                  </w:pPr>
                  <w:sdt>
                    <w:sdtPr>
                      <w:id w:val="1258385306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  <w:rPr>
                        <w:sz w:val="20"/>
                        <w:szCs w:val="20"/>
                      </w:rPr>
                    </w:sdtPr>
                    <w:sdtContent>
                      <w:r w:rsidRPr="76BA64C1" w:rsidR="37F9324D">
                        <w:rPr>
                          <w:rFonts w:ascii="MS Gothic" w:hAnsi="MS Gothic" w:eastAsia="MS Gothic"/>
                          <w:sz w:val="20"/>
                          <w:szCs w:val="20"/>
                        </w:rPr>
                        <w:t>☐</w:t>
                      </w:r>
                    </w:sdtContent>
                    <w:sdtEndPr>
                      <w:rPr>
                        <w:sz w:val="20"/>
                        <w:szCs w:val="20"/>
                      </w:rPr>
                    </w:sdtEndPr>
                  </w:sdt>
                  <w:r w:rsidRPr="76BA64C1" w:rsidR="37F9324D">
                    <w:rPr>
                      <w:sz w:val="20"/>
                      <w:szCs w:val="20"/>
                    </w:rPr>
                    <w:t xml:space="preserve">  </w:t>
                  </w:r>
                  <w:r w:rsidRPr="76BA64C1" w:rsidR="007D041C">
                    <w:rPr>
                      <w:sz w:val="20"/>
                      <w:szCs w:val="20"/>
                    </w:rPr>
                    <w:t>Spel met regels</w:t>
                  </w:r>
                </w:p>
              </w:tc>
              <w:tc>
                <w:tcPr>
                  <w:tcW w:w="6272" w:type="dxa"/>
                  <w:tcMar/>
                </w:tcPr>
                <w:p w:rsidRPr="00685D06" w:rsidR="00685D06" w:rsidP="76BA64C1" w:rsidRDefault="00685D06" w14:paraId="0B7840F6" w14:textId="3D724754">
                  <w:pPr>
                    <w:rPr>
                      <w:sz w:val="20"/>
                      <w:szCs w:val="20"/>
                    </w:rPr>
                  </w:pPr>
                  <w:sdt>
                    <w:sdtPr>
                      <w:id w:val="1172864996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  <w:rPr>
                        <w:sz w:val="20"/>
                        <w:szCs w:val="20"/>
                      </w:rPr>
                    </w:sdtPr>
                    <w:sdtContent>
                      <w:r w:rsidRPr="76BA64C1" w:rsidR="4BFC716C">
                        <w:rPr>
                          <w:rFonts w:ascii="MS Gothic" w:hAnsi="MS Gothic" w:eastAsia="MS Gothic" w:cs="MS Gothic"/>
                          <w:sz w:val="20"/>
                          <w:szCs w:val="20"/>
                        </w:rPr>
                        <w:t>☐</w:t>
                      </w:r>
                    </w:sdtContent>
                    <w:sdtEndPr>
                      <w:rPr>
                        <w:sz w:val="20"/>
                        <w:szCs w:val="20"/>
                      </w:rPr>
                    </w:sdtEndPr>
                  </w:sdt>
                  <w:r w:rsidRPr="76BA64C1" w:rsidR="4BFC716C">
                    <w:rPr>
                      <w:sz w:val="20"/>
                      <w:szCs w:val="20"/>
                    </w:rPr>
                    <w:t xml:space="preserve">  Sensopathisch</w:t>
                  </w:r>
                </w:p>
                <w:p w:rsidRPr="00685D06" w:rsidR="00685D06" w:rsidP="76BA64C1" w:rsidRDefault="00685D06" w14:paraId="48B999F8" w14:textId="0F520A0C">
                  <w:pPr>
                    <w:rPr>
                      <w:sz w:val="20"/>
                      <w:szCs w:val="20"/>
                    </w:rPr>
                  </w:pPr>
                  <w:sdt>
                    <w:sdtPr>
                      <w:id w:val="1931013155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  <w:rPr>
                        <w:sz w:val="20"/>
                        <w:szCs w:val="20"/>
                      </w:rPr>
                    </w:sdtPr>
                    <w:sdtContent>
                      <w:r w:rsidRPr="76BA64C1" w:rsidR="4BFC716C">
                        <w:rPr>
                          <w:rFonts w:ascii="MS Gothic" w:hAnsi="MS Gothic" w:eastAsia="MS Gothic" w:cs="MS Gothic"/>
                          <w:sz w:val="20"/>
                          <w:szCs w:val="20"/>
                        </w:rPr>
                        <w:t>☐</w:t>
                      </w:r>
                    </w:sdtContent>
                    <w:sdtEndPr>
                      <w:rPr>
                        <w:sz w:val="20"/>
                        <w:szCs w:val="20"/>
                      </w:rPr>
                    </w:sdtEndPr>
                  </w:sdt>
                  <w:r w:rsidRPr="76BA64C1" w:rsidR="4BFC716C">
                    <w:rPr>
                      <w:sz w:val="20"/>
                      <w:szCs w:val="20"/>
                    </w:rPr>
                    <w:t xml:space="preserve">  Hanterend</w:t>
                  </w:r>
                </w:p>
                <w:p w:rsidRPr="00685D06" w:rsidR="00685D06" w:rsidP="76BA64C1" w:rsidRDefault="00685D06" w14:paraId="7E4E87DE" w14:textId="2FEED2A3">
                  <w:pPr>
                    <w:rPr>
                      <w:sz w:val="20"/>
                      <w:szCs w:val="20"/>
                    </w:rPr>
                  </w:pPr>
                  <w:sdt>
                    <w:sdtPr>
                      <w:id w:val="668376518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  <w:rPr>
                        <w:sz w:val="20"/>
                        <w:szCs w:val="20"/>
                      </w:rPr>
                    </w:sdtPr>
                    <w:sdtContent>
                      <w:r w:rsidRPr="76BA64C1" w:rsidR="4BFC716C">
                        <w:rPr>
                          <w:rFonts w:ascii="MS Gothic" w:hAnsi="MS Gothic" w:eastAsia="MS Gothic" w:cs="MS Gothic"/>
                          <w:sz w:val="20"/>
                          <w:szCs w:val="20"/>
                        </w:rPr>
                        <w:t>☐</w:t>
                      </w:r>
                    </w:sdtContent>
                    <w:sdtEndPr>
                      <w:rPr>
                        <w:sz w:val="20"/>
                        <w:szCs w:val="20"/>
                      </w:rPr>
                    </w:sdtEndPr>
                  </w:sdt>
                  <w:r w:rsidRPr="76BA64C1" w:rsidR="4BFC716C">
                    <w:rPr>
                      <w:sz w:val="20"/>
                      <w:szCs w:val="20"/>
                    </w:rPr>
                    <w:t xml:space="preserve">  Esthetisch</w:t>
                  </w:r>
                </w:p>
                <w:p w:rsidRPr="00685D06" w:rsidR="00685D06" w:rsidP="76BA64C1" w:rsidRDefault="00685D06" w14:paraId="74B57C3C" w14:textId="19752F22">
                  <w:pPr>
                    <w:rPr>
                      <w:sz w:val="20"/>
                      <w:szCs w:val="20"/>
                    </w:rPr>
                  </w:pPr>
                  <w:sdt>
                    <w:sdtPr>
                      <w:id w:val="1648528550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  <w:rPr>
                        <w:sz w:val="20"/>
                        <w:szCs w:val="20"/>
                      </w:rPr>
                    </w:sdtPr>
                    <w:sdtContent>
                      <w:r w:rsidRPr="76BA64C1" w:rsidR="4BFC716C">
                        <w:rPr>
                          <w:rFonts w:ascii="MS Gothic" w:hAnsi="MS Gothic" w:eastAsia="MS Gothic" w:cs="MS Gothic"/>
                          <w:sz w:val="20"/>
                          <w:szCs w:val="20"/>
                        </w:rPr>
                        <w:t>☐</w:t>
                      </w:r>
                    </w:sdtContent>
                    <w:sdtEndPr>
                      <w:rPr>
                        <w:sz w:val="20"/>
                        <w:szCs w:val="20"/>
                      </w:rPr>
                    </w:sdtEndPr>
                  </w:sdt>
                  <w:r w:rsidRPr="76BA64C1" w:rsidR="4BFC716C">
                    <w:rPr>
                      <w:sz w:val="20"/>
                      <w:szCs w:val="20"/>
                    </w:rPr>
                    <w:t xml:space="preserve">  Beweging</w:t>
                  </w:r>
                </w:p>
                <w:p w:rsidRPr="00685D06" w:rsidR="00685D06" w:rsidP="76BA64C1" w:rsidRDefault="00685D06" w14:paraId="335B28E1" w14:textId="311B31C4">
                  <w:pPr>
                    <w:rPr>
                      <w:sz w:val="20"/>
                      <w:szCs w:val="20"/>
                    </w:rPr>
                  </w:pPr>
                  <w:sdt>
                    <w:sdtPr>
                      <w:id w:val="2096405245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  <w:rPr>
                        <w:sz w:val="20"/>
                        <w:szCs w:val="20"/>
                      </w:rPr>
                    </w:sdtPr>
                    <w:sdtContent>
                      <w:r w:rsidRPr="76BA64C1" w:rsidR="4BFC716C">
                        <w:rPr>
                          <w:rFonts w:ascii="MS Gothic" w:hAnsi="MS Gothic" w:eastAsia="MS Gothic" w:cs="MS Gothic"/>
                          <w:sz w:val="20"/>
                          <w:szCs w:val="20"/>
                        </w:rPr>
                        <w:t>☐</w:t>
                      </w:r>
                    </w:sdtContent>
                    <w:sdtEndPr>
                      <w:rPr>
                        <w:sz w:val="20"/>
                        <w:szCs w:val="20"/>
                      </w:rPr>
                    </w:sdtEndPr>
                  </w:sdt>
                  <w:r w:rsidRPr="76BA64C1" w:rsidR="4BFC716C">
                    <w:rPr>
                      <w:sz w:val="20"/>
                      <w:szCs w:val="20"/>
                    </w:rPr>
                    <w:t xml:space="preserve">  Constructie</w:t>
                  </w:r>
                </w:p>
                <w:p w:rsidRPr="00685D06" w:rsidR="00685D06" w:rsidP="76BA64C1" w:rsidRDefault="00685D06" w14:paraId="1F6C4458" w14:textId="30EAF48F">
                  <w:pPr>
                    <w:rPr>
                      <w:sz w:val="20"/>
                      <w:szCs w:val="20"/>
                    </w:rPr>
                  </w:pPr>
                  <w:sdt>
                    <w:sdtPr>
                      <w:id w:val="835739550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  <w:rPr>
                        <w:sz w:val="20"/>
                        <w:szCs w:val="20"/>
                      </w:rPr>
                    </w:sdtPr>
                    <w:sdtContent>
                      <w:r w:rsidRPr="76BA64C1" w:rsidR="4BFC716C">
                        <w:rPr>
                          <w:rFonts w:ascii="MS Gothic" w:hAnsi="MS Gothic" w:eastAsia="MS Gothic" w:cs="MS Gothic"/>
                          <w:sz w:val="20"/>
                          <w:szCs w:val="20"/>
                        </w:rPr>
                        <w:t>☐</w:t>
                      </w:r>
                    </w:sdtContent>
                    <w:sdtEndPr>
                      <w:rPr>
                        <w:sz w:val="20"/>
                        <w:szCs w:val="20"/>
                      </w:rPr>
                    </w:sdtEndPr>
                  </w:sdt>
                  <w:r w:rsidRPr="76BA64C1" w:rsidR="4BFC716C">
                    <w:rPr>
                      <w:sz w:val="20"/>
                      <w:szCs w:val="20"/>
                    </w:rPr>
                    <w:t xml:space="preserve">  Rollenspel</w:t>
                  </w:r>
                </w:p>
                <w:p w:rsidRPr="00685D06" w:rsidR="00685D06" w:rsidP="76BA64C1" w:rsidRDefault="00685D06" w14:paraId="093E9D58" w14:textId="061771D6">
                  <w:pPr>
                    <w:rPr>
                      <w:color w:val="ED7D31" w:themeColor="accent2" w:themeTint="FF" w:themeShade="FF"/>
                      <w:sz w:val="20"/>
                      <w:szCs w:val="20"/>
                    </w:rPr>
                  </w:pPr>
                  <w:sdt>
                    <w:sdtPr>
                      <w:id w:val="1080834414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  <w:rPr>
                        <w:sz w:val="20"/>
                        <w:szCs w:val="20"/>
                      </w:rPr>
                    </w:sdtPr>
                    <w:sdtContent>
                      <w:r w:rsidRPr="76BA64C1" w:rsidR="4BFC716C">
                        <w:rPr>
                          <w:rFonts w:ascii="MS Gothic" w:hAnsi="MS Gothic" w:eastAsia="MS Gothic"/>
                          <w:sz w:val="20"/>
                          <w:szCs w:val="20"/>
                        </w:rPr>
                        <w:t>☐</w:t>
                      </w:r>
                    </w:sdtContent>
                    <w:sdtEndPr>
                      <w:rPr>
                        <w:sz w:val="20"/>
                        <w:szCs w:val="20"/>
                      </w:rPr>
                    </w:sdtEndPr>
                  </w:sdt>
                  <w:r w:rsidRPr="76BA64C1" w:rsidR="4BFC716C">
                    <w:rPr>
                      <w:sz w:val="20"/>
                      <w:szCs w:val="20"/>
                    </w:rPr>
                    <w:t xml:space="preserve">  Spel met regels</w:t>
                  </w:r>
                </w:p>
              </w:tc>
            </w:tr>
            <w:tr w:rsidR="007D041C" w:rsidTr="76BA64C1" w14:paraId="4062ADE5" w14:textId="77777777">
              <w:trPr>
                <w:trHeight w:val="300"/>
              </w:trPr>
              <w:tc>
                <w:tcPr>
                  <w:tcW w:w="2300" w:type="dxa"/>
                  <w:tcMar/>
                </w:tcPr>
                <w:p w:rsidRPr="0057790C" w:rsidR="007D041C" w:rsidP="19F44C9C" w:rsidRDefault="34F70745" w14:paraId="68F0B1A9" w14:textId="579AA3C6">
                  <w:pPr>
                    <w:jc w:val="left"/>
                  </w:pPr>
                  <w:r w:rsidRPr="19F44C9C">
                    <w:rPr>
                      <w:sz w:val="20"/>
                      <w:szCs w:val="20"/>
                    </w:rPr>
                    <w:t>Betekenis voor de kinderen (beginsituatie)</w:t>
                  </w:r>
                </w:p>
              </w:tc>
              <w:tc>
                <w:tcPr>
                  <w:tcW w:w="6272" w:type="dxa"/>
                  <w:tcMar/>
                </w:tcPr>
                <w:p w:rsidR="007D041C" w:rsidP="00822547" w:rsidRDefault="007D041C" w14:paraId="76189B09" w14:textId="77777777">
                  <w:pPr>
                    <w:rPr>
                      <w:b/>
                      <w:bCs/>
                      <w:sz w:val="20"/>
                      <w:szCs w:val="20"/>
                    </w:rPr>
                  </w:pPr>
                </w:p>
                <w:p w:rsidR="007A2B36" w:rsidP="00822547" w:rsidRDefault="007A2B36" w14:paraId="169FDA7C" w14:textId="77777777">
                  <w:pPr>
                    <w:rPr>
                      <w:b/>
                      <w:bCs/>
                      <w:sz w:val="20"/>
                      <w:szCs w:val="20"/>
                    </w:rPr>
                  </w:pPr>
                </w:p>
                <w:p w:rsidR="0026187A" w:rsidP="00822547" w:rsidRDefault="0026187A" w14:paraId="679D53FB" w14:textId="177D28D6">
                  <w:pPr>
                    <w:rPr>
                      <w:b/>
                      <w:bCs/>
                      <w:sz w:val="20"/>
                      <w:szCs w:val="20"/>
                    </w:rPr>
                  </w:pPr>
                </w:p>
                <w:p w:rsidRPr="0057790C" w:rsidR="007A2B36" w:rsidP="00822547" w:rsidRDefault="007A2B36" w14:paraId="74DC9CB3" w14:textId="77777777">
                  <w:pPr>
                    <w:rPr>
                      <w:b/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6272" w:type="dxa"/>
                  <w:tcMar/>
                </w:tcPr>
                <w:p w:rsidRPr="0057790C" w:rsidR="007D041C" w:rsidP="00822547" w:rsidRDefault="007D041C" w14:paraId="4E7465FA" w14:textId="77777777">
                  <w:pPr>
                    <w:rPr>
                      <w:b/>
                      <w:bCs/>
                      <w:sz w:val="20"/>
                      <w:szCs w:val="20"/>
                    </w:rPr>
                  </w:pPr>
                </w:p>
              </w:tc>
            </w:tr>
            <w:tr w:rsidR="007D041C" w:rsidTr="76BA64C1" w14:paraId="1D764E74" w14:textId="77777777">
              <w:trPr>
                <w:trHeight w:val="300"/>
              </w:trPr>
              <w:tc>
                <w:tcPr>
                  <w:tcW w:w="2300" w:type="dxa"/>
                  <w:tcMar/>
                </w:tcPr>
                <w:p w:rsidR="007D041C" w:rsidP="19F44C9C" w:rsidRDefault="34F70745" w14:paraId="7CC4BA2B" w14:textId="02439A23">
                  <w:pPr>
                    <w:jc w:val="left"/>
                  </w:pPr>
                  <w:r w:rsidRPr="19F44C9C">
                    <w:rPr>
                      <w:sz w:val="20"/>
                      <w:szCs w:val="20"/>
                    </w:rPr>
                    <w:t>Bedoeling voor de ontwikkeling (leerdoel)</w:t>
                  </w:r>
                </w:p>
              </w:tc>
              <w:tc>
                <w:tcPr>
                  <w:tcW w:w="6272" w:type="dxa"/>
                  <w:tcMar/>
                </w:tcPr>
                <w:p w:rsidR="007A2B36" w:rsidP="00822547" w:rsidRDefault="007A2B36" w14:paraId="62703C68" w14:textId="77777777">
                  <w:pPr>
                    <w:rPr>
                      <w:b/>
                      <w:bCs/>
                      <w:sz w:val="20"/>
                      <w:szCs w:val="20"/>
                    </w:rPr>
                  </w:pPr>
                </w:p>
                <w:p w:rsidR="0026187A" w:rsidP="00822547" w:rsidRDefault="0026187A" w14:paraId="6D6BDDB4" w14:textId="77777777">
                  <w:pPr>
                    <w:rPr>
                      <w:b/>
                      <w:bCs/>
                      <w:sz w:val="20"/>
                      <w:szCs w:val="20"/>
                    </w:rPr>
                  </w:pPr>
                </w:p>
                <w:p w:rsidR="007A2B36" w:rsidP="00822547" w:rsidRDefault="007A2B36" w14:paraId="3AE8EF30" w14:textId="77777777">
                  <w:pPr>
                    <w:rPr>
                      <w:b/>
                      <w:bCs/>
                      <w:sz w:val="20"/>
                      <w:szCs w:val="20"/>
                    </w:rPr>
                  </w:pPr>
                </w:p>
                <w:p w:rsidRPr="0057790C" w:rsidR="007A2B36" w:rsidP="00822547" w:rsidRDefault="007A2B36" w14:paraId="2226FDFB" w14:textId="77777777">
                  <w:pPr>
                    <w:rPr>
                      <w:b/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6272" w:type="dxa"/>
                  <w:tcMar/>
                </w:tcPr>
                <w:p w:rsidRPr="0057790C" w:rsidR="007D041C" w:rsidP="00822547" w:rsidRDefault="007D041C" w14:paraId="4CEA517C" w14:textId="77777777">
                  <w:pPr>
                    <w:rPr>
                      <w:b/>
                      <w:bCs/>
                      <w:sz w:val="20"/>
                      <w:szCs w:val="20"/>
                    </w:rPr>
                  </w:pPr>
                </w:p>
              </w:tc>
            </w:tr>
            <w:tr w:rsidR="007D041C" w:rsidTr="76BA64C1" w14:paraId="2C55F957" w14:textId="77777777">
              <w:trPr>
                <w:trHeight w:val="300"/>
              </w:trPr>
              <w:tc>
                <w:tcPr>
                  <w:tcW w:w="2300" w:type="dxa"/>
                  <w:tcMar/>
                </w:tcPr>
                <w:p w:rsidR="007D041C" w:rsidP="19F44C9C" w:rsidRDefault="692D7A2E" w14:paraId="5CD9E756" w14:textId="15D11C2E">
                  <w:r w:rsidRPr="19F44C9C">
                    <w:rPr>
                      <w:sz w:val="20"/>
                      <w:szCs w:val="20"/>
                    </w:rPr>
                    <w:lastRenderedPageBreak/>
                    <w:t>Materialen (leermiddelen)</w:t>
                  </w:r>
                </w:p>
              </w:tc>
              <w:tc>
                <w:tcPr>
                  <w:tcW w:w="6272" w:type="dxa"/>
                  <w:tcMar/>
                </w:tcPr>
                <w:p w:rsidR="007D041C" w:rsidP="00822547" w:rsidRDefault="007D041C" w14:paraId="3153991A" w14:textId="56A9292C">
                  <w:pPr>
                    <w:rPr>
                      <w:b/>
                      <w:bCs/>
                      <w:sz w:val="20"/>
                      <w:szCs w:val="20"/>
                    </w:rPr>
                  </w:pPr>
                </w:p>
                <w:p w:rsidR="007A2B36" w:rsidP="00822547" w:rsidRDefault="007A2B36" w14:paraId="01C6D83F" w14:textId="6C7F255F">
                  <w:pPr>
                    <w:rPr>
                      <w:b/>
                      <w:bCs/>
                      <w:sz w:val="20"/>
                      <w:szCs w:val="20"/>
                    </w:rPr>
                  </w:pPr>
                </w:p>
                <w:p w:rsidR="007A2B36" w:rsidP="00822547" w:rsidRDefault="007A2B36" w14:paraId="13918A6E" w14:textId="68069EE5">
                  <w:pPr>
                    <w:rPr>
                      <w:b/>
                      <w:bCs/>
                      <w:sz w:val="20"/>
                      <w:szCs w:val="20"/>
                    </w:rPr>
                  </w:pPr>
                </w:p>
                <w:p w:rsidRPr="0057790C" w:rsidR="007A2B36" w:rsidP="00822547" w:rsidRDefault="007A2B36" w14:paraId="2E8CA3BD" w14:textId="77777777">
                  <w:pPr>
                    <w:rPr>
                      <w:b/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6272" w:type="dxa"/>
                  <w:tcMar/>
                </w:tcPr>
                <w:p w:rsidRPr="0057790C" w:rsidR="007D041C" w:rsidP="00822547" w:rsidRDefault="007D041C" w14:paraId="647246CD" w14:textId="28A87D62">
                  <w:pPr>
                    <w:rPr>
                      <w:b/>
                      <w:bCs/>
                      <w:sz w:val="20"/>
                      <w:szCs w:val="20"/>
                    </w:rPr>
                  </w:pPr>
                </w:p>
              </w:tc>
            </w:tr>
            <w:tr w:rsidR="007D041C" w:rsidTr="76BA64C1" w14:paraId="43931E30" w14:textId="77777777">
              <w:trPr>
                <w:trHeight w:val="300"/>
              </w:trPr>
              <w:tc>
                <w:tcPr>
                  <w:tcW w:w="2300" w:type="dxa"/>
                  <w:tcMar/>
                </w:tcPr>
                <w:p w:rsidR="007D041C" w:rsidP="00822547" w:rsidRDefault="008A19F6" w14:paraId="2BC5C324" w14:textId="24986808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S</w:t>
                  </w:r>
                  <w:r w:rsidR="007D041C">
                    <w:rPr>
                      <w:sz w:val="20"/>
                      <w:szCs w:val="20"/>
                    </w:rPr>
                    <w:t>pelbegeleiding</w:t>
                  </w:r>
                </w:p>
              </w:tc>
              <w:tc>
                <w:tcPr>
                  <w:tcW w:w="6272" w:type="dxa"/>
                  <w:tcMar/>
                </w:tcPr>
                <w:p w:rsidRPr="00DF0DF2" w:rsidR="007D041C" w:rsidP="00DD5E69" w:rsidRDefault="00DD5E69" w14:paraId="0C70BC67" w14:textId="5186F41A">
                  <w:pPr>
                    <w:jc w:val="left"/>
                    <w:rPr>
                      <w:color w:val="ED7D31" w:themeColor="accent2"/>
                      <w:sz w:val="20"/>
                      <w:szCs w:val="20"/>
                    </w:rPr>
                  </w:pPr>
                  <w:sdt>
                    <w:sdtPr>
                      <w:id w:val="2134808065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  <w:rPr>
                        <w:sz w:val="20"/>
                        <w:szCs w:val="20"/>
                      </w:rPr>
                    </w:sdtPr>
                    <w:sdtContent>
                      <w:r w:rsidRPr="76BA64C1" w:rsidR="2A5C2AE6">
                        <w:rPr>
                          <w:rFonts w:ascii="MS Gothic" w:hAnsi="MS Gothic" w:eastAsia="MS Gothic"/>
                          <w:sz w:val="20"/>
                          <w:szCs w:val="20"/>
                        </w:rPr>
                        <w:t>☐</w:t>
                      </w:r>
                    </w:sdtContent>
                    <w:sdtEndPr>
                      <w:rPr>
                        <w:sz w:val="20"/>
                        <w:szCs w:val="20"/>
                      </w:rPr>
                    </w:sdtEndPr>
                  </w:sdt>
                  <w:r w:rsidRPr="76BA64C1" w:rsidR="2A5C2AE6">
                    <w:rPr>
                      <w:sz w:val="20"/>
                      <w:szCs w:val="20"/>
                    </w:rPr>
                    <w:t xml:space="preserve"> </w:t>
                  </w:r>
                  <w:r w:rsidRPr="76BA64C1" w:rsidR="00DD5E69">
                    <w:rPr>
                      <w:color w:val="ED7D31" w:themeColor="accent2" w:themeTint="FF" w:themeShade="FF"/>
                      <w:sz w:val="20"/>
                      <w:szCs w:val="20"/>
                    </w:rPr>
                    <w:t>Toeschouwer</w:t>
                  </w:r>
                  <w:r>
                    <w:br/>
                  </w:r>
                  <w:sdt>
                    <w:sdtPr>
                      <w:id w:val="1868856788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  <w:rPr>
                        <w:sz w:val="20"/>
                        <w:szCs w:val="20"/>
                      </w:rPr>
                    </w:sdtPr>
                    <w:sdtContent>
                      <w:r w:rsidRPr="76BA64C1" w:rsidR="5E2EDA70">
                        <w:rPr>
                          <w:rFonts w:ascii="MS Gothic" w:hAnsi="MS Gothic" w:eastAsia="MS Gothic"/>
                          <w:sz w:val="20"/>
                          <w:szCs w:val="20"/>
                        </w:rPr>
                        <w:t>☐</w:t>
                      </w:r>
                    </w:sdtContent>
                    <w:sdtEndPr>
                      <w:rPr>
                        <w:sz w:val="20"/>
                        <w:szCs w:val="20"/>
                      </w:rPr>
                    </w:sdtEndPr>
                  </w:sdt>
                  <w:r w:rsidRPr="76BA64C1" w:rsidR="5E2EDA70">
                    <w:rPr>
                      <w:sz w:val="20"/>
                      <w:szCs w:val="20"/>
                    </w:rPr>
                    <w:t xml:space="preserve"> </w:t>
                  </w:r>
                  <w:r w:rsidRPr="76BA64C1" w:rsidR="007D041C">
                    <w:rPr>
                      <w:color w:val="ED7D31" w:themeColor="accent2" w:themeTint="FF" w:themeShade="FF"/>
                      <w:sz w:val="20"/>
                      <w:szCs w:val="20"/>
                    </w:rPr>
                    <w:t>Toneelmeester</w:t>
                  </w:r>
                </w:p>
                <w:p w:rsidRPr="00DF0DF2" w:rsidR="007D041C" w:rsidP="00685D06" w:rsidRDefault="00685D06" w14:paraId="6D2AB643" w14:textId="0B61B0D3">
                  <w:pPr>
                    <w:rPr>
                      <w:color w:val="ED7D31" w:themeColor="accent2"/>
                      <w:sz w:val="20"/>
                      <w:szCs w:val="20"/>
                    </w:rPr>
                  </w:pPr>
                  <w:sdt>
                    <w:sdtPr>
                      <w:id w:val="576439237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  <w:rPr>
                        <w:sz w:val="20"/>
                        <w:szCs w:val="20"/>
                      </w:rPr>
                    </w:sdtPr>
                    <w:sdtContent>
                      <w:r w:rsidRPr="76BA64C1" w:rsidR="6EB83E25">
                        <w:rPr>
                          <w:rFonts w:ascii="MS Gothic" w:hAnsi="MS Gothic" w:eastAsia="MS Gothic"/>
                          <w:sz w:val="20"/>
                          <w:szCs w:val="20"/>
                        </w:rPr>
                        <w:t>☐</w:t>
                      </w:r>
                    </w:sdtContent>
                    <w:sdtEndPr>
                      <w:rPr>
                        <w:sz w:val="20"/>
                        <w:szCs w:val="20"/>
                      </w:rPr>
                    </w:sdtEndPr>
                  </w:sdt>
                  <w:r w:rsidRPr="76BA64C1" w:rsidR="00685D06">
                    <w:rPr>
                      <w:color w:val="ED7D31" w:themeColor="accent2" w:themeTint="FF" w:themeShade="FF"/>
                      <w:sz w:val="20"/>
                      <w:szCs w:val="20"/>
                    </w:rPr>
                    <w:t xml:space="preserve"> </w:t>
                  </w:r>
                  <w:r w:rsidRPr="76BA64C1" w:rsidR="007D041C">
                    <w:rPr>
                      <w:color w:val="ED7D31" w:themeColor="accent2" w:themeTint="FF" w:themeShade="FF"/>
                      <w:sz w:val="20"/>
                      <w:szCs w:val="20"/>
                    </w:rPr>
                    <w:t>Sp</w:t>
                  </w:r>
                  <w:r w:rsidRPr="76BA64C1" w:rsidR="007B59BE">
                    <w:rPr>
                      <w:color w:val="ED7D31" w:themeColor="accent2" w:themeTint="FF" w:themeShade="FF"/>
                      <w:sz w:val="20"/>
                      <w:szCs w:val="20"/>
                    </w:rPr>
                    <w:t>e</w:t>
                  </w:r>
                  <w:r w:rsidRPr="76BA64C1" w:rsidR="007D041C">
                    <w:rPr>
                      <w:color w:val="ED7D31" w:themeColor="accent2" w:themeTint="FF" w:themeShade="FF"/>
                      <w:sz w:val="20"/>
                      <w:szCs w:val="20"/>
                    </w:rPr>
                    <w:t>elmaatje</w:t>
                  </w:r>
                </w:p>
                <w:p w:rsidRPr="00DF0DF2" w:rsidR="007D041C" w:rsidP="00685D06" w:rsidRDefault="00685D06" w14:paraId="19809BC0" w14:textId="3CD65EE9">
                  <w:pPr>
                    <w:rPr>
                      <w:color w:val="ED7D31" w:themeColor="accent2"/>
                      <w:sz w:val="20"/>
                      <w:szCs w:val="20"/>
                    </w:rPr>
                  </w:pPr>
                  <w:sdt>
                    <w:sdtPr>
                      <w:id w:val="1869896340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  <w:rPr>
                        <w:sz w:val="20"/>
                        <w:szCs w:val="20"/>
                      </w:rPr>
                    </w:sdtPr>
                    <w:sdtContent>
                      <w:r w:rsidRPr="76BA64C1" w:rsidR="4F158C1A">
                        <w:rPr>
                          <w:rFonts w:ascii="MS Gothic" w:hAnsi="MS Gothic" w:eastAsia="MS Gothic" w:cs="MS Gothic"/>
                          <w:sz w:val="20"/>
                          <w:szCs w:val="20"/>
                        </w:rPr>
                        <w:t>☐</w:t>
                      </w:r>
                    </w:sdtContent>
                    <w:sdtEndPr>
                      <w:rPr>
                        <w:sz w:val="20"/>
                        <w:szCs w:val="20"/>
                      </w:rPr>
                    </w:sdtEndPr>
                  </w:sdt>
                  <w:r w:rsidRPr="76BA64C1" w:rsidR="00685D06">
                    <w:rPr>
                      <w:color w:val="ED7D31" w:themeColor="accent2" w:themeTint="FF" w:themeShade="FF"/>
                      <w:sz w:val="20"/>
                      <w:szCs w:val="20"/>
                    </w:rPr>
                    <w:t xml:space="preserve"> </w:t>
                  </w:r>
                  <w:r w:rsidRPr="76BA64C1" w:rsidR="007D041C">
                    <w:rPr>
                      <w:color w:val="ED7D31" w:themeColor="accent2" w:themeTint="FF" w:themeShade="FF"/>
                      <w:sz w:val="20"/>
                      <w:szCs w:val="20"/>
                    </w:rPr>
                    <w:t>Regisseur</w:t>
                  </w:r>
                </w:p>
                <w:p w:rsidRPr="00DF0DF2" w:rsidR="007D041C" w:rsidP="00685D06" w:rsidRDefault="00685D06" w14:paraId="196D80F5" w14:textId="7C33EF33">
                  <w:pPr>
                    <w:rPr>
                      <w:color w:val="ED7D31" w:themeColor="accent2"/>
                      <w:sz w:val="20"/>
                      <w:szCs w:val="20"/>
                    </w:rPr>
                  </w:pPr>
                  <w:sdt>
                    <w:sdtPr>
                      <w:id w:val="1978185439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  <w:rPr>
                        <w:sz w:val="20"/>
                        <w:szCs w:val="20"/>
                      </w:rPr>
                    </w:sdtPr>
                    <w:sdtContent>
                      <w:r w:rsidRPr="76BA64C1" w:rsidR="3B370E88">
                        <w:rPr>
                          <w:rFonts w:ascii="MS Gothic" w:hAnsi="MS Gothic" w:eastAsia="MS Gothic"/>
                          <w:sz w:val="20"/>
                          <w:szCs w:val="20"/>
                        </w:rPr>
                        <w:t>☐</w:t>
                      </w:r>
                    </w:sdtContent>
                    <w:sdtEndPr>
                      <w:rPr>
                        <w:sz w:val="20"/>
                        <w:szCs w:val="20"/>
                      </w:rPr>
                    </w:sdtEndPr>
                  </w:sdt>
                  <w:r w:rsidRPr="76BA64C1" w:rsidR="00685D06">
                    <w:rPr>
                      <w:color w:val="ED7D31" w:themeColor="accent2" w:themeTint="FF" w:themeShade="FF"/>
                      <w:sz w:val="20"/>
                      <w:szCs w:val="20"/>
                    </w:rPr>
                    <w:t xml:space="preserve"> </w:t>
                  </w:r>
                  <w:r w:rsidRPr="76BA64C1" w:rsidR="007D041C">
                    <w:rPr>
                      <w:color w:val="ED7D31" w:themeColor="accent2" w:themeTint="FF" w:themeShade="FF"/>
                      <w:sz w:val="20"/>
                      <w:szCs w:val="20"/>
                    </w:rPr>
                    <w:t>Spelleider</w:t>
                  </w:r>
                  <w:r w:rsidRPr="76BA64C1" w:rsidR="007D041C">
                    <w:rPr>
                      <w:color w:val="ED7D31" w:themeColor="accent2" w:themeTint="FF" w:themeShade="FF"/>
                      <w:sz w:val="20"/>
                      <w:szCs w:val="20"/>
                    </w:rPr>
                    <w:t xml:space="preserve"> </w:t>
                  </w:r>
                </w:p>
                <w:p w:rsidRPr="00DF0DF2" w:rsidR="00F270D5" w:rsidP="00685D06" w:rsidRDefault="00F270D5" w14:paraId="5CDC189D" w14:textId="59E74E5F">
                  <w:pPr>
                    <w:rPr>
                      <w:color w:val="ED7D31" w:themeColor="accent2"/>
                      <w:sz w:val="20"/>
                      <w:szCs w:val="20"/>
                    </w:rPr>
                  </w:pPr>
                  <w:sdt>
                    <w:sdtPr>
                      <w:id w:val="1782711727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  <w:rPr>
                        <w:sz w:val="20"/>
                        <w:szCs w:val="20"/>
                      </w:rPr>
                    </w:sdtPr>
                    <w:sdtContent>
                      <w:r w:rsidRPr="76BA64C1" w:rsidR="79463AAA">
                        <w:rPr>
                          <w:rFonts w:ascii="MS Gothic" w:hAnsi="MS Gothic" w:eastAsia="MS Gothic"/>
                          <w:sz w:val="20"/>
                          <w:szCs w:val="20"/>
                        </w:rPr>
                        <w:t>☐</w:t>
                      </w:r>
                    </w:sdtContent>
                    <w:sdtEndPr>
                      <w:rPr>
                        <w:sz w:val="20"/>
                        <w:szCs w:val="20"/>
                      </w:rPr>
                    </w:sdtEndPr>
                  </w:sdt>
                  <w:r w:rsidRPr="76BA64C1" w:rsidR="00F270D5">
                    <w:rPr>
                      <w:color w:val="ED7D31" w:themeColor="accent2" w:themeTint="FF" w:themeShade="FF"/>
                      <w:sz w:val="20"/>
                      <w:szCs w:val="20"/>
                    </w:rPr>
                    <w:t xml:space="preserve"> Instructeur</w:t>
                  </w:r>
                </w:p>
              </w:tc>
              <w:tc>
                <w:tcPr>
                  <w:tcW w:w="6272" w:type="dxa"/>
                  <w:tcMar/>
                </w:tcPr>
                <w:p w:rsidRPr="00DF0DF2" w:rsidR="007D041C" w:rsidP="76BA64C1" w:rsidRDefault="00F270D5" w14:paraId="4C59D7EF" w14:textId="5186F41A">
                  <w:pPr>
                    <w:jc w:val="left"/>
                    <w:rPr>
                      <w:color w:val="ED7D31" w:themeColor="accent2" w:themeTint="FF" w:themeShade="FF"/>
                      <w:sz w:val="20"/>
                      <w:szCs w:val="20"/>
                    </w:rPr>
                  </w:pPr>
                  <w:sdt>
                    <w:sdtPr>
                      <w:id w:val="1665244030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  <w:rPr>
                        <w:sz w:val="20"/>
                        <w:szCs w:val="20"/>
                      </w:rPr>
                    </w:sdtPr>
                    <w:sdtContent>
                      <w:r w:rsidRPr="76BA64C1" w:rsidR="059C9A7D">
                        <w:rPr>
                          <w:rFonts w:ascii="MS Gothic" w:hAnsi="MS Gothic" w:eastAsia="MS Gothic"/>
                          <w:sz w:val="20"/>
                          <w:szCs w:val="20"/>
                        </w:rPr>
                        <w:t>☐</w:t>
                      </w:r>
                    </w:sdtContent>
                    <w:sdtEndPr>
                      <w:rPr>
                        <w:sz w:val="20"/>
                        <w:szCs w:val="20"/>
                      </w:rPr>
                    </w:sdtEndPr>
                  </w:sdt>
                  <w:r w:rsidRPr="76BA64C1" w:rsidR="059C9A7D">
                    <w:rPr>
                      <w:sz w:val="20"/>
                      <w:szCs w:val="20"/>
                    </w:rPr>
                    <w:t xml:space="preserve"> </w:t>
                  </w:r>
                  <w:r w:rsidRPr="76BA64C1" w:rsidR="059C9A7D">
                    <w:rPr>
                      <w:color w:val="ED7D31" w:themeColor="accent2" w:themeTint="FF" w:themeShade="FF"/>
                      <w:sz w:val="20"/>
                      <w:szCs w:val="20"/>
                    </w:rPr>
                    <w:t>Toeschouwer</w:t>
                  </w:r>
                  <w:r>
                    <w:br/>
                  </w:r>
                  <w:sdt>
                    <w:sdtPr>
                      <w:id w:val="631955118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  <w:rPr>
                        <w:sz w:val="20"/>
                        <w:szCs w:val="20"/>
                      </w:rPr>
                    </w:sdtPr>
                    <w:sdtContent>
                      <w:r w:rsidRPr="76BA64C1" w:rsidR="059C9A7D">
                        <w:rPr>
                          <w:rFonts w:ascii="MS Gothic" w:hAnsi="MS Gothic" w:eastAsia="MS Gothic"/>
                          <w:sz w:val="20"/>
                          <w:szCs w:val="20"/>
                        </w:rPr>
                        <w:t>☐</w:t>
                      </w:r>
                    </w:sdtContent>
                    <w:sdtEndPr>
                      <w:rPr>
                        <w:sz w:val="20"/>
                        <w:szCs w:val="20"/>
                      </w:rPr>
                    </w:sdtEndPr>
                  </w:sdt>
                  <w:r w:rsidRPr="76BA64C1" w:rsidR="059C9A7D">
                    <w:rPr>
                      <w:sz w:val="20"/>
                      <w:szCs w:val="20"/>
                    </w:rPr>
                    <w:t xml:space="preserve"> </w:t>
                  </w:r>
                  <w:r w:rsidRPr="76BA64C1" w:rsidR="059C9A7D">
                    <w:rPr>
                      <w:color w:val="ED7D31" w:themeColor="accent2" w:themeTint="FF" w:themeShade="FF"/>
                      <w:sz w:val="20"/>
                      <w:szCs w:val="20"/>
                    </w:rPr>
                    <w:t>Toneelmeester</w:t>
                  </w:r>
                </w:p>
                <w:p w:rsidRPr="00DF0DF2" w:rsidR="007D041C" w:rsidP="76BA64C1" w:rsidRDefault="00F270D5" w14:paraId="2B697B2F" w14:textId="0B61B0D3">
                  <w:pPr>
                    <w:rPr>
                      <w:color w:val="ED7D31" w:themeColor="accent2" w:themeTint="FF" w:themeShade="FF"/>
                      <w:sz w:val="20"/>
                      <w:szCs w:val="20"/>
                    </w:rPr>
                  </w:pPr>
                  <w:sdt>
                    <w:sdtPr>
                      <w:id w:val="2008701773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  <w:rPr>
                        <w:sz w:val="20"/>
                        <w:szCs w:val="20"/>
                      </w:rPr>
                    </w:sdtPr>
                    <w:sdtContent>
                      <w:r w:rsidRPr="76BA64C1" w:rsidR="059C9A7D">
                        <w:rPr>
                          <w:rFonts w:ascii="MS Gothic" w:hAnsi="MS Gothic" w:eastAsia="MS Gothic"/>
                          <w:sz w:val="20"/>
                          <w:szCs w:val="20"/>
                        </w:rPr>
                        <w:t>☐</w:t>
                      </w:r>
                    </w:sdtContent>
                    <w:sdtEndPr>
                      <w:rPr>
                        <w:sz w:val="20"/>
                        <w:szCs w:val="20"/>
                      </w:rPr>
                    </w:sdtEndPr>
                  </w:sdt>
                  <w:r w:rsidRPr="76BA64C1" w:rsidR="059C9A7D">
                    <w:rPr>
                      <w:color w:val="ED7D31" w:themeColor="accent2" w:themeTint="FF" w:themeShade="FF"/>
                      <w:sz w:val="20"/>
                      <w:szCs w:val="20"/>
                    </w:rPr>
                    <w:t xml:space="preserve"> Speelmaatje</w:t>
                  </w:r>
                </w:p>
                <w:p w:rsidRPr="00DF0DF2" w:rsidR="007D041C" w:rsidP="76BA64C1" w:rsidRDefault="00F270D5" w14:paraId="55F85048" w14:textId="3CD65EE9">
                  <w:pPr>
                    <w:rPr>
                      <w:color w:val="ED7D31" w:themeColor="accent2" w:themeTint="FF" w:themeShade="FF"/>
                      <w:sz w:val="20"/>
                      <w:szCs w:val="20"/>
                    </w:rPr>
                  </w:pPr>
                  <w:sdt>
                    <w:sdtPr>
                      <w:id w:val="32050735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  <w:rPr>
                        <w:sz w:val="20"/>
                        <w:szCs w:val="20"/>
                      </w:rPr>
                    </w:sdtPr>
                    <w:sdtContent>
                      <w:r w:rsidRPr="76BA64C1" w:rsidR="059C9A7D">
                        <w:rPr>
                          <w:rFonts w:ascii="MS Gothic" w:hAnsi="MS Gothic" w:eastAsia="MS Gothic" w:cs="MS Gothic"/>
                          <w:sz w:val="20"/>
                          <w:szCs w:val="20"/>
                        </w:rPr>
                        <w:t>☐</w:t>
                      </w:r>
                    </w:sdtContent>
                    <w:sdtEndPr>
                      <w:rPr>
                        <w:sz w:val="20"/>
                        <w:szCs w:val="20"/>
                      </w:rPr>
                    </w:sdtEndPr>
                  </w:sdt>
                  <w:r w:rsidRPr="76BA64C1" w:rsidR="059C9A7D">
                    <w:rPr>
                      <w:color w:val="ED7D31" w:themeColor="accent2" w:themeTint="FF" w:themeShade="FF"/>
                      <w:sz w:val="20"/>
                      <w:szCs w:val="20"/>
                    </w:rPr>
                    <w:t xml:space="preserve"> Regisseur</w:t>
                  </w:r>
                </w:p>
                <w:p w:rsidRPr="00DF0DF2" w:rsidR="007D041C" w:rsidP="76BA64C1" w:rsidRDefault="00F270D5" w14:paraId="413332DA" w14:textId="7C33EF33">
                  <w:pPr>
                    <w:rPr>
                      <w:color w:val="ED7D31" w:themeColor="accent2" w:themeTint="FF" w:themeShade="FF"/>
                      <w:sz w:val="20"/>
                      <w:szCs w:val="20"/>
                    </w:rPr>
                  </w:pPr>
                  <w:sdt>
                    <w:sdtPr>
                      <w:id w:val="891108102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  <w:rPr>
                        <w:sz w:val="20"/>
                        <w:szCs w:val="20"/>
                      </w:rPr>
                    </w:sdtPr>
                    <w:sdtContent>
                      <w:r w:rsidRPr="76BA64C1" w:rsidR="059C9A7D">
                        <w:rPr>
                          <w:rFonts w:ascii="MS Gothic" w:hAnsi="MS Gothic" w:eastAsia="MS Gothic"/>
                          <w:sz w:val="20"/>
                          <w:szCs w:val="20"/>
                        </w:rPr>
                        <w:t>☐</w:t>
                      </w:r>
                    </w:sdtContent>
                    <w:sdtEndPr>
                      <w:rPr>
                        <w:sz w:val="20"/>
                        <w:szCs w:val="20"/>
                      </w:rPr>
                    </w:sdtEndPr>
                  </w:sdt>
                  <w:r w:rsidRPr="76BA64C1" w:rsidR="059C9A7D">
                    <w:rPr>
                      <w:color w:val="ED7D31" w:themeColor="accent2" w:themeTint="FF" w:themeShade="FF"/>
                      <w:sz w:val="20"/>
                      <w:szCs w:val="20"/>
                    </w:rPr>
                    <w:t xml:space="preserve"> Spelleider </w:t>
                  </w:r>
                </w:p>
                <w:p w:rsidRPr="00DF0DF2" w:rsidR="007D041C" w:rsidP="00F270D5" w:rsidRDefault="00F270D5" w14:paraId="02A92564" w14:textId="5130C07F">
                  <w:pPr>
                    <w:rPr>
                      <w:color w:val="ED7D31" w:themeColor="accent2"/>
                      <w:sz w:val="20"/>
                      <w:szCs w:val="20"/>
                    </w:rPr>
                  </w:pPr>
                  <w:sdt>
                    <w:sdtPr>
                      <w:id w:val="13555486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  <w:rPr>
                        <w:sz w:val="20"/>
                        <w:szCs w:val="20"/>
                      </w:rPr>
                    </w:sdtPr>
                    <w:sdtContent>
                      <w:r w:rsidRPr="76BA64C1" w:rsidR="059C9A7D">
                        <w:rPr>
                          <w:rFonts w:ascii="MS Gothic" w:hAnsi="MS Gothic" w:eastAsia="MS Gothic"/>
                          <w:sz w:val="20"/>
                          <w:szCs w:val="20"/>
                        </w:rPr>
                        <w:t>☐</w:t>
                      </w:r>
                    </w:sdtContent>
                    <w:sdtEndPr>
                      <w:rPr>
                        <w:sz w:val="20"/>
                        <w:szCs w:val="20"/>
                      </w:rPr>
                    </w:sdtEndPr>
                  </w:sdt>
                  <w:r w:rsidRPr="76BA64C1" w:rsidR="059C9A7D">
                    <w:rPr>
                      <w:color w:val="ED7D31" w:themeColor="accent2" w:themeTint="FF" w:themeShade="FF"/>
                      <w:sz w:val="20"/>
                      <w:szCs w:val="20"/>
                    </w:rPr>
                    <w:t xml:space="preserve"> Instructeur</w:t>
                  </w:r>
                </w:p>
              </w:tc>
            </w:tr>
            <w:tr w:rsidR="007D041C" w:rsidTr="76BA64C1" w14:paraId="5C5897B3" w14:textId="77777777">
              <w:trPr>
                <w:trHeight w:val="300"/>
              </w:trPr>
              <w:tc>
                <w:tcPr>
                  <w:tcW w:w="2300" w:type="dxa"/>
                  <w:tcMar/>
                </w:tcPr>
                <w:p w:rsidR="007D041C" w:rsidP="00822547" w:rsidRDefault="007D041C" w14:paraId="495EBFCD" w14:textId="2072A6ED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 xml:space="preserve">Observatiepunt(en) </w:t>
                  </w:r>
                </w:p>
              </w:tc>
              <w:tc>
                <w:tcPr>
                  <w:tcW w:w="6272" w:type="dxa"/>
                  <w:tcMar/>
                </w:tcPr>
                <w:p w:rsidRPr="006D308A" w:rsidR="006D308A" w:rsidP="006D308A" w:rsidRDefault="006D308A" w14:paraId="67B424C8" w14:textId="05CAFF22">
                  <w:pPr>
                    <w:jc w:val="left"/>
                    <w:rPr>
                      <w:sz w:val="20"/>
                      <w:szCs w:val="20"/>
                    </w:rPr>
                  </w:pPr>
                  <w:sdt>
                    <w:sdtPr>
                      <w:id w:val="869008512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  <w:rPr>
                        <w:sz w:val="20"/>
                        <w:szCs w:val="20"/>
                      </w:rPr>
                    </w:sdtPr>
                    <w:sdtContent>
                      <w:r w:rsidRPr="76BA64C1" w:rsidR="75ED702E">
                        <w:rPr>
                          <w:rFonts w:ascii="MS Gothic" w:hAnsi="MS Gothic" w:eastAsia="MS Gothic"/>
                          <w:sz w:val="20"/>
                          <w:szCs w:val="20"/>
                        </w:rPr>
                        <w:t>☐</w:t>
                      </w:r>
                    </w:sdtContent>
                    <w:sdtEndPr>
                      <w:rPr>
                        <w:sz w:val="20"/>
                        <w:szCs w:val="20"/>
                      </w:rPr>
                    </w:sdtEndPr>
                  </w:sdt>
                  <w:r w:rsidRPr="76BA64C1" w:rsidR="006D308A">
                    <w:rPr>
                      <w:sz w:val="20"/>
                      <w:szCs w:val="20"/>
                    </w:rPr>
                    <w:t xml:space="preserve"> Welbevinden</w:t>
                  </w:r>
                  <w:r>
                    <w:br/>
                  </w:r>
                  <w:sdt>
                    <w:sdtPr>
                      <w:id w:val="446462554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  <w:rPr>
                        <w:sz w:val="20"/>
                        <w:szCs w:val="20"/>
                      </w:rPr>
                    </w:sdtPr>
                    <w:sdtContent>
                      <w:r w:rsidRPr="76BA64C1" w:rsidR="0BB81943">
                        <w:rPr>
                          <w:rFonts w:ascii="MS Gothic" w:hAnsi="MS Gothic" w:eastAsia="MS Gothic"/>
                          <w:sz w:val="20"/>
                          <w:szCs w:val="20"/>
                        </w:rPr>
                        <w:t>☐</w:t>
                      </w:r>
                    </w:sdtContent>
                    <w:sdtEndPr>
                      <w:rPr>
                        <w:sz w:val="20"/>
                        <w:szCs w:val="20"/>
                      </w:rPr>
                    </w:sdtEndPr>
                  </w:sdt>
                  <w:r w:rsidRPr="76BA64C1" w:rsidR="006D308A">
                    <w:rPr>
                      <w:sz w:val="20"/>
                      <w:szCs w:val="20"/>
                    </w:rPr>
                    <w:t xml:space="preserve"> Betrokkenheid</w:t>
                  </w:r>
                </w:p>
                <w:p w:rsidRPr="006D308A" w:rsidR="006D308A" w:rsidP="006D308A" w:rsidRDefault="006D308A" w14:paraId="04F3F82F" w14:textId="6DF5E0A6">
                  <w:pPr>
                    <w:rPr>
                      <w:sz w:val="20"/>
                      <w:szCs w:val="20"/>
                    </w:rPr>
                  </w:pPr>
                  <w:sdt>
                    <w:sdtPr>
                      <w:id w:val="167820708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  <w:rPr>
                        <w:sz w:val="20"/>
                        <w:szCs w:val="20"/>
                      </w:rPr>
                    </w:sdtPr>
                    <w:sdtContent>
                      <w:r w:rsidRPr="76BA64C1" w:rsidR="468F9505">
                        <w:rPr>
                          <w:rFonts w:ascii="MS Gothic" w:hAnsi="MS Gothic" w:eastAsia="MS Gothic"/>
                          <w:sz w:val="20"/>
                          <w:szCs w:val="20"/>
                        </w:rPr>
                        <w:t>☐</w:t>
                      </w:r>
                      <w:r w:rsidRPr="76BA64C1" w:rsidR="468F9505">
                        <w:rPr>
                          <w:sz w:val="20"/>
                          <w:szCs w:val="20"/>
                        </w:rPr>
                        <w:t xml:space="preserve"> </w:t>
                      </w:r>
                    </w:sdtContent>
                    <w:sdtEndPr>
                      <w:rPr>
                        <w:sz w:val="20"/>
                        <w:szCs w:val="20"/>
                      </w:rPr>
                    </w:sdtEndPr>
                  </w:sdt>
                  <w:r w:rsidRPr="76BA64C1" w:rsidR="01FE0F2E">
                    <w:rPr>
                      <w:sz w:val="20"/>
                      <w:szCs w:val="20"/>
                    </w:rPr>
                    <w:t>Ontwikkeling</w:t>
                  </w:r>
                </w:p>
                <w:p w:rsidRPr="006D308A" w:rsidR="007A2B36" w:rsidP="00822547" w:rsidRDefault="006D308A" w14:paraId="52F0F490" w14:textId="67A45146">
                  <w:pPr>
                    <w:rPr>
                      <w:sz w:val="20"/>
                      <w:szCs w:val="20"/>
                    </w:rPr>
                  </w:pPr>
                  <w:sdt>
                    <w:sdtPr>
                      <w:id w:val="1388546800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  <w:rPr>
                        <w:sz w:val="20"/>
                        <w:szCs w:val="20"/>
                      </w:rPr>
                    </w:sdtPr>
                    <w:sdtContent>
                      <w:r w:rsidRPr="76BA64C1" w:rsidR="6EE73D7C">
                        <w:rPr>
                          <w:rFonts w:ascii="MS Gothic" w:hAnsi="MS Gothic" w:eastAsia="MS Gothic"/>
                          <w:sz w:val="20"/>
                          <w:szCs w:val="20"/>
                        </w:rPr>
                        <w:t>☐</w:t>
                      </w:r>
                    </w:sdtContent>
                    <w:sdtEndPr>
                      <w:rPr>
                        <w:sz w:val="20"/>
                        <w:szCs w:val="20"/>
                      </w:rPr>
                    </w:sdtEndPr>
                  </w:sdt>
                  <w:r w:rsidRPr="76BA64C1" w:rsidR="006D308A">
                    <w:rPr>
                      <w:sz w:val="20"/>
                      <w:szCs w:val="20"/>
                    </w:rPr>
                    <w:t xml:space="preserve"> … </w:t>
                  </w:r>
                </w:p>
              </w:tc>
              <w:tc>
                <w:tcPr>
                  <w:tcW w:w="6272" w:type="dxa"/>
                  <w:tcMar/>
                </w:tcPr>
                <w:p w:rsidRPr="006D308A" w:rsidR="006D308A" w:rsidP="006D308A" w:rsidRDefault="006D308A" w14:paraId="1162B8A4" w14:textId="148721A7">
                  <w:pPr>
                    <w:jc w:val="left"/>
                    <w:rPr>
                      <w:sz w:val="20"/>
                      <w:szCs w:val="20"/>
                    </w:rPr>
                  </w:pPr>
                  <w:sdt>
                    <w:sdtPr>
                      <w:id w:val="1042377937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  <w:rPr>
                        <w:sz w:val="20"/>
                        <w:szCs w:val="20"/>
                      </w:rPr>
                    </w:sdtPr>
                    <w:sdtContent>
                      <w:r w:rsidRPr="76BA64C1" w:rsidR="453C862E">
                        <w:rPr>
                          <w:rFonts w:ascii="MS Gothic" w:hAnsi="MS Gothic" w:eastAsia="MS Gothic"/>
                          <w:sz w:val="20"/>
                          <w:szCs w:val="20"/>
                        </w:rPr>
                        <w:t>☐</w:t>
                      </w:r>
                    </w:sdtContent>
                    <w:sdtEndPr>
                      <w:rPr>
                        <w:sz w:val="20"/>
                        <w:szCs w:val="20"/>
                      </w:rPr>
                    </w:sdtEndPr>
                  </w:sdt>
                  <w:r w:rsidRPr="76BA64C1" w:rsidR="006D308A">
                    <w:rPr>
                      <w:sz w:val="20"/>
                      <w:szCs w:val="20"/>
                    </w:rPr>
                    <w:t xml:space="preserve"> Welbevinden</w:t>
                  </w:r>
                  <w:r>
                    <w:br/>
                  </w:r>
                  <w:sdt>
                    <w:sdtPr>
                      <w:id w:val="477365301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  <w:rPr>
                        <w:sz w:val="20"/>
                        <w:szCs w:val="20"/>
                      </w:rPr>
                    </w:sdtPr>
                    <w:sdtContent>
                      <w:r w:rsidRPr="76BA64C1" w:rsidR="459BA89E">
                        <w:rPr>
                          <w:rFonts w:ascii="MS Gothic" w:hAnsi="MS Gothic" w:eastAsia="MS Gothic"/>
                          <w:sz w:val="20"/>
                          <w:szCs w:val="20"/>
                        </w:rPr>
                        <w:t>☐</w:t>
                      </w:r>
                      <w:r w:rsidRPr="76BA64C1" w:rsidR="459BA89E">
                        <w:rPr>
                          <w:sz w:val="20"/>
                          <w:szCs w:val="20"/>
                        </w:rPr>
                        <w:t xml:space="preserve"> </w:t>
                      </w:r>
                    </w:sdtContent>
                    <w:sdtEndPr>
                      <w:rPr>
                        <w:sz w:val="20"/>
                        <w:szCs w:val="20"/>
                      </w:rPr>
                    </w:sdtEndPr>
                  </w:sdt>
                  <w:r w:rsidRPr="76BA64C1" w:rsidR="006D308A">
                    <w:rPr>
                      <w:sz w:val="20"/>
                      <w:szCs w:val="20"/>
                    </w:rPr>
                    <w:t>Betrokkenheid</w:t>
                  </w:r>
                </w:p>
                <w:p w:rsidRPr="006D308A" w:rsidR="006D308A" w:rsidP="006D308A" w:rsidRDefault="006D308A" w14:paraId="135215C4" w14:textId="2CA89FBA">
                  <w:pPr>
                    <w:rPr>
                      <w:sz w:val="20"/>
                      <w:szCs w:val="20"/>
                    </w:rPr>
                  </w:pPr>
                  <w:sdt>
                    <w:sdtPr>
                      <w:id w:val="669508595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  <w:rPr>
                        <w:sz w:val="20"/>
                        <w:szCs w:val="20"/>
                      </w:rPr>
                    </w:sdtPr>
                    <w:sdtContent>
                      <w:r w:rsidRPr="76BA64C1" w:rsidR="3C066F49">
                        <w:rPr>
                          <w:rFonts w:ascii="MS Gothic" w:hAnsi="MS Gothic" w:eastAsia="MS Gothic"/>
                          <w:sz w:val="20"/>
                          <w:szCs w:val="20"/>
                        </w:rPr>
                        <w:t>☐</w:t>
                      </w:r>
                    </w:sdtContent>
                    <w:sdtEndPr>
                      <w:rPr>
                        <w:sz w:val="20"/>
                        <w:szCs w:val="20"/>
                      </w:rPr>
                    </w:sdtEndPr>
                  </w:sdt>
                  <w:r w:rsidRPr="76BA64C1" w:rsidR="006D308A">
                    <w:rPr>
                      <w:sz w:val="20"/>
                      <w:szCs w:val="20"/>
                    </w:rPr>
                    <w:t xml:space="preserve"> </w:t>
                  </w:r>
                  <w:r w:rsidRPr="76BA64C1" w:rsidR="1A4B423F">
                    <w:rPr>
                      <w:sz w:val="20"/>
                      <w:szCs w:val="20"/>
                    </w:rPr>
                    <w:t>Ontwikkeling</w:t>
                  </w:r>
                </w:p>
                <w:p w:rsidRPr="0057790C" w:rsidR="007D041C" w:rsidP="006D308A" w:rsidRDefault="006D308A" w14:paraId="00E31F6B" w14:textId="2266CB0F">
                  <w:pPr>
                    <w:rPr>
                      <w:b w:val="1"/>
                      <w:bCs w:val="1"/>
                      <w:sz w:val="20"/>
                      <w:szCs w:val="20"/>
                    </w:rPr>
                  </w:pPr>
                  <w:sdt>
                    <w:sdtPr>
                      <w:id w:val="489665059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  <w:rPr>
                        <w:sz w:val="20"/>
                        <w:szCs w:val="20"/>
                      </w:rPr>
                    </w:sdtPr>
                    <w:sdtContent>
                      <w:r w:rsidRPr="76BA64C1" w:rsidR="032C5AB9">
                        <w:rPr>
                          <w:rFonts w:ascii="MS Gothic" w:hAnsi="MS Gothic" w:eastAsia="MS Gothic"/>
                          <w:sz w:val="20"/>
                          <w:szCs w:val="20"/>
                        </w:rPr>
                        <w:t>☐</w:t>
                      </w:r>
                    </w:sdtContent>
                    <w:sdtEndPr>
                      <w:rPr>
                        <w:sz w:val="20"/>
                        <w:szCs w:val="20"/>
                      </w:rPr>
                    </w:sdtEndPr>
                  </w:sdt>
                  <w:r w:rsidRPr="76BA64C1" w:rsidR="006D308A">
                    <w:rPr>
                      <w:sz w:val="20"/>
                      <w:szCs w:val="20"/>
                    </w:rPr>
                    <w:t xml:space="preserve"> …</w:t>
                  </w:r>
                </w:p>
              </w:tc>
            </w:tr>
          </w:tbl>
          <w:p w:rsidR="007A2B36" w:rsidP="00BD320E" w:rsidRDefault="007A2B36" w14:paraId="1A10F6EB" w14:textId="6B88D946">
            <w:pPr>
              <w:rPr>
                <w:b/>
                <w:bCs/>
              </w:rPr>
            </w:pPr>
          </w:p>
          <w:p w:rsidRPr="00D07E64" w:rsidR="0067221C" w:rsidP="00BD320E" w:rsidRDefault="00C95859" w14:paraId="4E671E54" w14:textId="53D128A4">
            <w:pPr>
              <w:rPr>
                <w:b/>
                <w:bCs/>
                <w:color w:val="0070C0"/>
              </w:rPr>
            </w:pPr>
            <w:r w:rsidRPr="00D07E64">
              <w:rPr>
                <w:b/>
                <w:bCs/>
                <w:color w:val="0070C0"/>
              </w:rPr>
              <w:t>Verrijkt spel</w:t>
            </w:r>
          </w:p>
          <w:p w:rsidRPr="00BC08AA" w:rsidR="00077256" w:rsidRDefault="00BD5864" w14:paraId="7C1057CA" w14:textId="05DCF897">
            <w:pPr>
              <w:rPr>
                <w:i/>
                <w:iCs/>
                <w:sz w:val="16"/>
                <w:szCs w:val="16"/>
              </w:rPr>
            </w:pPr>
            <w:r>
              <w:rPr>
                <w:i/>
                <w:iCs/>
                <w:sz w:val="16"/>
                <w:szCs w:val="16"/>
              </w:rPr>
              <w:t xml:space="preserve">Wat is jouw bedoeling voor de ontwikkeling van de verrijking van de leeromgeving? </w:t>
            </w:r>
          </w:p>
          <w:tbl>
            <w:tblPr>
              <w:tblStyle w:val="Tabelraster"/>
              <w:tblW w:w="0" w:type="auto"/>
              <w:tblLook w:val="04A0" w:firstRow="1" w:lastRow="0" w:firstColumn="1" w:lastColumn="0" w:noHBand="0" w:noVBand="1"/>
            </w:tblPr>
            <w:tblGrid>
              <w:gridCol w:w="6411"/>
              <w:gridCol w:w="8505"/>
            </w:tblGrid>
            <w:tr w:rsidR="0026187A" w:rsidTr="00E24853" w14:paraId="5DBBBC7F" w14:textId="77777777">
              <w:trPr>
                <w:trHeight w:val="1003"/>
              </w:trPr>
              <w:tc>
                <w:tcPr>
                  <w:tcW w:w="6411" w:type="dxa"/>
                  <w:vMerge w:val="restart"/>
                </w:tcPr>
                <w:p w:rsidR="0026187A" w:rsidP="00BD320E" w:rsidRDefault="0026187A" w14:paraId="1C51759B" w14:textId="15CB11F2">
                  <w:r>
                    <w:t>Foto vóór verrijking</w:t>
                  </w:r>
                </w:p>
                <w:sdt>
                  <w:sdtPr>
                    <w:id w:val="907344149"/>
                    <w:showingPlcHdr/>
                    <w:picture/>
                  </w:sdtPr>
                  <w:sdtEndPr/>
                  <w:sdtContent>
                    <w:p w:rsidRPr="00655584" w:rsidR="0026187A" w:rsidP="00BD320E" w:rsidRDefault="00C606C7" w14:paraId="27BE6F3F" w14:textId="026DE92F">
                      <w:r>
                        <w:rPr>
                          <w:noProof/>
                        </w:rPr>
                        <w:drawing>
                          <wp:inline distT="0" distB="0" distL="0" distR="0" wp14:anchorId="17BF546B" wp14:editId="5D52DB4E">
                            <wp:extent cx="1524000" cy="1524000"/>
                            <wp:effectExtent l="0" t="0" r="0" b="0"/>
                            <wp:docPr id="2" name="Afbeelding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Afbeelding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524000" cy="15240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sdtContent>
                </w:sdt>
              </w:tc>
              <w:tc>
                <w:tcPr>
                  <w:tcW w:w="8505" w:type="dxa"/>
                  <w:vMerge w:val="restart"/>
                </w:tcPr>
                <w:p w:rsidR="0026187A" w:rsidP="00BD320E" w:rsidRDefault="0026187A" w14:paraId="22F496C9" w14:textId="77777777">
                  <w:r w:rsidRPr="006A7FAA">
                    <w:t>Foto na verrijking</w:t>
                  </w:r>
                </w:p>
                <w:sdt>
                  <w:sdtPr>
                    <w:id w:val="-952696072"/>
                    <w:showingPlcHdr/>
                    <w:picture/>
                  </w:sdtPr>
                  <w:sdtEndPr/>
                  <w:sdtContent>
                    <w:p w:rsidRPr="006A7FAA" w:rsidR="00FD1503" w:rsidP="00BD320E" w:rsidRDefault="00FD1503" w14:paraId="7826703D" w14:textId="69B2F226">
                      <w:r>
                        <w:rPr>
                          <w:noProof/>
                        </w:rPr>
                        <w:drawing>
                          <wp:inline distT="0" distB="0" distL="0" distR="0" wp14:anchorId="48CB5C63" wp14:editId="02D2BD40">
                            <wp:extent cx="1524000" cy="1524000"/>
                            <wp:effectExtent l="0" t="0" r="0" b="0"/>
                            <wp:docPr id="5" name="Afbeelding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524000" cy="15240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sdtContent>
                </w:sdt>
              </w:tc>
            </w:tr>
            <w:tr w:rsidR="0026187A" w:rsidTr="00E24853" w14:paraId="2483E6B3" w14:textId="77777777">
              <w:trPr>
                <w:trHeight w:val="1003"/>
              </w:trPr>
              <w:tc>
                <w:tcPr>
                  <w:tcW w:w="6411" w:type="dxa"/>
                  <w:vMerge/>
                </w:tcPr>
                <w:p w:rsidR="0026187A" w:rsidP="00BD320E" w:rsidRDefault="0026187A" w14:paraId="063B31BA" w14:textId="77777777">
                  <w:pPr>
                    <w:rPr>
                      <w:b/>
                      <w:bCs/>
                    </w:rPr>
                  </w:pPr>
                </w:p>
              </w:tc>
              <w:tc>
                <w:tcPr>
                  <w:tcW w:w="8505" w:type="dxa"/>
                  <w:vMerge/>
                </w:tcPr>
                <w:p w:rsidR="0026187A" w:rsidP="00BD320E" w:rsidRDefault="0026187A" w14:paraId="46FC2C0E" w14:textId="77777777">
                  <w:pPr>
                    <w:rPr>
                      <w:b/>
                      <w:bCs/>
                    </w:rPr>
                  </w:pPr>
                </w:p>
              </w:tc>
            </w:tr>
          </w:tbl>
          <w:p w:rsidR="00C95859" w:rsidP="00BD320E" w:rsidRDefault="00C95859" w14:paraId="3FF9D684" w14:textId="44901373">
            <w:pPr>
              <w:rPr>
                <w:b/>
                <w:bCs/>
              </w:rPr>
            </w:pPr>
          </w:p>
          <w:tbl>
            <w:tblPr>
              <w:tblStyle w:val="Tabelraster"/>
              <w:tblW w:w="0" w:type="auto"/>
              <w:tblLook w:val="04A0" w:firstRow="1" w:lastRow="0" w:firstColumn="1" w:lastColumn="0" w:noHBand="0" w:noVBand="1"/>
            </w:tblPr>
            <w:tblGrid>
              <w:gridCol w:w="1450"/>
              <w:gridCol w:w="4961"/>
              <w:gridCol w:w="1984"/>
              <w:gridCol w:w="6521"/>
            </w:tblGrid>
            <w:tr w:rsidRPr="0057790C" w:rsidR="00D85F84" w:rsidTr="19F44C9C" w14:paraId="00080BE0" w14:textId="77777777">
              <w:trPr>
                <w:trHeight w:val="1020"/>
              </w:trPr>
              <w:tc>
                <w:tcPr>
                  <w:tcW w:w="1450" w:type="dxa"/>
                </w:tcPr>
                <w:p w:rsidRPr="0057790C" w:rsidR="00D85F84" w:rsidP="00C32D8A" w:rsidRDefault="00D85F84" w14:paraId="4D389005" w14:textId="77777777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 xml:space="preserve">Aanleiding  </w:t>
                  </w:r>
                </w:p>
                <w:p w:rsidR="00D85F84" w:rsidP="00C32D8A" w:rsidRDefault="00D85F84" w14:paraId="6FB37CC8" w14:textId="63339719">
                  <w:pPr>
                    <w:rPr>
                      <w:b/>
                      <w:bCs/>
                      <w:sz w:val="20"/>
                      <w:szCs w:val="20"/>
                    </w:rPr>
                  </w:pPr>
                </w:p>
                <w:p w:rsidR="00D85F84" w:rsidP="00C32D8A" w:rsidRDefault="00D85F84" w14:paraId="53C6E696" w14:textId="77777777">
                  <w:pPr>
                    <w:rPr>
                      <w:b/>
                      <w:bCs/>
                      <w:sz w:val="20"/>
                      <w:szCs w:val="20"/>
                    </w:rPr>
                  </w:pPr>
                </w:p>
                <w:p w:rsidR="00D85F84" w:rsidP="00C32D8A" w:rsidRDefault="00D85F84" w14:paraId="1088F1EB" w14:textId="77777777">
                  <w:pPr>
                    <w:rPr>
                      <w:b/>
                      <w:bCs/>
                      <w:sz w:val="20"/>
                      <w:szCs w:val="20"/>
                    </w:rPr>
                  </w:pPr>
                </w:p>
                <w:p w:rsidR="00D85F84" w:rsidP="00C32D8A" w:rsidRDefault="00D85F84" w14:paraId="6DCBBD82" w14:textId="41A5F625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4961" w:type="dxa"/>
                </w:tcPr>
                <w:p w:rsidR="00D85F84" w:rsidP="00C32D8A" w:rsidRDefault="00D85F84" w14:paraId="46F5EA2B" w14:textId="79EFA5A8">
                  <w:pPr>
                    <w:rPr>
                      <w:b/>
                      <w:bCs/>
                      <w:sz w:val="20"/>
                      <w:szCs w:val="20"/>
                    </w:rPr>
                  </w:pPr>
                </w:p>
                <w:p w:rsidR="00D85F84" w:rsidP="00C32D8A" w:rsidRDefault="00D85F84" w14:paraId="63255B3F" w14:textId="77777777">
                  <w:pPr>
                    <w:rPr>
                      <w:b/>
                      <w:bCs/>
                      <w:sz w:val="20"/>
                      <w:szCs w:val="20"/>
                    </w:rPr>
                  </w:pPr>
                </w:p>
                <w:p w:rsidR="00E24853" w:rsidP="00C32D8A" w:rsidRDefault="00E24853" w14:paraId="3F4B78EB" w14:textId="77777777">
                  <w:pPr>
                    <w:rPr>
                      <w:sz w:val="20"/>
                      <w:szCs w:val="20"/>
                    </w:rPr>
                  </w:pPr>
                </w:p>
                <w:p w:rsidR="004D2F63" w:rsidP="00C32D8A" w:rsidRDefault="004D2F63" w14:paraId="51086E93" w14:textId="77777777">
                  <w:pPr>
                    <w:rPr>
                      <w:sz w:val="20"/>
                      <w:szCs w:val="20"/>
                    </w:rPr>
                  </w:pPr>
                </w:p>
                <w:p w:rsidR="00E24853" w:rsidP="00C32D8A" w:rsidRDefault="00E24853" w14:paraId="0DC546FE" w14:textId="77777777">
                  <w:pPr>
                    <w:rPr>
                      <w:sz w:val="20"/>
                      <w:szCs w:val="20"/>
                    </w:rPr>
                  </w:pPr>
                </w:p>
                <w:p w:rsidR="00E24853" w:rsidP="00C32D8A" w:rsidRDefault="00E24853" w14:paraId="7C270AC5" w14:textId="4499B63E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984" w:type="dxa"/>
                </w:tcPr>
                <w:p w:rsidR="22311650" w:rsidP="19F44C9C" w:rsidRDefault="22311650" w14:paraId="0EB1F984" w14:textId="13384381">
                  <w:r w:rsidRPr="19F44C9C">
                    <w:rPr>
                      <w:sz w:val="20"/>
                      <w:szCs w:val="20"/>
                    </w:rPr>
                    <w:t>Bedoeling voor de ontwikkeling</w:t>
                  </w:r>
                </w:p>
                <w:p w:rsidR="00D85F84" w:rsidP="00C32D8A" w:rsidRDefault="00D85F84" w14:paraId="514DD1EE" w14:textId="77777777">
                  <w:pPr>
                    <w:rPr>
                      <w:b/>
                      <w:bCs/>
                      <w:sz w:val="20"/>
                      <w:szCs w:val="20"/>
                    </w:rPr>
                  </w:pPr>
                </w:p>
                <w:p w:rsidR="00D85F84" w:rsidP="00C32D8A" w:rsidRDefault="00D85F84" w14:paraId="317B6A08" w14:textId="77777777">
                  <w:pPr>
                    <w:rPr>
                      <w:b/>
                      <w:bCs/>
                      <w:sz w:val="20"/>
                      <w:szCs w:val="20"/>
                    </w:rPr>
                  </w:pPr>
                </w:p>
                <w:p w:rsidR="00D85F84" w:rsidP="00C32D8A" w:rsidRDefault="00D85F84" w14:paraId="13FC071C" w14:textId="1F3B6F93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6521" w:type="dxa"/>
                </w:tcPr>
                <w:p w:rsidR="00D85F84" w:rsidP="00C32D8A" w:rsidRDefault="00D85F84" w14:paraId="132B3BF1" w14:textId="560B8BB8">
                  <w:pPr>
                    <w:rPr>
                      <w:b/>
                      <w:bCs/>
                      <w:sz w:val="20"/>
                      <w:szCs w:val="20"/>
                    </w:rPr>
                  </w:pPr>
                </w:p>
                <w:p w:rsidR="00D85F84" w:rsidP="00C32D8A" w:rsidRDefault="00D85F84" w14:paraId="7CA7366F" w14:textId="77777777">
                  <w:pPr>
                    <w:rPr>
                      <w:b/>
                      <w:bCs/>
                      <w:sz w:val="20"/>
                      <w:szCs w:val="20"/>
                    </w:rPr>
                  </w:pPr>
                </w:p>
                <w:p w:rsidR="00D85F84" w:rsidP="00C32D8A" w:rsidRDefault="00D85F84" w14:paraId="35E02EC5" w14:textId="77777777">
                  <w:pPr>
                    <w:rPr>
                      <w:b/>
                      <w:bCs/>
                      <w:sz w:val="20"/>
                      <w:szCs w:val="20"/>
                    </w:rPr>
                  </w:pPr>
                </w:p>
                <w:p w:rsidRPr="0057790C" w:rsidR="00D85F84" w:rsidP="00C32D8A" w:rsidRDefault="00D85F84" w14:paraId="70B58DA6" w14:textId="77777777">
                  <w:pPr>
                    <w:rPr>
                      <w:b/>
                      <w:bCs/>
                      <w:sz w:val="20"/>
                      <w:szCs w:val="20"/>
                    </w:rPr>
                  </w:pPr>
                </w:p>
              </w:tc>
            </w:tr>
            <w:tr w:rsidRPr="0057790C" w:rsidR="00E24853" w:rsidTr="19F44C9C" w14:paraId="7B7E5CA4" w14:textId="77777777">
              <w:trPr>
                <w:trHeight w:val="1020"/>
              </w:trPr>
              <w:tc>
                <w:tcPr>
                  <w:tcW w:w="1450" w:type="dxa"/>
                </w:tcPr>
                <w:p w:rsidR="00E24853" w:rsidP="19F44C9C" w:rsidRDefault="22311650" w14:paraId="3F89EE3F" w14:textId="7B0D52F6">
                  <w:r w:rsidRPr="19F44C9C">
                    <w:rPr>
                      <w:sz w:val="20"/>
                      <w:szCs w:val="20"/>
                    </w:rPr>
                    <w:t>Materialen / leermiddelen</w:t>
                  </w:r>
                </w:p>
              </w:tc>
              <w:tc>
                <w:tcPr>
                  <w:tcW w:w="4961" w:type="dxa"/>
                </w:tcPr>
                <w:p w:rsidR="00E24853" w:rsidP="00E24853" w:rsidRDefault="00E24853" w14:paraId="7B9F0E11" w14:textId="77777777">
                  <w:pPr>
                    <w:rPr>
                      <w:b/>
                      <w:bCs/>
                      <w:sz w:val="20"/>
                      <w:szCs w:val="20"/>
                    </w:rPr>
                  </w:pPr>
                </w:p>
                <w:p w:rsidR="004D2F63" w:rsidP="00E24853" w:rsidRDefault="004D2F63" w14:paraId="4506B91C" w14:textId="77777777">
                  <w:pPr>
                    <w:rPr>
                      <w:b/>
                      <w:bCs/>
                      <w:sz w:val="20"/>
                      <w:szCs w:val="20"/>
                    </w:rPr>
                  </w:pPr>
                </w:p>
                <w:p w:rsidR="004D2F63" w:rsidP="00E24853" w:rsidRDefault="004D2F63" w14:paraId="29FC6994" w14:textId="77777777">
                  <w:pPr>
                    <w:rPr>
                      <w:b/>
                      <w:bCs/>
                      <w:sz w:val="20"/>
                      <w:szCs w:val="20"/>
                    </w:rPr>
                  </w:pPr>
                </w:p>
                <w:p w:rsidR="00E24853" w:rsidP="00E24853" w:rsidRDefault="00E24853" w14:paraId="19D798FA" w14:textId="77777777">
                  <w:pPr>
                    <w:rPr>
                      <w:b/>
                      <w:bCs/>
                      <w:sz w:val="20"/>
                      <w:szCs w:val="20"/>
                    </w:rPr>
                  </w:pPr>
                </w:p>
                <w:p w:rsidR="00E24853" w:rsidP="00E24853" w:rsidRDefault="00E24853" w14:paraId="2985B544" w14:textId="77777777">
                  <w:pPr>
                    <w:rPr>
                      <w:b/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1984" w:type="dxa"/>
                </w:tcPr>
                <w:p w:rsidR="00E24853" w:rsidP="00E24853" w:rsidRDefault="00E24853" w14:paraId="0987BC09" w14:textId="67F4F862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Observatiepunt(en)</w:t>
                  </w:r>
                </w:p>
              </w:tc>
              <w:tc>
                <w:tcPr>
                  <w:tcW w:w="6521" w:type="dxa"/>
                </w:tcPr>
                <w:p w:rsidRPr="006D308A" w:rsidR="006D308A" w:rsidP="006D308A" w:rsidRDefault="00BC18D6" w14:paraId="280136D0" w14:textId="77777777">
                  <w:pPr>
                    <w:jc w:val="left"/>
                    <w:rPr>
                      <w:sz w:val="20"/>
                      <w:szCs w:val="20"/>
                    </w:rPr>
                  </w:pPr>
                  <w:sdt>
                    <w:sdtPr>
                      <w:rPr>
                        <w:sz w:val="20"/>
                        <w:szCs w:val="20"/>
                      </w:rPr>
                      <w:id w:val="-1037732493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Pr="006D308A" w:rsidR="006D308A">
                        <w:rPr>
                          <w:rFonts w:hint="eastAsia" w:ascii="MS Gothic" w:hAnsi="MS Gothic" w:eastAsia="MS Gothic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 w:rsidRPr="006D308A" w:rsidR="006D308A">
                    <w:rPr>
                      <w:sz w:val="20"/>
                      <w:szCs w:val="20"/>
                    </w:rPr>
                    <w:t xml:space="preserve"> </w:t>
                  </w:r>
                  <w:r w:rsidR="006D308A">
                    <w:rPr>
                      <w:sz w:val="20"/>
                      <w:szCs w:val="20"/>
                    </w:rPr>
                    <w:t>Welbevinden</w:t>
                  </w:r>
                  <w:r w:rsidRPr="006D308A" w:rsidR="006D308A">
                    <w:br/>
                  </w:r>
                  <w:sdt>
                    <w:sdtPr>
                      <w:rPr>
                        <w:sz w:val="20"/>
                        <w:szCs w:val="20"/>
                      </w:rPr>
                      <w:id w:val="467404223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Pr="006D308A" w:rsidR="006D308A">
                        <w:rPr>
                          <w:rFonts w:hint="eastAsia" w:ascii="MS Gothic" w:hAnsi="MS Gothic" w:eastAsia="MS Gothic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 w:rsidRPr="006D308A" w:rsidR="006D308A">
                    <w:rPr>
                      <w:sz w:val="20"/>
                      <w:szCs w:val="20"/>
                    </w:rPr>
                    <w:t xml:space="preserve"> </w:t>
                  </w:r>
                  <w:r w:rsidR="006D308A">
                    <w:rPr>
                      <w:sz w:val="20"/>
                      <w:szCs w:val="20"/>
                    </w:rPr>
                    <w:t>Betrokkenheid</w:t>
                  </w:r>
                </w:p>
                <w:p w:rsidRPr="006D308A" w:rsidR="006D308A" w:rsidP="006D308A" w:rsidRDefault="00BC18D6" w14:paraId="51A0A234" w14:textId="39CA258B">
                  <w:pPr>
                    <w:rPr>
                      <w:sz w:val="20"/>
                      <w:szCs w:val="20"/>
                    </w:rPr>
                  </w:pPr>
                  <w:sdt>
                    <w:sdtPr>
                      <w:rPr>
                        <w:sz w:val="20"/>
                        <w:szCs w:val="20"/>
                      </w:rPr>
                      <w:id w:val="-1072891586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Pr="19F44C9C" w:rsidR="006D308A">
                        <w:rPr>
                          <w:rFonts w:ascii="MS Gothic" w:hAnsi="MS Gothic" w:eastAsia="MS Gothic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 w:rsidRPr="19F44C9C" w:rsidR="006D308A">
                    <w:rPr>
                      <w:sz w:val="20"/>
                      <w:szCs w:val="20"/>
                    </w:rPr>
                    <w:t xml:space="preserve"> </w:t>
                  </w:r>
                  <w:r w:rsidRPr="19F44C9C" w:rsidR="1A479488">
                    <w:rPr>
                      <w:sz w:val="20"/>
                      <w:szCs w:val="20"/>
                    </w:rPr>
                    <w:t>Ontwikkeling</w:t>
                  </w:r>
                </w:p>
                <w:p w:rsidR="00E24853" w:rsidP="006D308A" w:rsidRDefault="00BC18D6" w14:paraId="37455FF0" w14:textId="1A7B7A29">
                  <w:pPr>
                    <w:rPr>
                      <w:b/>
                      <w:bCs/>
                      <w:sz w:val="20"/>
                      <w:szCs w:val="20"/>
                    </w:rPr>
                  </w:pPr>
                  <w:sdt>
                    <w:sdtPr>
                      <w:rPr>
                        <w:sz w:val="20"/>
                        <w:szCs w:val="20"/>
                      </w:rPr>
                      <w:id w:val="677782634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Pr="006D308A" w:rsidR="006D308A">
                        <w:rPr>
                          <w:rFonts w:hint="eastAsia" w:ascii="MS Gothic" w:hAnsi="MS Gothic" w:eastAsia="MS Gothic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 w:rsidRPr="006D308A" w:rsidR="006D308A">
                    <w:rPr>
                      <w:sz w:val="20"/>
                      <w:szCs w:val="20"/>
                    </w:rPr>
                    <w:t xml:space="preserve"> </w:t>
                  </w:r>
                  <w:r w:rsidR="006D308A">
                    <w:rPr>
                      <w:sz w:val="20"/>
                      <w:szCs w:val="20"/>
                    </w:rPr>
                    <w:t>…</w:t>
                  </w:r>
                </w:p>
              </w:tc>
            </w:tr>
          </w:tbl>
          <w:p w:rsidRPr="009F4B91" w:rsidR="00E24853" w:rsidP="00BD320E" w:rsidRDefault="00E24853" w14:paraId="6853FFE7" w14:textId="7DE3B737">
            <w:pPr>
              <w:rPr>
                <w:b/>
                <w:bCs/>
              </w:rPr>
            </w:pPr>
          </w:p>
        </w:tc>
      </w:tr>
      <w:tr w:rsidRPr="00551641" w:rsidR="00F65724" w:rsidTr="76BA64C1" w14:paraId="2389446F" w14:textId="77777777">
        <w:tc>
          <w:tcPr>
            <w:tcW w:w="15398" w:type="dxa"/>
            <w:gridSpan w:val="2"/>
            <w:shd w:val="clear" w:color="auto" w:fill="663366"/>
            <w:tcMar/>
          </w:tcPr>
          <w:p w:rsidRPr="009F4B91" w:rsidR="003E3852" w:rsidRDefault="0026187A" w14:paraId="0889A4F0" w14:textId="2CB4AA40">
            <w:pPr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  <w:sz w:val="26"/>
                <w:szCs w:val="26"/>
              </w:rPr>
              <w:lastRenderedPageBreak/>
              <w:t>ON</w:t>
            </w:r>
            <w:r w:rsidR="009C27A0">
              <w:rPr>
                <w:b/>
                <w:bCs/>
                <w:color w:val="FFFFFF" w:themeColor="background1"/>
                <w:sz w:val="26"/>
                <w:szCs w:val="26"/>
              </w:rPr>
              <w:t>TWERP SPEEL-WERKTIJD</w:t>
            </w:r>
          </w:p>
        </w:tc>
      </w:tr>
      <w:tr w:rsidRPr="009F4B91" w:rsidR="003E3852" w:rsidTr="76BA64C1" w14:paraId="2FEBBC7C" w14:textId="77777777">
        <w:trPr>
          <w:trHeight w:val="9645"/>
        </w:trPr>
        <w:tc>
          <w:tcPr>
            <w:tcW w:w="15398" w:type="dxa"/>
            <w:gridSpan w:val="2"/>
            <w:tcMar/>
          </w:tcPr>
          <w:p w:rsidR="003E3852" w:rsidP="002B2794" w:rsidRDefault="00146034" w14:paraId="64132778" w14:textId="0FD500F2">
            <w:pPr>
              <w:jc w:val="left"/>
              <w:rPr>
                <w:b/>
                <w:bCs/>
              </w:rPr>
            </w:pPr>
            <w:r w:rsidRPr="009F4B91">
              <w:rPr>
                <w:b/>
                <w:bCs/>
              </w:rPr>
              <w:t xml:space="preserve"> </w:t>
            </w:r>
          </w:p>
          <w:tbl>
            <w:tblPr>
              <w:tblStyle w:val="Tabelraster"/>
              <w:tblW w:w="15199" w:type="dxa"/>
              <w:tblLook w:val="04A0" w:firstRow="1" w:lastRow="0" w:firstColumn="1" w:lastColumn="0" w:noHBand="0" w:noVBand="1"/>
            </w:tblPr>
            <w:tblGrid>
              <w:gridCol w:w="5066"/>
              <w:gridCol w:w="5066"/>
              <w:gridCol w:w="5067"/>
            </w:tblGrid>
            <w:tr w:rsidRPr="009F4B91" w:rsidR="007903A2" w:rsidTr="19F44C9C" w14:paraId="4FCB9EE7" w14:textId="77777777">
              <w:trPr>
                <w:trHeight w:val="320"/>
              </w:trPr>
              <w:tc>
                <w:tcPr>
                  <w:tcW w:w="15199" w:type="dxa"/>
                  <w:gridSpan w:val="3"/>
                  <w:shd w:val="clear" w:color="auto" w:fill="auto"/>
                </w:tcPr>
                <w:p w:rsidRPr="009F4B91" w:rsidR="007903A2" w:rsidP="007903A2" w:rsidRDefault="007903A2" w14:paraId="025C0A71" w14:textId="7057B27A">
                  <w:pPr>
                    <w:jc w:val="left"/>
                    <w:rPr>
                      <w:b/>
                      <w:bCs/>
                    </w:rPr>
                  </w:pPr>
                  <w:r w:rsidRPr="009F4B91">
                    <w:rPr>
                      <w:b/>
                      <w:bCs/>
                    </w:rPr>
                    <w:t>FASERING</w:t>
                  </w:r>
                </w:p>
              </w:tc>
            </w:tr>
            <w:tr w:rsidRPr="009F4B91" w:rsidR="00263B4F" w:rsidTr="19F44C9C" w14:paraId="479AB195" w14:textId="77777777">
              <w:trPr>
                <w:trHeight w:val="70"/>
              </w:trPr>
              <w:tc>
                <w:tcPr>
                  <w:tcW w:w="15199" w:type="dxa"/>
                  <w:gridSpan w:val="3"/>
                </w:tcPr>
                <w:p w:rsidRPr="00263B4F" w:rsidR="00895517" w:rsidP="002B2794" w:rsidRDefault="00263B4F" w14:paraId="7AA5D99F" w14:textId="36C470D2">
                  <w:pPr>
                    <w:jc w:val="left"/>
                    <w:rPr>
                      <w:b/>
                      <w:bCs/>
                      <w:sz w:val="20"/>
                      <w:szCs w:val="20"/>
                    </w:rPr>
                  </w:pPr>
                  <w:r w:rsidRPr="00263B4F">
                    <w:rPr>
                      <w:b/>
                      <w:bCs/>
                      <w:sz w:val="20"/>
                      <w:szCs w:val="20"/>
                    </w:rPr>
                    <w:t>Start</w:t>
                  </w:r>
                  <w:r w:rsidR="007903A2">
                    <w:rPr>
                      <w:b/>
                      <w:bCs/>
                      <w:sz w:val="20"/>
                      <w:szCs w:val="20"/>
                    </w:rPr>
                    <w:t xml:space="preserve"> </w:t>
                  </w:r>
                  <w:r w:rsidR="007903A2">
                    <w:rPr>
                      <w:b/>
                      <w:bCs/>
                      <w:sz w:val="20"/>
                      <w:szCs w:val="20"/>
                    </w:rPr>
                    <w:br/>
                  </w:r>
                  <w:r w:rsidRPr="00511472" w:rsidR="00895517">
                    <w:rPr>
                      <w:sz w:val="17"/>
                      <w:szCs w:val="17"/>
                    </w:rPr>
                    <w:t>…. minuten (max 10)</w:t>
                  </w:r>
                </w:p>
              </w:tc>
            </w:tr>
            <w:tr w:rsidRPr="009F4B91" w:rsidR="007903A2" w:rsidTr="19F44C9C" w14:paraId="77AA1126" w14:textId="77777777">
              <w:trPr>
                <w:trHeight w:val="1440"/>
              </w:trPr>
              <w:tc>
                <w:tcPr>
                  <w:tcW w:w="15199" w:type="dxa"/>
                  <w:gridSpan w:val="3"/>
                </w:tcPr>
                <w:p w:rsidR="007903A2" w:rsidP="00334BCB" w:rsidRDefault="009C7B2B" w14:paraId="016E6C04" w14:textId="7608623C">
                  <w:pPr>
                    <w:jc w:val="left"/>
                    <w:rPr>
                      <w:i/>
                      <w:iCs/>
                      <w:sz w:val="17"/>
                      <w:szCs w:val="17"/>
                    </w:rPr>
                  </w:pPr>
                  <w:r w:rsidRPr="007903A2">
                    <w:rPr>
                      <w:color w:val="ED7D31" w:themeColor="accent2"/>
                      <w:sz w:val="20"/>
                      <w:szCs w:val="20"/>
                    </w:rPr>
                    <w:t>Toneelmeester</w:t>
                  </w:r>
                  <w:r>
                    <w:rPr>
                      <w:i/>
                      <w:iCs/>
                      <w:sz w:val="17"/>
                      <w:szCs w:val="17"/>
                    </w:rPr>
                    <w:br/>
                  </w:r>
                  <w:r w:rsidRPr="00511472" w:rsidR="00B4718D">
                    <w:rPr>
                      <w:i/>
                      <w:iCs/>
                      <w:sz w:val="17"/>
                      <w:szCs w:val="17"/>
                    </w:rPr>
                    <w:t xml:space="preserve">Hoe wek je </w:t>
                  </w:r>
                  <w:r w:rsidRPr="00511472" w:rsidR="00511472">
                    <w:rPr>
                      <w:i/>
                      <w:iCs/>
                      <w:sz w:val="17"/>
                      <w:szCs w:val="17"/>
                    </w:rPr>
                    <w:t>interess</w:t>
                  </w:r>
                  <w:r w:rsidR="002013FF">
                    <w:rPr>
                      <w:i/>
                      <w:iCs/>
                      <w:sz w:val="17"/>
                      <w:szCs w:val="17"/>
                    </w:rPr>
                    <w:t xml:space="preserve">e in </w:t>
                  </w:r>
                  <w:r w:rsidR="006F7A4D">
                    <w:rPr>
                      <w:i/>
                      <w:iCs/>
                      <w:sz w:val="17"/>
                      <w:szCs w:val="17"/>
                    </w:rPr>
                    <w:t>leermiddelen</w:t>
                  </w:r>
                  <w:r w:rsidR="002013FF">
                    <w:rPr>
                      <w:i/>
                      <w:iCs/>
                      <w:sz w:val="17"/>
                      <w:szCs w:val="17"/>
                    </w:rPr>
                    <w:t xml:space="preserve"> </w:t>
                  </w:r>
                  <w:r w:rsidR="006F7A4D">
                    <w:rPr>
                      <w:i/>
                      <w:iCs/>
                      <w:sz w:val="17"/>
                      <w:szCs w:val="17"/>
                    </w:rPr>
                    <w:t>/ een hoek</w:t>
                  </w:r>
                  <w:r w:rsidR="002013FF">
                    <w:rPr>
                      <w:i/>
                      <w:iCs/>
                      <w:sz w:val="17"/>
                      <w:szCs w:val="17"/>
                    </w:rPr>
                    <w:t xml:space="preserve">? </w:t>
                  </w:r>
                  <w:r w:rsidRPr="00511472" w:rsidR="00511472">
                    <w:rPr>
                      <w:i/>
                      <w:iCs/>
                      <w:sz w:val="17"/>
                      <w:szCs w:val="17"/>
                    </w:rPr>
                    <w:t xml:space="preserve"> </w:t>
                  </w:r>
                  <w:r w:rsidRPr="00511472" w:rsidR="00B4718D">
                    <w:rPr>
                      <w:sz w:val="17"/>
                      <w:szCs w:val="17"/>
                    </w:rPr>
                    <w:br/>
                  </w:r>
                  <w:r w:rsidRPr="00334BCB" w:rsidR="00334BCB">
                    <w:rPr>
                      <w:i/>
                      <w:iCs/>
                      <w:sz w:val="17"/>
                      <w:szCs w:val="17"/>
                    </w:rPr>
                    <w:t>Welk</w:t>
                  </w:r>
                  <w:r w:rsidR="00D270C5">
                    <w:rPr>
                      <w:i/>
                      <w:iCs/>
                      <w:sz w:val="17"/>
                      <w:szCs w:val="17"/>
                    </w:rPr>
                    <w:t xml:space="preserve"> procesdoel </w:t>
                  </w:r>
                  <w:r w:rsidR="00334BCB">
                    <w:rPr>
                      <w:i/>
                      <w:iCs/>
                      <w:sz w:val="17"/>
                      <w:szCs w:val="17"/>
                    </w:rPr>
                    <w:t xml:space="preserve">wil je </w:t>
                  </w:r>
                  <w:r w:rsidR="00D270C5">
                    <w:rPr>
                      <w:i/>
                      <w:iCs/>
                      <w:sz w:val="17"/>
                      <w:szCs w:val="17"/>
                    </w:rPr>
                    <w:t xml:space="preserve">centraal stellen? </w:t>
                  </w:r>
                </w:p>
                <w:p w:rsidR="00D270C5" w:rsidP="00334BCB" w:rsidRDefault="002013FF" w14:paraId="453F1E58" w14:textId="2F0D31B3">
                  <w:pPr>
                    <w:jc w:val="left"/>
                    <w:rPr>
                      <w:i/>
                      <w:iCs/>
                      <w:sz w:val="17"/>
                      <w:szCs w:val="17"/>
                    </w:rPr>
                  </w:pPr>
                  <w:r>
                    <w:rPr>
                      <w:i/>
                      <w:iCs/>
                      <w:sz w:val="17"/>
                      <w:szCs w:val="17"/>
                    </w:rPr>
                    <w:t>Hoe zorg je voor een kort een krachtig keuzemoment?</w:t>
                  </w:r>
                </w:p>
                <w:p w:rsidRPr="009F4B91" w:rsidR="00D270C5" w:rsidP="00334BCB" w:rsidRDefault="00D270C5" w14:paraId="3FD0C18C" w14:textId="18EDCCEE">
                  <w:pPr>
                    <w:jc w:val="left"/>
                    <w:rPr>
                      <w:sz w:val="16"/>
                      <w:szCs w:val="16"/>
                    </w:rPr>
                  </w:pPr>
                </w:p>
              </w:tc>
            </w:tr>
            <w:tr w:rsidRPr="009F4B91" w:rsidR="0053330A" w:rsidTr="19F44C9C" w14:paraId="29D65123" w14:textId="77777777">
              <w:trPr>
                <w:trHeight w:val="154"/>
              </w:trPr>
              <w:tc>
                <w:tcPr>
                  <w:tcW w:w="15199" w:type="dxa"/>
                  <w:gridSpan w:val="3"/>
                </w:tcPr>
                <w:p w:rsidR="0053330A" w:rsidP="0053330A" w:rsidRDefault="0053330A" w14:paraId="109FE723" w14:textId="77777777">
                  <w:pPr>
                    <w:jc w:val="left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b/>
                      <w:bCs/>
                      <w:sz w:val="20"/>
                      <w:szCs w:val="20"/>
                    </w:rPr>
                    <w:t>Kern</w:t>
                  </w:r>
                </w:p>
                <w:p w:rsidRPr="00511472" w:rsidR="00895517" w:rsidP="0053330A" w:rsidRDefault="00895517" w14:paraId="68D2A055" w14:textId="05D816DC">
                  <w:pPr>
                    <w:jc w:val="left"/>
                    <w:rPr>
                      <w:sz w:val="17"/>
                      <w:szCs w:val="17"/>
                    </w:rPr>
                  </w:pPr>
                  <w:r w:rsidRPr="00511472">
                    <w:rPr>
                      <w:sz w:val="17"/>
                      <w:szCs w:val="17"/>
                    </w:rPr>
                    <w:t>…. minuten</w:t>
                  </w:r>
                </w:p>
              </w:tc>
            </w:tr>
            <w:tr w:rsidRPr="009F4B91" w:rsidR="005D3C13" w:rsidTr="19F44C9C" w14:paraId="47B26BC5" w14:textId="77777777">
              <w:trPr>
                <w:trHeight w:val="465"/>
              </w:trPr>
              <w:tc>
                <w:tcPr>
                  <w:tcW w:w="5066" w:type="dxa"/>
                </w:tcPr>
                <w:p w:rsidR="005D3C13" w:rsidP="005D3C13" w:rsidRDefault="005D3C13" w14:paraId="2BDCB24E" w14:textId="77777777">
                  <w:pPr>
                    <w:jc w:val="left"/>
                    <w:rPr>
                      <w:b/>
                      <w:bCs/>
                      <w:color w:val="0070C0"/>
                      <w:sz w:val="20"/>
                      <w:szCs w:val="20"/>
                    </w:rPr>
                  </w:pPr>
                  <w:r w:rsidRPr="00D07E64">
                    <w:rPr>
                      <w:b/>
                      <w:bCs/>
                      <w:color w:val="0070C0"/>
                      <w:sz w:val="20"/>
                      <w:szCs w:val="20"/>
                    </w:rPr>
                    <w:t>Vrij spel</w:t>
                  </w:r>
                </w:p>
                <w:p w:rsidRPr="0046626D" w:rsidR="00DF0DF2" w:rsidP="005D3C13" w:rsidRDefault="00DF0DF2" w14:paraId="1D4885E8" w14:textId="41B90E28">
                  <w:pPr>
                    <w:jc w:val="left"/>
                    <w:rPr>
                      <w:b/>
                      <w:bCs/>
                      <w:color w:val="0070C0"/>
                      <w:sz w:val="20"/>
                      <w:szCs w:val="20"/>
                    </w:rPr>
                  </w:pPr>
                  <w:r w:rsidRPr="00DF0DF2">
                    <w:rPr>
                      <w:color w:val="ED7D31" w:themeColor="accent2"/>
                      <w:sz w:val="20"/>
                      <w:szCs w:val="20"/>
                    </w:rPr>
                    <w:t>Toeschouwer</w:t>
                  </w:r>
                  <w:r w:rsidRPr="00DF0DF2">
                    <w:rPr>
                      <w:color w:val="ED7D31" w:themeColor="accent2"/>
                    </w:rPr>
                    <w:br/>
                  </w:r>
                  <w:r w:rsidRPr="00DF0DF2">
                    <w:rPr>
                      <w:color w:val="ED7D31" w:themeColor="accent2"/>
                      <w:sz w:val="20"/>
                      <w:szCs w:val="20"/>
                    </w:rPr>
                    <w:t>Toneelmeester</w:t>
                  </w:r>
                </w:p>
              </w:tc>
              <w:tc>
                <w:tcPr>
                  <w:tcW w:w="5066" w:type="dxa"/>
                </w:tcPr>
                <w:p w:rsidR="005D3C13" w:rsidP="0053330A" w:rsidRDefault="005D3C13" w14:paraId="5B8D177D" w14:textId="77777777">
                  <w:pPr>
                    <w:jc w:val="left"/>
                    <w:rPr>
                      <w:b/>
                      <w:bCs/>
                      <w:color w:val="0070C0"/>
                      <w:sz w:val="20"/>
                      <w:szCs w:val="20"/>
                    </w:rPr>
                  </w:pPr>
                  <w:r w:rsidRPr="00D07E64">
                    <w:rPr>
                      <w:b/>
                      <w:bCs/>
                      <w:color w:val="0070C0"/>
                      <w:sz w:val="20"/>
                      <w:szCs w:val="20"/>
                    </w:rPr>
                    <w:t>Vrij begeleid spel</w:t>
                  </w:r>
                </w:p>
                <w:p w:rsidRPr="00DF0DF2" w:rsidR="00DF0DF2" w:rsidP="00DF0DF2" w:rsidRDefault="00DF0DF2" w14:paraId="6DDB79E3" w14:textId="77777777">
                  <w:pPr>
                    <w:rPr>
                      <w:color w:val="ED7D31" w:themeColor="accent2"/>
                      <w:sz w:val="20"/>
                      <w:szCs w:val="20"/>
                    </w:rPr>
                  </w:pPr>
                  <w:r w:rsidRPr="00DF0DF2">
                    <w:rPr>
                      <w:color w:val="ED7D31" w:themeColor="accent2"/>
                      <w:sz w:val="20"/>
                      <w:szCs w:val="20"/>
                    </w:rPr>
                    <w:t>Spelmaatje</w:t>
                  </w:r>
                </w:p>
                <w:p w:rsidRPr="00DF0DF2" w:rsidR="00DF0DF2" w:rsidP="00DF0DF2" w:rsidRDefault="00DF0DF2" w14:paraId="0245E10A" w14:textId="6ABB4592">
                  <w:pPr>
                    <w:rPr>
                      <w:color w:val="ED7D31" w:themeColor="accent2"/>
                      <w:sz w:val="20"/>
                      <w:szCs w:val="20"/>
                    </w:rPr>
                  </w:pPr>
                  <w:r w:rsidRPr="00DF0DF2">
                    <w:rPr>
                      <w:color w:val="ED7D31" w:themeColor="accent2"/>
                      <w:sz w:val="20"/>
                      <w:szCs w:val="20"/>
                    </w:rPr>
                    <w:t>Regisseur</w:t>
                  </w:r>
                </w:p>
              </w:tc>
              <w:tc>
                <w:tcPr>
                  <w:tcW w:w="5067" w:type="dxa"/>
                </w:tcPr>
                <w:p w:rsidRPr="00DF0DF2" w:rsidR="00DF0DF2" w:rsidP="00DF0DF2" w:rsidRDefault="005D3C13" w14:paraId="234C3B4B" w14:textId="6F5F91EA">
                  <w:pPr>
                    <w:jc w:val="left"/>
                    <w:rPr>
                      <w:color w:val="ED7D31" w:themeColor="accent2"/>
                      <w:sz w:val="20"/>
                      <w:szCs w:val="20"/>
                    </w:rPr>
                  </w:pPr>
                  <w:r w:rsidRPr="00D07E64">
                    <w:rPr>
                      <w:b/>
                      <w:bCs/>
                      <w:color w:val="0070C0"/>
                      <w:sz w:val="20"/>
                      <w:szCs w:val="20"/>
                    </w:rPr>
                    <w:t>Begeleid</w:t>
                  </w:r>
                  <w:r w:rsidR="00DF0DF2">
                    <w:rPr>
                      <w:b/>
                      <w:bCs/>
                      <w:color w:val="0070C0"/>
                      <w:sz w:val="20"/>
                      <w:szCs w:val="20"/>
                    </w:rPr>
                    <w:t xml:space="preserve"> </w:t>
                  </w:r>
                  <w:r w:rsidRPr="00D07E64">
                    <w:rPr>
                      <w:b/>
                      <w:bCs/>
                      <w:color w:val="0070C0"/>
                      <w:sz w:val="20"/>
                      <w:szCs w:val="20"/>
                    </w:rPr>
                    <w:t>spel</w:t>
                  </w:r>
                  <w:r w:rsidR="00DF0DF2">
                    <w:rPr>
                      <w:b/>
                      <w:bCs/>
                      <w:color w:val="0070C0"/>
                      <w:sz w:val="20"/>
                      <w:szCs w:val="20"/>
                    </w:rPr>
                    <w:br/>
                  </w:r>
                  <w:r w:rsidRPr="00DF0DF2" w:rsidR="00DF0DF2">
                    <w:rPr>
                      <w:color w:val="ED7D31" w:themeColor="accent2"/>
                      <w:sz w:val="20"/>
                      <w:szCs w:val="20"/>
                    </w:rPr>
                    <w:t xml:space="preserve">Spelleider </w:t>
                  </w:r>
                </w:p>
                <w:p w:rsidRPr="0046626D" w:rsidR="00F270D5" w:rsidP="00DF0DF2" w:rsidRDefault="00DF0DF2" w14:paraId="4DD6E23F" w14:textId="4CF8F67D">
                  <w:pPr>
                    <w:jc w:val="left"/>
                    <w:rPr>
                      <w:b/>
                      <w:bCs/>
                      <w:color w:val="0070C0"/>
                      <w:sz w:val="20"/>
                      <w:szCs w:val="20"/>
                    </w:rPr>
                  </w:pPr>
                  <w:r w:rsidRPr="00DF0DF2">
                    <w:rPr>
                      <w:color w:val="ED7D31" w:themeColor="accent2"/>
                      <w:sz w:val="20"/>
                      <w:szCs w:val="20"/>
                    </w:rPr>
                    <w:t>Instructeur</w:t>
                  </w:r>
                </w:p>
              </w:tc>
            </w:tr>
            <w:tr w:rsidRPr="009F4B91" w:rsidR="0053330A" w:rsidTr="19F44C9C" w14:paraId="00A30FBA" w14:textId="77777777">
              <w:trPr>
                <w:trHeight w:val="2256"/>
              </w:trPr>
              <w:tc>
                <w:tcPr>
                  <w:tcW w:w="5066" w:type="dxa"/>
                </w:tcPr>
                <w:p w:rsidR="0053330A" w:rsidP="0053330A" w:rsidRDefault="0053330A" w14:paraId="314E7C1F" w14:textId="711B228B">
                  <w:pPr>
                    <w:jc w:val="left"/>
                    <w:rPr>
                      <w:i/>
                      <w:iCs/>
                      <w:sz w:val="17"/>
                      <w:szCs w:val="17"/>
                    </w:rPr>
                  </w:pPr>
                  <w:r>
                    <w:rPr>
                      <w:i/>
                      <w:iCs/>
                      <w:sz w:val="17"/>
                      <w:szCs w:val="17"/>
                    </w:rPr>
                    <w:t>Wat hebben de kinderen nodig om te blijven spelen?</w:t>
                  </w:r>
                </w:p>
                <w:p w:rsidR="0053330A" w:rsidP="0053330A" w:rsidRDefault="00524BEA" w14:paraId="23965F7B" w14:textId="4B69BBD3">
                  <w:pPr>
                    <w:jc w:val="left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i/>
                      <w:iCs/>
                      <w:noProof/>
                      <w:sz w:val="20"/>
                      <w:szCs w:val="20"/>
                      <w14:ligatures w14:val="none"/>
                    </w:rPr>
                    <w:drawing>
                      <wp:anchor distT="0" distB="0" distL="114300" distR="114300" simplePos="0" relativeHeight="251658244" behindDoc="1" locked="0" layoutInCell="1" allowOverlap="1" wp14:anchorId="4C657E73" wp14:editId="685543B6">
                        <wp:simplePos x="0" y="0"/>
                        <wp:positionH relativeFrom="column">
                          <wp:posOffset>593090</wp:posOffset>
                        </wp:positionH>
                        <wp:positionV relativeFrom="paragraph">
                          <wp:posOffset>121285</wp:posOffset>
                        </wp:positionV>
                        <wp:extent cx="723900" cy="723900"/>
                        <wp:effectExtent l="0" t="0" r="0" b="0"/>
                        <wp:wrapNone/>
                        <wp:docPr id="1917394263" name="Graphic 11" descr="Oog met effen opvulli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917394263" name="Graphic 1917394263" descr="Oog met effen opvulling"/>
                                <pic:cNvPicPr/>
                              </pic:nvPicPr>
                              <pic:blipFill>
                                <a:blip r:embed="rId14">
                                  <a:extLst>
                                    <a:ext uri="{96DAC541-7B7A-43D3-8B79-37D633B846F1}">
                                      <asvg:svgBlip xmlns:asvg="http://schemas.microsoft.com/office/drawing/2016/SVG/main" r:embed="rId15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23900" cy="7239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 w:rsidR="0053330A">
                    <w:rPr>
                      <w:i/>
                      <w:iCs/>
                      <w:sz w:val="17"/>
                      <w:szCs w:val="17"/>
                    </w:rPr>
                    <w:t>Hoe observeer, registreer en analyseer je</w:t>
                  </w:r>
                  <w:r>
                    <w:rPr>
                      <w:i/>
                      <w:iCs/>
                      <w:sz w:val="17"/>
                      <w:szCs w:val="17"/>
                    </w:rPr>
                    <w:t>?</w:t>
                  </w:r>
                </w:p>
              </w:tc>
              <w:tc>
                <w:tcPr>
                  <w:tcW w:w="5066" w:type="dxa"/>
                </w:tcPr>
                <w:p w:rsidR="005D3C13" w:rsidP="0053330A" w:rsidRDefault="005D3C13" w14:paraId="29BD292A" w14:textId="4C54FC80">
                  <w:pPr>
                    <w:jc w:val="left"/>
                    <w:rPr>
                      <w:i/>
                      <w:iCs/>
                      <w:sz w:val="17"/>
                      <w:szCs w:val="17"/>
                    </w:rPr>
                  </w:pPr>
                  <w:r>
                    <w:rPr>
                      <w:i/>
                      <w:iCs/>
                      <w:sz w:val="17"/>
                      <w:szCs w:val="17"/>
                    </w:rPr>
                    <w:t>Welke kinderen:</w:t>
                  </w:r>
                </w:p>
                <w:p w:rsidR="005D3C13" w:rsidP="0053330A" w:rsidRDefault="005D3C13" w14:paraId="18CCC1A6" w14:textId="739C7E63">
                  <w:pPr>
                    <w:jc w:val="left"/>
                    <w:rPr>
                      <w:i/>
                      <w:iCs/>
                      <w:sz w:val="17"/>
                      <w:szCs w:val="17"/>
                    </w:rPr>
                  </w:pPr>
                  <w:r>
                    <w:rPr>
                      <w:i/>
                      <w:iCs/>
                      <w:sz w:val="17"/>
                      <w:szCs w:val="17"/>
                    </w:rPr>
                    <w:t xml:space="preserve">Aanleiding: </w:t>
                  </w:r>
                </w:p>
                <w:p w:rsidR="005D3C13" w:rsidP="19F44C9C" w:rsidRDefault="4A5FA7E1" w14:paraId="63F630AD" w14:textId="1CCA32F2">
                  <w:pPr>
                    <w:jc w:val="left"/>
                    <w:rPr>
                      <w:i/>
                      <w:iCs/>
                      <w:sz w:val="17"/>
                      <w:szCs w:val="17"/>
                    </w:rPr>
                  </w:pPr>
                  <w:r w:rsidRPr="19F44C9C">
                    <w:rPr>
                      <w:i/>
                      <w:iCs/>
                      <w:sz w:val="17"/>
                      <w:szCs w:val="17"/>
                    </w:rPr>
                    <w:t>Betekenis</w:t>
                  </w:r>
                </w:p>
                <w:p w:rsidR="005D3C13" w:rsidP="19F44C9C" w:rsidRDefault="4A5FA7E1" w14:paraId="4958765F" w14:textId="06D18550">
                  <w:pPr>
                    <w:jc w:val="left"/>
                    <w:rPr>
                      <w:i/>
                      <w:iCs/>
                      <w:sz w:val="17"/>
                      <w:szCs w:val="17"/>
                    </w:rPr>
                  </w:pPr>
                  <w:r w:rsidRPr="19F44C9C">
                    <w:rPr>
                      <w:i/>
                      <w:iCs/>
                      <w:sz w:val="17"/>
                      <w:szCs w:val="17"/>
                    </w:rPr>
                    <w:t>Bedoeling</w:t>
                  </w:r>
                  <w:r w:rsidRPr="19F44C9C" w:rsidR="098859C8">
                    <w:rPr>
                      <w:i/>
                      <w:iCs/>
                      <w:sz w:val="17"/>
                      <w:szCs w:val="17"/>
                    </w:rPr>
                    <w:t>:</w:t>
                  </w:r>
                </w:p>
                <w:p w:rsidR="005D3C13" w:rsidP="0053330A" w:rsidRDefault="005D3C13" w14:paraId="407AD24B" w14:textId="71883B26">
                  <w:pPr>
                    <w:jc w:val="left"/>
                    <w:rPr>
                      <w:i/>
                      <w:iCs/>
                      <w:sz w:val="17"/>
                      <w:szCs w:val="17"/>
                    </w:rPr>
                  </w:pPr>
                  <w:r>
                    <w:rPr>
                      <w:i/>
                      <w:iCs/>
                      <w:sz w:val="17"/>
                      <w:szCs w:val="17"/>
                    </w:rPr>
                    <w:t>Leermiddelen:</w:t>
                  </w:r>
                </w:p>
                <w:p w:rsidR="005D3C13" w:rsidP="0053330A" w:rsidRDefault="098859C8" w14:paraId="21C8B74F" w14:textId="48241F35">
                  <w:pPr>
                    <w:jc w:val="left"/>
                    <w:rPr>
                      <w:i/>
                      <w:iCs/>
                      <w:sz w:val="17"/>
                      <w:szCs w:val="17"/>
                    </w:rPr>
                  </w:pPr>
                  <w:r w:rsidRPr="19F44C9C">
                    <w:rPr>
                      <w:i/>
                      <w:iCs/>
                      <w:sz w:val="17"/>
                      <w:szCs w:val="17"/>
                    </w:rPr>
                    <w:t>Opbouw</w:t>
                  </w:r>
                  <w:r w:rsidRPr="19F44C9C" w:rsidR="38B857CF">
                    <w:rPr>
                      <w:i/>
                      <w:iCs/>
                      <w:sz w:val="17"/>
                      <w:szCs w:val="17"/>
                    </w:rPr>
                    <w:t xml:space="preserve"> leeractiviteit:</w:t>
                  </w:r>
                </w:p>
                <w:p w:rsidR="310D0C0E" w:rsidP="19F44C9C" w:rsidRDefault="310D0C0E" w14:paraId="69CE26C4" w14:textId="51690106">
                  <w:pPr>
                    <w:jc w:val="left"/>
                    <w:rPr>
                      <w:i/>
                      <w:iCs/>
                      <w:sz w:val="17"/>
                      <w:szCs w:val="17"/>
                    </w:rPr>
                  </w:pPr>
                  <w:r w:rsidRPr="19F44C9C">
                    <w:rPr>
                      <w:i/>
                      <w:iCs/>
                      <w:sz w:val="17"/>
                      <w:szCs w:val="17"/>
                    </w:rPr>
                    <w:t>Vakd</w:t>
                  </w:r>
                  <w:r w:rsidRPr="19F44C9C" w:rsidR="265E2F4B">
                    <w:rPr>
                      <w:i/>
                      <w:iCs/>
                      <w:sz w:val="17"/>
                      <w:szCs w:val="17"/>
                    </w:rPr>
                    <w:t xml:space="preserve">idactiek: </w:t>
                  </w:r>
                </w:p>
                <w:p w:rsidRPr="009F4B91" w:rsidR="0053330A" w:rsidP="19F44C9C" w:rsidRDefault="38B857CF" w14:paraId="5AD9B99D" w14:textId="505D3466">
                  <w:pPr>
                    <w:jc w:val="left"/>
                    <w:rPr>
                      <w:i/>
                      <w:iCs/>
                      <w:sz w:val="17"/>
                      <w:szCs w:val="17"/>
                    </w:rPr>
                  </w:pPr>
                  <w:r w:rsidRPr="19F44C9C">
                    <w:rPr>
                      <w:i/>
                      <w:iCs/>
                      <w:sz w:val="17"/>
                      <w:szCs w:val="17"/>
                    </w:rPr>
                    <w:t xml:space="preserve">Observatiepunten: </w:t>
                  </w:r>
                </w:p>
              </w:tc>
              <w:tc>
                <w:tcPr>
                  <w:tcW w:w="5067" w:type="dxa"/>
                </w:tcPr>
                <w:p w:rsidR="77AE101E" w:rsidP="19F44C9C" w:rsidRDefault="77AE101E" w14:paraId="048E7699" w14:textId="4C54FC80">
                  <w:pPr>
                    <w:jc w:val="left"/>
                    <w:rPr>
                      <w:i/>
                      <w:iCs/>
                      <w:sz w:val="17"/>
                      <w:szCs w:val="17"/>
                    </w:rPr>
                  </w:pPr>
                  <w:r w:rsidRPr="19F44C9C">
                    <w:rPr>
                      <w:i/>
                      <w:iCs/>
                      <w:sz w:val="17"/>
                      <w:szCs w:val="17"/>
                    </w:rPr>
                    <w:t>Welke kinderen:</w:t>
                  </w:r>
                </w:p>
                <w:p w:rsidR="77AE101E" w:rsidP="19F44C9C" w:rsidRDefault="77AE101E" w14:paraId="0402F6DA" w14:textId="739C7E63">
                  <w:pPr>
                    <w:jc w:val="left"/>
                    <w:rPr>
                      <w:i/>
                      <w:iCs/>
                      <w:sz w:val="17"/>
                      <w:szCs w:val="17"/>
                    </w:rPr>
                  </w:pPr>
                  <w:r w:rsidRPr="19F44C9C">
                    <w:rPr>
                      <w:i/>
                      <w:iCs/>
                      <w:sz w:val="17"/>
                      <w:szCs w:val="17"/>
                    </w:rPr>
                    <w:t xml:space="preserve">Aanleiding: </w:t>
                  </w:r>
                </w:p>
                <w:p w:rsidR="77AE101E" w:rsidP="19F44C9C" w:rsidRDefault="77AE101E" w14:paraId="4D02DC2C" w14:textId="1CCA32F2">
                  <w:pPr>
                    <w:jc w:val="left"/>
                    <w:rPr>
                      <w:i/>
                      <w:iCs/>
                      <w:sz w:val="17"/>
                      <w:szCs w:val="17"/>
                    </w:rPr>
                  </w:pPr>
                  <w:r w:rsidRPr="19F44C9C">
                    <w:rPr>
                      <w:i/>
                      <w:iCs/>
                      <w:sz w:val="17"/>
                      <w:szCs w:val="17"/>
                    </w:rPr>
                    <w:t>Betekenis</w:t>
                  </w:r>
                </w:p>
                <w:p w:rsidR="77AE101E" w:rsidP="19F44C9C" w:rsidRDefault="77AE101E" w14:paraId="7E314028" w14:textId="06D18550">
                  <w:pPr>
                    <w:jc w:val="left"/>
                    <w:rPr>
                      <w:i/>
                      <w:iCs/>
                      <w:sz w:val="17"/>
                      <w:szCs w:val="17"/>
                    </w:rPr>
                  </w:pPr>
                  <w:r w:rsidRPr="19F44C9C">
                    <w:rPr>
                      <w:i/>
                      <w:iCs/>
                      <w:sz w:val="17"/>
                      <w:szCs w:val="17"/>
                    </w:rPr>
                    <w:t>Bedoeling:</w:t>
                  </w:r>
                </w:p>
                <w:p w:rsidR="77AE101E" w:rsidP="19F44C9C" w:rsidRDefault="77AE101E" w14:paraId="2E2419CE" w14:textId="71883B26">
                  <w:pPr>
                    <w:jc w:val="left"/>
                    <w:rPr>
                      <w:i/>
                      <w:iCs/>
                      <w:sz w:val="17"/>
                      <w:szCs w:val="17"/>
                    </w:rPr>
                  </w:pPr>
                  <w:r w:rsidRPr="19F44C9C">
                    <w:rPr>
                      <w:i/>
                      <w:iCs/>
                      <w:sz w:val="17"/>
                      <w:szCs w:val="17"/>
                    </w:rPr>
                    <w:t>Leermiddelen:</w:t>
                  </w:r>
                </w:p>
                <w:p w:rsidR="77AE101E" w:rsidP="19F44C9C" w:rsidRDefault="77AE101E" w14:paraId="71F4F616" w14:textId="48241F35">
                  <w:pPr>
                    <w:jc w:val="left"/>
                    <w:rPr>
                      <w:i/>
                      <w:iCs/>
                      <w:sz w:val="17"/>
                      <w:szCs w:val="17"/>
                    </w:rPr>
                  </w:pPr>
                  <w:r w:rsidRPr="19F44C9C">
                    <w:rPr>
                      <w:i/>
                      <w:iCs/>
                      <w:sz w:val="17"/>
                      <w:szCs w:val="17"/>
                    </w:rPr>
                    <w:t>Opbouw leeractiviteit:</w:t>
                  </w:r>
                </w:p>
                <w:p w:rsidR="77AE101E" w:rsidP="19F44C9C" w:rsidRDefault="77AE101E" w14:paraId="1487D6D0" w14:textId="51690106">
                  <w:pPr>
                    <w:jc w:val="left"/>
                    <w:rPr>
                      <w:i/>
                      <w:iCs/>
                      <w:sz w:val="17"/>
                      <w:szCs w:val="17"/>
                    </w:rPr>
                  </w:pPr>
                  <w:r w:rsidRPr="19F44C9C">
                    <w:rPr>
                      <w:i/>
                      <w:iCs/>
                      <w:sz w:val="17"/>
                      <w:szCs w:val="17"/>
                    </w:rPr>
                    <w:t xml:space="preserve">Vakdidactiek: </w:t>
                  </w:r>
                </w:p>
                <w:p w:rsidR="77AE101E" w:rsidP="19F44C9C" w:rsidRDefault="77AE101E" w14:paraId="5C8A74E7" w14:textId="26891762">
                  <w:pPr>
                    <w:jc w:val="left"/>
                    <w:rPr>
                      <w:i/>
                      <w:iCs/>
                      <w:sz w:val="17"/>
                      <w:szCs w:val="17"/>
                    </w:rPr>
                  </w:pPr>
                  <w:r w:rsidRPr="19F44C9C">
                    <w:rPr>
                      <w:i/>
                      <w:iCs/>
                      <w:sz w:val="17"/>
                      <w:szCs w:val="17"/>
                    </w:rPr>
                    <w:t>Observatiepunten:</w:t>
                  </w:r>
                </w:p>
                <w:p w:rsidRPr="00543D99" w:rsidR="0053330A" w:rsidP="002B2794" w:rsidRDefault="0053330A" w14:paraId="36A204E8" w14:textId="2FA9ABDD">
                  <w:pPr>
                    <w:jc w:val="left"/>
                    <w:rPr>
                      <w:b/>
                      <w:bCs/>
                      <w:sz w:val="20"/>
                      <w:szCs w:val="20"/>
                    </w:rPr>
                  </w:pPr>
                </w:p>
              </w:tc>
            </w:tr>
            <w:tr w:rsidRPr="009F4B91" w:rsidR="00F84B61" w:rsidTr="19F44C9C" w14:paraId="3806C8F0" w14:textId="77777777">
              <w:trPr>
                <w:trHeight w:val="597"/>
              </w:trPr>
              <w:tc>
                <w:tcPr>
                  <w:tcW w:w="15199" w:type="dxa"/>
                  <w:gridSpan w:val="3"/>
                  <w:shd w:val="clear" w:color="auto" w:fill="auto"/>
                </w:tcPr>
                <w:p w:rsidR="00F84B61" w:rsidP="007903A2" w:rsidRDefault="00F84B61" w14:paraId="2C9B2458" w14:textId="77777777">
                  <w:pPr>
                    <w:jc w:val="left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b/>
                      <w:bCs/>
                      <w:sz w:val="20"/>
                      <w:szCs w:val="20"/>
                    </w:rPr>
                    <w:t>Opruimen</w:t>
                  </w:r>
                </w:p>
                <w:p w:rsidRPr="00F84B61" w:rsidR="00F84B61" w:rsidP="007903A2" w:rsidRDefault="00F84B61" w14:paraId="769E754C" w14:textId="52AB8E96">
                  <w:pPr>
                    <w:jc w:val="left"/>
                    <w:rPr>
                      <w:sz w:val="17"/>
                      <w:szCs w:val="17"/>
                    </w:rPr>
                  </w:pPr>
                  <w:r w:rsidRPr="00511472">
                    <w:rPr>
                      <w:sz w:val="17"/>
                      <w:szCs w:val="17"/>
                    </w:rPr>
                    <w:t>… minuten</w:t>
                  </w:r>
                  <w:r>
                    <w:rPr>
                      <w:sz w:val="20"/>
                      <w:szCs w:val="20"/>
                    </w:rPr>
                    <w:br/>
                  </w:r>
                  <w:r w:rsidRPr="00511472" w:rsidR="008931AB">
                    <w:rPr>
                      <w:i/>
                      <w:iCs/>
                      <w:sz w:val="17"/>
                      <w:szCs w:val="17"/>
                    </w:rPr>
                    <w:t>Hoe organiseer je het opruimen?</w:t>
                  </w:r>
                </w:p>
              </w:tc>
            </w:tr>
            <w:tr w:rsidRPr="009F4B91" w:rsidR="007903A2" w:rsidTr="19F44C9C" w14:paraId="776832BC" w14:textId="77777777">
              <w:trPr>
                <w:trHeight w:val="597"/>
              </w:trPr>
              <w:tc>
                <w:tcPr>
                  <w:tcW w:w="15199" w:type="dxa"/>
                  <w:gridSpan w:val="3"/>
                  <w:shd w:val="clear" w:color="auto" w:fill="auto"/>
                </w:tcPr>
                <w:p w:rsidR="007903A2" w:rsidP="007903A2" w:rsidRDefault="00230085" w14:paraId="5CBB17AC" w14:textId="3421A688">
                  <w:pPr>
                    <w:jc w:val="left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b/>
                      <w:bCs/>
                      <w:sz w:val="20"/>
                      <w:szCs w:val="20"/>
                    </w:rPr>
                    <w:t>Evalueren</w:t>
                  </w:r>
                </w:p>
                <w:p w:rsidRPr="000C069C" w:rsidR="007903A2" w:rsidP="007903A2" w:rsidRDefault="007903A2" w14:paraId="1EE2A1DC" w14:textId="693288E3">
                  <w:pPr>
                    <w:jc w:val="left"/>
                    <w:rPr>
                      <w:sz w:val="17"/>
                      <w:szCs w:val="17"/>
                    </w:rPr>
                  </w:pPr>
                  <w:r w:rsidRPr="000C069C">
                    <w:rPr>
                      <w:sz w:val="17"/>
                      <w:szCs w:val="17"/>
                    </w:rPr>
                    <w:t>…. minuten (max 10)</w:t>
                  </w:r>
                </w:p>
              </w:tc>
            </w:tr>
            <w:tr w:rsidRPr="009F4B91" w:rsidR="007903A2" w:rsidTr="19F44C9C" w14:paraId="792489C9" w14:textId="77777777">
              <w:trPr>
                <w:trHeight w:val="597"/>
              </w:trPr>
              <w:tc>
                <w:tcPr>
                  <w:tcW w:w="15199" w:type="dxa"/>
                  <w:gridSpan w:val="3"/>
                  <w:shd w:val="clear" w:color="auto" w:fill="auto"/>
                </w:tcPr>
                <w:p w:rsidR="007903A2" w:rsidP="002B2794" w:rsidRDefault="00DF0DF2" w14:paraId="2F5A7712" w14:textId="4E8B4CA5">
                  <w:pPr>
                    <w:jc w:val="left"/>
                    <w:rPr>
                      <w:i/>
                      <w:iCs/>
                      <w:sz w:val="16"/>
                      <w:szCs w:val="16"/>
                    </w:rPr>
                  </w:pPr>
                  <w:r w:rsidRPr="007903A2">
                    <w:rPr>
                      <w:color w:val="ED7D31" w:themeColor="accent2"/>
                      <w:sz w:val="20"/>
                      <w:szCs w:val="20"/>
                    </w:rPr>
                    <w:t>Toneelmeester</w:t>
                  </w:r>
                  <w:r>
                    <w:rPr>
                      <w:i/>
                      <w:iCs/>
                      <w:sz w:val="16"/>
                      <w:szCs w:val="16"/>
                    </w:rPr>
                    <w:br/>
                  </w:r>
                  <w:r w:rsidRPr="00511472" w:rsidR="007903A2">
                    <w:rPr>
                      <w:i/>
                      <w:iCs/>
                      <w:sz w:val="16"/>
                      <w:szCs w:val="16"/>
                    </w:rPr>
                    <w:t>Hoe sluit je de leeractiviteit af?</w:t>
                  </w:r>
                </w:p>
                <w:p w:rsidRPr="00511472" w:rsidR="00083E25" w:rsidP="002B2794" w:rsidRDefault="00083E25" w14:paraId="2DFB7DDE" w14:textId="19EFE7F6">
                  <w:pPr>
                    <w:jc w:val="left"/>
                    <w:rPr>
                      <w:i/>
                      <w:iCs/>
                      <w:sz w:val="16"/>
                      <w:szCs w:val="16"/>
                    </w:rPr>
                  </w:pPr>
                  <w:r>
                    <w:rPr>
                      <w:i/>
                      <w:iCs/>
                      <w:sz w:val="16"/>
                      <w:szCs w:val="16"/>
                    </w:rPr>
                    <w:t xml:space="preserve">Hoe delen kinderen wat ze hebben beleefd? </w:t>
                  </w:r>
                </w:p>
                <w:p w:rsidRPr="00511472" w:rsidR="007903A2" w:rsidP="002B2794" w:rsidRDefault="007903A2" w14:paraId="3C96BA7E" w14:textId="38FDC465">
                  <w:pPr>
                    <w:jc w:val="left"/>
                    <w:rPr>
                      <w:i/>
                      <w:iCs/>
                      <w:sz w:val="16"/>
                      <w:szCs w:val="16"/>
                    </w:rPr>
                  </w:pPr>
                  <w:r w:rsidRPr="00511472">
                    <w:rPr>
                      <w:i/>
                      <w:iCs/>
                      <w:sz w:val="16"/>
                      <w:szCs w:val="16"/>
                    </w:rPr>
                    <w:t xml:space="preserve">Hoe ga je na of de doelstellingen zijn bereikt? </w:t>
                  </w:r>
                </w:p>
                <w:p w:rsidRPr="00511472" w:rsidR="007903A2" w:rsidP="002B2794" w:rsidRDefault="007903A2" w14:paraId="7D7D3C27" w14:textId="450D29CB">
                  <w:pPr>
                    <w:jc w:val="left"/>
                    <w:rPr>
                      <w:i/>
                      <w:iCs/>
                      <w:sz w:val="16"/>
                      <w:szCs w:val="16"/>
                    </w:rPr>
                  </w:pPr>
                  <w:r w:rsidRPr="00511472">
                    <w:rPr>
                      <w:i/>
                      <w:iCs/>
                      <w:sz w:val="16"/>
                      <w:szCs w:val="16"/>
                    </w:rPr>
                    <w:t>Hoe geef je feedback/feed</w:t>
                  </w:r>
                  <w:r w:rsidR="0062498C">
                    <w:rPr>
                      <w:i/>
                      <w:iCs/>
                      <w:sz w:val="16"/>
                      <w:szCs w:val="16"/>
                    </w:rPr>
                    <w:t xml:space="preserve"> </w:t>
                  </w:r>
                  <w:r w:rsidRPr="00511472">
                    <w:rPr>
                      <w:i/>
                      <w:iCs/>
                      <w:sz w:val="16"/>
                      <w:szCs w:val="16"/>
                    </w:rPr>
                    <w:t>forward?</w:t>
                  </w:r>
                </w:p>
                <w:p w:rsidR="007903A2" w:rsidP="002B2794" w:rsidRDefault="007903A2" w14:paraId="6DAB30BB" w14:textId="77777777">
                  <w:pPr>
                    <w:jc w:val="left"/>
                    <w:rPr>
                      <w:i/>
                      <w:iCs/>
                      <w:sz w:val="16"/>
                      <w:szCs w:val="16"/>
                    </w:rPr>
                  </w:pPr>
                  <w:r w:rsidRPr="00511472">
                    <w:rPr>
                      <w:i/>
                      <w:iCs/>
                      <w:sz w:val="16"/>
                      <w:szCs w:val="16"/>
                    </w:rPr>
                    <w:t>Wat doe je met het opgeleverde werk?</w:t>
                  </w:r>
                </w:p>
                <w:p w:rsidR="00230085" w:rsidP="002B2794" w:rsidRDefault="00230085" w14:paraId="5A984250" w14:textId="77777777">
                  <w:pPr>
                    <w:jc w:val="left"/>
                    <w:rPr>
                      <w:b/>
                      <w:bCs/>
                      <w:sz w:val="16"/>
                      <w:szCs w:val="16"/>
                    </w:rPr>
                  </w:pPr>
                </w:p>
                <w:p w:rsidR="00230085" w:rsidP="002B2794" w:rsidRDefault="00230085" w14:paraId="6A9B26F6" w14:textId="77777777">
                  <w:pPr>
                    <w:jc w:val="left"/>
                    <w:rPr>
                      <w:b/>
                      <w:bCs/>
                      <w:sz w:val="16"/>
                      <w:szCs w:val="16"/>
                    </w:rPr>
                  </w:pPr>
                </w:p>
                <w:p w:rsidR="00230085" w:rsidP="002B2794" w:rsidRDefault="00230085" w14:paraId="76D0EC8D" w14:textId="77777777">
                  <w:pPr>
                    <w:jc w:val="left"/>
                    <w:rPr>
                      <w:b/>
                      <w:bCs/>
                      <w:sz w:val="16"/>
                      <w:szCs w:val="16"/>
                    </w:rPr>
                  </w:pPr>
                </w:p>
                <w:p w:rsidRPr="007903A2" w:rsidR="00230085" w:rsidP="002B2794" w:rsidRDefault="00230085" w14:paraId="79CD2520" w14:textId="75B46532">
                  <w:pPr>
                    <w:jc w:val="left"/>
                    <w:rPr>
                      <w:b/>
                      <w:bCs/>
                      <w:sz w:val="20"/>
                      <w:szCs w:val="20"/>
                    </w:rPr>
                  </w:pPr>
                </w:p>
              </w:tc>
            </w:tr>
          </w:tbl>
          <w:p w:rsidRPr="009F4B91" w:rsidR="00146034" w:rsidP="002B2794" w:rsidRDefault="00146034" w14:paraId="09C6EFD7" w14:textId="0C661D13">
            <w:pPr>
              <w:jc w:val="left"/>
              <w:rPr>
                <w:b/>
                <w:bCs/>
              </w:rPr>
            </w:pPr>
          </w:p>
        </w:tc>
      </w:tr>
    </w:tbl>
    <w:p w:rsidR="001B674D" w:rsidP="007903A2" w:rsidRDefault="001B674D" w14:paraId="0CA248F8" w14:textId="5563163B">
      <w:pPr>
        <w:rPr>
          <w:b/>
          <w:bCs/>
        </w:rPr>
      </w:pPr>
    </w:p>
    <w:tbl>
      <w:tblPr>
        <w:tblStyle w:val="Tabelraster"/>
        <w:tblW w:w="5011" w:type="pct"/>
        <w:tblInd w:w="-5" w:type="dxa"/>
        <w:tblBorders>
          <w:top w:val="single" w:color="663366" w:sz="4" w:space="0"/>
          <w:left w:val="single" w:color="663366" w:sz="4" w:space="0"/>
          <w:bottom w:val="single" w:color="663366" w:sz="4" w:space="0"/>
          <w:right w:val="single" w:color="663366" w:sz="4" w:space="0"/>
          <w:insideH w:val="single" w:color="663366" w:sz="4" w:space="0"/>
          <w:insideV w:val="single" w:color="663366" w:sz="4" w:space="0"/>
        </w:tblBorders>
        <w:tblLook w:val="04A0" w:firstRow="1" w:lastRow="0" w:firstColumn="1" w:lastColumn="0" w:noHBand="0" w:noVBand="1"/>
      </w:tblPr>
      <w:tblGrid>
        <w:gridCol w:w="15425"/>
      </w:tblGrid>
      <w:tr w:rsidRPr="009F4B91" w:rsidR="00F04C46" w:rsidTr="00622C89" w14:paraId="28C445B5" w14:textId="77777777">
        <w:tc>
          <w:tcPr>
            <w:tcW w:w="5000" w:type="pct"/>
            <w:tcBorders>
              <w:bottom w:val="nil"/>
            </w:tcBorders>
            <w:shd w:val="clear" w:color="auto" w:fill="663366"/>
          </w:tcPr>
          <w:p w:rsidRPr="0051492C" w:rsidR="00F04C46" w:rsidP="00622C89" w:rsidRDefault="0051492C" w14:paraId="5777C4C3" w14:textId="563B41FA">
            <w:pPr>
              <w:rPr>
                <w:b/>
                <w:bCs/>
                <w:color w:val="FFFFFF" w:themeColor="background1"/>
                <w:sz w:val="26"/>
                <w:szCs w:val="26"/>
              </w:rPr>
            </w:pPr>
            <w:r w:rsidRPr="0051492C">
              <w:rPr>
                <w:b/>
                <w:bCs/>
                <w:color w:val="FFFFFF" w:themeColor="background1"/>
                <w:sz w:val="26"/>
                <w:szCs w:val="26"/>
              </w:rPr>
              <w:t>OBSERVATIEPUNTEN</w:t>
            </w:r>
          </w:p>
        </w:tc>
      </w:tr>
      <w:tr w:rsidRPr="009F4B91" w:rsidR="00F04C46" w:rsidTr="00622C89" w14:paraId="666A0005" w14:textId="77777777"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</w:tcPr>
          <w:p w:rsidR="00F04C46" w:rsidP="00622C89" w:rsidRDefault="00F04C46" w14:paraId="0CB2F491" w14:textId="77777777">
            <w:pPr>
              <w:rPr>
                <w:rFonts w:eastAsia="Roboto" w:cs="Roboto"/>
                <w:color w:val="000000" w:themeColor="text1"/>
                <w:szCs w:val="21"/>
              </w:rPr>
            </w:pPr>
          </w:p>
          <w:p w:rsidRPr="00FF089C" w:rsidR="004F7153" w:rsidP="00FF089C" w:rsidRDefault="00FF089C" w14:paraId="7E36FA27" w14:textId="63096B48">
            <w:pPr>
              <w:jc w:val="left"/>
              <w:rPr>
                <w:rFonts w:eastAsia="Roboto" w:cs="Roboto"/>
                <w:i/>
                <w:iCs/>
                <w:color w:val="000000" w:themeColor="text1"/>
                <w:sz w:val="16"/>
                <w:szCs w:val="16"/>
              </w:rPr>
            </w:pPr>
            <w:r w:rsidRPr="00FF089C">
              <w:rPr>
                <w:rFonts w:eastAsia="Roboto" w:cs="Roboto"/>
                <w:i/>
                <w:iCs/>
                <w:color w:val="000000" w:themeColor="text1"/>
                <w:sz w:val="16"/>
                <w:szCs w:val="16"/>
              </w:rPr>
              <w:t xml:space="preserve">Hoe observeer, registreer en analyseer </w:t>
            </w:r>
            <w:r w:rsidR="00FB4A53">
              <w:rPr>
                <w:rFonts w:eastAsia="Roboto" w:cs="Roboto"/>
                <w:i/>
                <w:iCs/>
                <w:color w:val="000000" w:themeColor="text1"/>
                <w:sz w:val="16"/>
                <w:szCs w:val="16"/>
              </w:rPr>
              <w:t>je?</w:t>
            </w:r>
          </w:p>
          <w:tbl>
            <w:tblPr>
              <w:tblStyle w:val="Tabelraster"/>
              <w:tblW w:w="15199" w:type="dxa"/>
              <w:tblLook w:val="04A0" w:firstRow="1" w:lastRow="0" w:firstColumn="1" w:lastColumn="0" w:noHBand="0" w:noVBand="1"/>
            </w:tblPr>
            <w:tblGrid>
              <w:gridCol w:w="1325"/>
              <w:gridCol w:w="1684"/>
              <w:gridCol w:w="1701"/>
              <w:gridCol w:w="5244"/>
              <w:gridCol w:w="5245"/>
            </w:tblGrid>
            <w:tr w:rsidR="003C55C0" w:rsidTr="00232ED0" w14:paraId="202185F7" w14:textId="2FEC6883">
              <w:tc>
                <w:tcPr>
                  <w:tcW w:w="1325" w:type="dxa"/>
                </w:tcPr>
                <w:p w:rsidRPr="00E41C1C" w:rsidR="003C55C0" w:rsidP="00622C89" w:rsidRDefault="003C55C0" w14:paraId="6FDCAF09" w14:textId="41D3C0A4">
                  <w:pPr>
                    <w:rPr>
                      <w:b/>
                      <w:szCs w:val="21"/>
                    </w:rPr>
                  </w:pPr>
                  <w:r w:rsidRPr="00E41C1C">
                    <w:rPr>
                      <w:b/>
                      <w:szCs w:val="21"/>
                    </w:rPr>
                    <w:t>Naam kind</w:t>
                  </w:r>
                </w:p>
              </w:tc>
              <w:tc>
                <w:tcPr>
                  <w:tcW w:w="1684" w:type="dxa"/>
                </w:tcPr>
                <w:p w:rsidRPr="00E41C1C" w:rsidR="003C55C0" w:rsidP="00622C89" w:rsidRDefault="003C55C0" w14:paraId="0033E4FC" w14:textId="2BA8F681">
                  <w:pPr>
                    <w:rPr>
                      <w:b/>
                      <w:szCs w:val="21"/>
                    </w:rPr>
                  </w:pPr>
                  <w:r w:rsidRPr="00E41C1C">
                    <w:rPr>
                      <w:b/>
                      <w:szCs w:val="21"/>
                    </w:rPr>
                    <w:t>Welbevinden</w:t>
                  </w:r>
                </w:p>
              </w:tc>
              <w:tc>
                <w:tcPr>
                  <w:tcW w:w="1701" w:type="dxa"/>
                </w:tcPr>
                <w:p w:rsidRPr="00E41C1C" w:rsidR="003C55C0" w:rsidP="00622C89" w:rsidRDefault="003C55C0" w14:paraId="61E43CA2" w14:textId="5C616287">
                  <w:pPr>
                    <w:rPr>
                      <w:b/>
                      <w:szCs w:val="21"/>
                    </w:rPr>
                  </w:pPr>
                  <w:r w:rsidRPr="00E41C1C">
                    <w:rPr>
                      <w:b/>
                      <w:szCs w:val="21"/>
                    </w:rPr>
                    <w:t>Betrokkenheid</w:t>
                  </w:r>
                </w:p>
              </w:tc>
              <w:tc>
                <w:tcPr>
                  <w:tcW w:w="5244" w:type="dxa"/>
                </w:tcPr>
                <w:p w:rsidRPr="00E41C1C" w:rsidR="003C55C0" w:rsidP="00622C89" w:rsidRDefault="003C55C0" w14:paraId="0BF70FB0" w14:textId="610C2420">
                  <w:pPr>
                    <w:rPr>
                      <w:b/>
                      <w:szCs w:val="21"/>
                    </w:rPr>
                  </w:pPr>
                  <w:r w:rsidRPr="00E41C1C">
                    <w:rPr>
                      <w:b/>
                      <w:szCs w:val="21"/>
                    </w:rPr>
                    <w:t>Ontwikkeling</w:t>
                  </w:r>
                </w:p>
              </w:tc>
              <w:tc>
                <w:tcPr>
                  <w:tcW w:w="5245" w:type="dxa"/>
                </w:tcPr>
                <w:p w:rsidRPr="00E41C1C" w:rsidR="003C55C0" w:rsidP="00622C89" w:rsidRDefault="003C55C0" w14:paraId="1B723798" w14:textId="6EAA44D1">
                  <w:pPr>
                    <w:rPr>
                      <w:b/>
                      <w:szCs w:val="21"/>
                    </w:rPr>
                  </w:pPr>
                  <w:r w:rsidRPr="00E41C1C">
                    <w:rPr>
                      <w:b/>
                      <w:szCs w:val="21"/>
                    </w:rPr>
                    <w:t>Overig</w:t>
                  </w:r>
                  <w:r w:rsidRPr="00E41C1C" w:rsidR="00481B13">
                    <w:rPr>
                      <w:b/>
                      <w:szCs w:val="21"/>
                    </w:rPr>
                    <w:t>e observatiepunten</w:t>
                  </w:r>
                </w:p>
              </w:tc>
            </w:tr>
            <w:tr w:rsidR="003C55C0" w:rsidTr="00232ED0" w14:paraId="4EC1ABB3" w14:textId="56A6FCB6">
              <w:tc>
                <w:tcPr>
                  <w:tcW w:w="1325" w:type="dxa"/>
                </w:tcPr>
                <w:p w:rsidRPr="00E41C1C" w:rsidR="003C55C0" w:rsidP="00622C89" w:rsidRDefault="003C55C0" w14:paraId="411D22F5" w14:textId="77777777">
                  <w:pPr>
                    <w:rPr>
                      <w:b/>
                      <w:sz w:val="16"/>
                      <w:szCs w:val="16"/>
                    </w:rPr>
                  </w:pPr>
                </w:p>
              </w:tc>
              <w:sdt>
                <w:sdtPr>
                  <w:rPr>
                    <w:b/>
                    <w:sz w:val="16"/>
                    <w:szCs w:val="16"/>
                  </w:rPr>
                  <w:id w:val="2002079181"/>
                  <w:placeholder>
                    <w:docPart w:val="C79E31EC78AB46E885F5F3A76C5D3C44"/>
                  </w:placeholder>
                  <w:showingPlcHdr/>
                  <w:dropDownList>
                    <w:listItem w:value="Kies een item."/>
                    <w:listItem w:displayText="1" w:value="1"/>
                    <w:listItem w:displayText="2" w:value="2"/>
                    <w:listItem w:displayText="3" w:value="3"/>
                    <w:listItem w:displayText="4" w:value="4"/>
                    <w:listItem w:displayText="5" w:value="5"/>
                  </w:dropDownList>
                </w:sdtPr>
                <w:sdtEndPr/>
                <w:sdtContent>
                  <w:tc>
                    <w:tcPr>
                      <w:tcW w:w="1684" w:type="dxa"/>
                    </w:tcPr>
                    <w:p w:rsidRPr="00E41C1C" w:rsidR="003C55C0" w:rsidP="00622C89" w:rsidRDefault="003C55C0" w14:paraId="15D2DCC2" w14:textId="587E496C">
                      <w:pPr>
                        <w:rPr>
                          <w:b/>
                          <w:sz w:val="16"/>
                          <w:szCs w:val="16"/>
                        </w:rPr>
                      </w:pPr>
                      <w:r w:rsidRPr="00E41C1C">
                        <w:rPr>
                          <w:rStyle w:val="Tekstvantijdelijkeaanduiding"/>
                          <w:sz w:val="16"/>
                          <w:szCs w:val="16"/>
                        </w:rPr>
                        <w:t>Kies een item.</w:t>
                      </w:r>
                    </w:p>
                  </w:tc>
                </w:sdtContent>
              </w:sdt>
              <w:sdt>
                <w:sdtPr>
                  <w:rPr>
                    <w:b/>
                    <w:sz w:val="16"/>
                    <w:szCs w:val="16"/>
                  </w:rPr>
                  <w:id w:val="-1214036607"/>
                  <w:placeholder>
                    <w:docPart w:val="F9317509260F4A88B4DCC274E4691BFD"/>
                  </w:placeholder>
                  <w:showingPlcHdr/>
                  <w:dropDownList>
                    <w:listItem w:value="Kies een item."/>
                    <w:listItem w:displayText="1" w:value="1"/>
                    <w:listItem w:displayText="2" w:value="2"/>
                    <w:listItem w:displayText="3" w:value="3"/>
                    <w:listItem w:displayText="4" w:value="4"/>
                    <w:listItem w:displayText="5" w:value="5"/>
                  </w:dropDownList>
                </w:sdtPr>
                <w:sdtEndPr/>
                <w:sdtContent>
                  <w:tc>
                    <w:tcPr>
                      <w:tcW w:w="1701" w:type="dxa"/>
                    </w:tcPr>
                    <w:p w:rsidRPr="00E41C1C" w:rsidR="003C55C0" w:rsidP="00622C89" w:rsidRDefault="003C55C0" w14:paraId="556BCA74" w14:textId="6465E30C">
                      <w:pPr>
                        <w:rPr>
                          <w:b/>
                          <w:sz w:val="16"/>
                          <w:szCs w:val="16"/>
                        </w:rPr>
                      </w:pPr>
                      <w:r w:rsidRPr="00E41C1C">
                        <w:rPr>
                          <w:rStyle w:val="Tekstvantijdelijkeaanduiding"/>
                          <w:sz w:val="16"/>
                          <w:szCs w:val="16"/>
                        </w:rPr>
                        <w:t>Kies een item.</w:t>
                      </w:r>
                    </w:p>
                  </w:tc>
                </w:sdtContent>
              </w:sdt>
              <w:tc>
                <w:tcPr>
                  <w:tcW w:w="5244" w:type="dxa"/>
                </w:tcPr>
                <w:p w:rsidR="003C55C0" w:rsidP="00622C89" w:rsidRDefault="003C55C0" w14:paraId="2342A506" w14:textId="77777777">
                  <w:pPr>
                    <w:rPr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5245" w:type="dxa"/>
                </w:tcPr>
                <w:p w:rsidR="003C55C0" w:rsidP="00622C89" w:rsidRDefault="003C55C0" w14:paraId="5F39B133" w14:textId="1EF4AA5D">
                  <w:pPr>
                    <w:rPr>
                      <w:b/>
                      <w:sz w:val="20"/>
                      <w:szCs w:val="20"/>
                    </w:rPr>
                  </w:pPr>
                </w:p>
              </w:tc>
            </w:tr>
            <w:tr w:rsidR="003C55C0" w:rsidTr="00232ED0" w14:paraId="6342C835" w14:textId="5E71ED94">
              <w:tc>
                <w:tcPr>
                  <w:tcW w:w="1325" w:type="dxa"/>
                </w:tcPr>
                <w:p w:rsidRPr="00E41C1C" w:rsidR="003C55C0" w:rsidP="00622C89" w:rsidRDefault="003C55C0" w14:paraId="76E4C7AB" w14:textId="77777777">
                  <w:pPr>
                    <w:rPr>
                      <w:b/>
                      <w:sz w:val="16"/>
                      <w:szCs w:val="16"/>
                    </w:rPr>
                  </w:pPr>
                </w:p>
              </w:tc>
              <w:sdt>
                <w:sdtPr>
                  <w:rPr>
                    <w:b/>
                    <w:sz w:val="16"/>
                    <w:szCs w:val="16"/>
                  </w:rPr>
                  <w:id w:val="156976108"/>
                  <w:placeholder>
                    <w:docPart w:val="BAC94A178D684AFC91647CFBEDB0105C"/>
                  </w:placeholder>
                  <w:showingPlcHdr/>
                  <w:dropDownList>
                    <w:listItem w:value="Kies een item."/>
                    <w:listItem w:displayText="1" w:value="1"/>
                    <w:listItem w:displayText="2" w:value="2"/>
                    <w:listItem w:displayText="3" w:value="3"/>
                    <w:listItem w:displayText="4" w:value="4"/>
                    <w:listItem w:displayText="5" w:value="5"/>
                  </w:dropDownList>
                </w:sdtPr>
                <w:sdtEndPr/>
                <w:sdtContent>
                  <w:tc>
                    <w:tcPr>
                      <w:tcW w:w="1684" w:type="dxa"/>
                    </w:tcPr>
                    <w:p w:rsidRPr="00E41C1C" w:rsidR="003C55C0" w:rsidP="00622C89" w:rsidRDefault="003C55C0" w14:paraId="41CCDC90" w14:textId="0708B8D5">
                      <w:pPr>
                        <w:rPr>
                          <w:b/>
                          <w:sz w:val="16"/>
                          <w:szCs w:val="16"/>
                        </w:rPr>
                      </w:pPr>
                      <w:r w:rsidRPr="00E41C1C">
                        <w:rPr>
                          <w:rStyle w:val="Tekstvantijdelijkeaanduiding"/>
                          <w:sz w:val="16"/>
                          <w:szCs w:val="16"/>
                        </w:rPr>
                        <w:t>Kies een item.</w:t>
                      </w:r>
                    </w:p>
                  </w:tc>
                </w:sdtContent>
              </w:sdt>
              <w:sdt>
                <w:sdtPr>
                  <w:rPr>
                    <w:b/>
                    <w:sz w:val="16"/>
                    <w:szCs w:val="16"/>
                  </w:rPr>
                  <w:id w:val="-1754194221"/>
                  <w:placeholder>
                    <w:docPart w:val="6710FD037A8E41509C650B19C295EB8C"/>
                  </w:placeholder>
                  <w:showingPlcHdr/>
                  <w:dropDownList>
                    <w:listItem w:value="Kies een item."/>
                    <w:listItem w:displayText="1" w:value="1"/>
                    <w:listItem w:displayText="2" w:value="2"/>
                    <w:listItem w:displayText="3" w:value="3"/>
                    <w:listItem w:displayText="4" w:value="4"/>
                    <w:listItem w:displayText="5" w:value="5"/>
                  </w:dropDownList>
                </w:sdtPr>
                <w:sdtEndPr/>
                <w:sdtContent>
                  <w:tc>
                    <w:tcPr>
                      <w:tcW w:w="1701" w:type="dxa"/>
                    </w:tcPr>
                    <w:p w:rsidRPr="00E41C1C" w:rsidR="003C55C0" w:rsidP="00622C89" w:rsidRDefault="003C55C0" w14:paraId="6B365A73" w14:textId="6354865A">
                      <w:pPr>
                        <w:rPr>
                          <w:b/>
                          <w:sz w:val="16"/>
                          <w:szCs w:val="16"/>
                        </w:rPr>
                      </w:pPr>
                      <w:r w:rsidRPr="00E41C1C">
                        <w:rPr>
                          <w:rStyle w:val="Tekstvantijdelijkeaanduiding"/>
                          <w:sz w:val="16"/>
                          <w:szCs w:val="16"/>
                        </w:rPr>
                        <w:t>Kies een item.</w:t>
                      </w:r>
                    </w:p>
                  </w:tc>
                </w:sdtContent>
              </w:sdt>
              <w:tc>
                <w:tcPr>
                  <w:tcW w:w="5244" w:type="dxa"/>
                </w:tcPr>
                <w:p w:rsidR="003C55C0" w:rsidP="00622C89" w:rsidRDefault="003C55C0" w14:paraId="1F38DB53" w14:textId="77777777">
                  <w:pPr>
                    <w:rPr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5245" w:type="dxa"/>
                </w:tcPr>
                <w:p w:rsidR="003C55C0" w:rsidP="00622C89" w:rsidRDefault="003C55C0" w14:paraId="53B4288C" w14:textId="1E1F91FC">
                  <w:pPr>
                    <w:rPr>
                      <w:b/>
                      <w:sz w:val="20"/>
                      <w:szCs w:val="20"/>
                    </w:rPr>
                  </w:pPr>
                </w:p>
              </w:tc>
            </w:tr>
            <w:tr w:rsidR="003C55C0" w:rsidTr="00232ED0" w14:paraId="538C03B2" w14:textId="77777777">
              <w:tc>
                <w:tcPr>
                  <w:tcW w:w="1325" w:type="dxa"/>
                </w:tcPr>
                <w:p w:rsidRPr="00E41C1C" w:rsidR="003C55C0" w:rsidP="00622C89" w:rsidRDefault="003C55C0" w14:paraId="7AE89C30" w14:textId="77777777">
                  <w:pPr>
                    <w:rPr>
                      <w:b/>
                      <w:sz w:val="16"/>
                      <w:szCs w:val="16"/>
                    </w:rPr>
                  </w:pPr>
                </w:p>
              </w:tc>
              <w:sdt>
                <w:sdtPr>
                  <w:rPr>
                    <w:b/>
                    <w:sz w:val="16"/>
                    <w:szCs w:val="16"/>
                  </w:rPr>
                  <w:id w:val="-584612396"/>
                  <w:placeholder>
                    <w:docPart w:val="F0D88E7DBB2A4EB6BFA3A4D602F4BA90"/>
                  </w:placeholder>
                  <w:showingPlcHdr/>
                  <w:dropDownList>
                    <w:listItem w:value="Kies een item."/>
                    <w:listItem w:displayText="1" w:value="1"/>
                    <w:listItem w:displayText="2" w:value="2"/>
                    <w:listItem w:displayText="3" w:value="3"/>
                    <w:listItem w:displayText="4" w:value="4"/>
                    <w:listItem w:displayText="5" w:value="5"/>
                  </w:dropDownList>
                </w:sdtPr>
                <w:sdtEndPr/>
                <w:sdtContent>
                  <w:tc>
                    <w:tcPr>
                      <w:tcW w:w="1684" w:type="dxa"/>
                    </w:tcPr>
                    <w:p w:rsidRPr="00E41C1C" w:rsidR="003C55C0" w:rsidP="00622C89" w:rsidRDefault="003C55C0" w14:paraId="48BCDED7" w14:textId="30ED2E33">
                      <w:pPr>
                        <w:rPr>
                          <w:b/>
                          <w:sz w:val="16"/>
                          <w:szCs w:val="16"/>
                        </w:rPr>
                      </w:pPr>
                      <w:r w:rsidRPr="00E41C1C">
                        <w:rPr>
                          <w:rStyle w:val="Tekstvantijdelijkeaanduiding"/>
                          <w:sz w:val="16"/>
                          <w:szCs w:val="16"/>
                        </w:rPr>
                        <w:t>Kies een item.</w:t>
                      </w:r>
                    </w:p>
                  </w:tc>
                </w:sdtContent>
              </w:sdt>
              <w:sdt>
                <w:sdtPr>
                  <w:rPr>
                    <w:b/>
                    <w:sz w:val="16"/>
                    <w:szCs w:val="16"/>
                  </w:rPr>
                  <w:id w:val="-970280733"/>
                  <w:placeholder>
                    <w:docPart w:val="225C0E184F3E45C381C581263479004C"/>
                  </w:placeholder>
                  <w:showingPlcHdr/>
                  <w:dropDownList>
                    <w:listItem w:value="Kies een item."/>
                    <w:listItem w:displayText="1" w:value="1"/>
                    <w:listItem w:displayText="2" w:value="2"/>
                    <w:listItem w:displayText="3" w:value="3"/>
                    <w:listItem w:displayText="4" w:value="4"/>
                    <w:listItem w:displayText="5" w:value="5"/>
                  </w:dropDownList>
                </w:sdtPr>
                <w:sdtEndPr/>
                <w:sdtContent>
                  <w:tc>
                    <w:tcPr>
                      <w:tcW w:w="1701" w:type="dxa"/>
                    </w:tcPr>
                    <w:p w:rsidRPr="00E41C1C" w:rsidR="003C55C0" w:rsidP="00622C89" w:rsidRDefault="003C55C0" w14:paraId="10BDAC42" w14:textId="263AD094">
                      <w:pPr>
                        <w:rPr>
                          <w:b/>
                          <w:sz w:val="16"/>
                          <w:szCs w:val="16"/>
                        </w:rPr>
                      </w:pPr>
                      <w:r w:rsidRPr="00E41C1C">
                        <w:rPr>
                          <w:rStyle w:val="Tekstvantijdelijkeaanduiding"/>
                          <w:sz w:val="16"/>
                          <w:szCs w:val="16"/>
                        </w:rPr>
                        <w:t>Kies een item.</w:t>
                      </w:r>
                    </w:p>
                  </w:tc>
                </w:sdtContent>
              </w:sdt>
              <w:tc>
                <w:tcPr>
                  <w:tcW w:w="5244" w:type="dxa"/>
                </w:tcPr>
                <w:p w:rsidR="003C55C0" w:rsidP="00622C89" w:rsidRDefault="003C55C0" w14:paraId="578624C2" w14:textId="77777777">
                  <w:pPr>
                    <w:rPr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5245" w:type="dxa"/>
                </w:tcPr>
                <w:p w:rsidR="003C55C0" w:rsidP="00622C89" w:rsidRDefault="003C55C0" w14:paraId="503D1CF0" w14:textId="3060084A">
                  <w:pPr>
                    <w:rPr>
                      <w:b/>
                      <w:sz w:val="20"/>
                      <w:szCs w:val="20"/>
                    </w:rPr>
                  </w:pPr>
                </w:p>
              </w:tc>
            </w:tr>
            <w:tr w:rsidR="003C55C0" w:rsidTr="00232ED0" w14:paraId="45D4AE56" w14:textId="77777777">
              <w:tc>
                <w:tcPr>
                  <w:tcW w:w="1325" w:type="dxa"/>
                </w:tcPr>
                <w:p w:rsidRPr="00E41C1C" w:rsidR="003C55C0" w:rsidP="00622C89" w:rsidRDefault="003C55C0" w14:paraId="64EE3BAD" w14:textId="77777777">
                  <w:pPr>
                    <w:rPr>
                      <w:b/>
                      <w:sz w:val="16"/>
                      <w:szCs w:val="16"/>
                    </w:rPr>
                  </w:pPr>
                </w:p>
              </w:tc>
              <w:sdt>
                <w:sdtPr>
                  <w:rPr>
                    <w:b/>
                    <w:sz w:val="16"/>
                    <w:szCs w:val="16"/>
                  </w:rPr>
                  <w:id w:val="2086567965"/>
                  <w:placeholder>
                    <w:docPart w:val="DCD5D4BCBB8949E79850A83386212644"/>
                  </w:placeholder>
                  <w:showingPlcHdr/>
                  <w:dropDownList>
                    <w:listItem w:value="Kies een item."/>
                    <w:listItem w:displayText="1" w:value="1"/>
                    <w:listItem w:displayText="2" w:value="2"/>
                    <w:listItem w:displayText="3" w:value="3"/>
                    <w:listItem w:displayText="4" w:value="4"/>
                    <w:listItem w:displayText="5" w:value="5"/>
                  </w:dropDownList>
                </w:sdtPr>
                <w:sdtEndPr/>
                <w:sdtContent>
                  <w:tc>
                    <w:tcPr>
                      <w:tcW w:w="1684" w:type="dxa"/>
                    </w:tcPr>
                    <w:p w:rsidRPr="00E41C1C" w:rsidR="003C55C0" w:rsidP="00622C89" w:rsidRDefault="003C55C0" w14:paraId="2274364A" w14:textId="1308B1DA">
                      <w:pPr>
                        <w:rPr>
                          <w:b/>
                          <w:sz w:val="16"/>
                          <w:szCs w:val="16"/>
                        </w:rPr>
                      </w:pPr>
                      <w:r w:rsidRPr="00E41C1C">
                        <w:rPr>
                          <w:rStyle w:val="Tekstvantijdelijkeaanduiding"/>
                          <w:sz w:val="16"/>
                          <w:szCs w:val="16"/>
                        </w:rPr>
                        <w:t>Kies een item.</w:t>
                      </w:r>
                    </w:p>
                  </w:tc>
                </w:sdtContent>
              </w:sdt>
              <w:sdt>
                <w:sdtPr>
                  <w:rPr>
                    <w:b/>
                    <w:sz w:val="16"/>
                    <w:szCs w:val="16"/>
                  </w:rPr>
                  <w:id w:val="117580987"/>
                  <w:placeholder>
                    <w:docPart w:val="3B50940F01054683B1A6517000C04283"/>
                  </w:placeholder>
                  <w:showingPlcHdr/>
                  <w:dropDownList>
                    <w:listItem w:value="Kies een item."/>
                    <w:listItem w:displayText="1" w:value="1"/>
                    <w:listItem w:displayText="2" w:value="2"/>
                    <w:listItem w:displayText="3" w:value="3"/>
                    <w:listItem w:displayText="4" w:value="4"/>
                    <w:listItem w:displayText="5" w:value="5"/>
                  </w:dropDownList>
                </w:sdtPr>
                <w:sdtEndPr/>
                <w:sdtContent>
                  <w:tc>
                    <w:tcPr>
                      <w:tcW w:w="1701" w:type="dxa"/>
                    </w:tcPr>
                    <w:p w:rsidRPr="00E41C1C" w:rsidR="003C55C0" w:rsidP="00622C89" w:rsidRDefault="003C55C0" w14:paraId="5F537193" w14:textId="34B10995">
                      <w:pPr>
                        <w:rPr>
                          <w:b/>
                          <w:sz w:val="16"/>
                          <w:szCs w:val="16"/>
                        </w:rPr>
                      </w:pPr>
                      <w:r w:rsidRPr="00E41C1C">
                        <w:rPr>
                          <w:rStyle w:val="Tekstvantijdelijkeaanduiding"/>
                          <w:sz w:val="16"/>
                          <w:szCs w:val="16"/>
                        </w:rPr>
                        <w:t>Kies een item.</w:t>
                      </w:r>
                    </w:p>
                  </w:tc>
                </w:sdtContent>
              </w:sdt>
              <w:tc>
                <w:tcPr>
                  <w:tcW w:w="5244" w:type="dxa"/>
                </w:tcPr>
                <w:p w:rsidR="003C55C0" w:rsidP="00622C89" w:rsidRDefault="003C55C0" w14:paraId="1F38F330" w14:textId="77777777">
                  <w:pPr>
                    <w:rPr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5245" w:type="dxa"/>
                </w:tcPr>
                <w:p w:rsidR="003C55C0" w:rsidP="00622C89" w:rsidRDefault="003C55C0" w14:paraId="66D649A8" w14:textId="6C195150">
                  <w:pPr>
                    <w:rPr>
                      <w:b/>
                      <w:sz w:val="20"/>
                      <w:szCs w:val="20"/>
                    </w:rPr>
                  </w:pPr>
                </w:p>
              </w:tc>
            </w:tr>
            <w:tr w:rsidR="003C55C0" w:rsidTr="00232ED0" w14:paraId="0E05C59A" w14:textId="77777777">
              <w:tc>
                <w:tcPr>
                  <w:tcW w:w="1325" w:type="dxa"/>
                </w:tcPr>
                <w:p w:rsidRPr="00E41C1C" w:rsidR="003C55C0" w:rsidP="00622C89" w:rsidRDefault="003C55C0" w14:paraId="375E2813" w14:textId="77777777">
                  <w:pPr>
                    <w:rPr>
                      <w:b/>
                      <w:sz w:val="16"/>
                      <w:szCs w:val="16"/>
                    </w:rPr>
                  </w:pPr>
                </w:p>
              </w:tc>
              <w:sdt>
                <w:sdtPr>
                  <w:rPr>
                    <w:b/>
                    <w:sz w:val="16"/>
                    <w:szCs w:val="16"/>
                  </w:rPr>
                  <w:id w:val="-655216497"/>
                  <w:placeholder>
                    <w:docPart w:val="0DBB10E4697E4B74889A5B8D0DB7245E"/>
                  </w:placeholder>
                  <w:showingPlcHdr/>
                  <w:dropDownList>
                    <w:listItem w:value="Kies een item."/>
                    <w:listItem w:displayText="1" w:value="1"/>
                    <w:listItem w:displayText="2" w:value="2"/>
                    <w:listItem w:displayText="3" w:value="3"/>
                    <w:listItem w:displayText="4" w:value="4"/>
                    <w:listItem w:displayText="5" w:value="5"/>
                  </w:dropDownList>
                </w:sdtPr>
                <w:sdtEndPr/>
                <w:sdtContent>
                  <w:tc>
                    <w:tcPr>
                      <w:tcW w:w="1684" w:type="dxa"/>
                    </w:tcPr>
                    <w:p w:rsidRPr="00E41C1C" w:rsidR="003C55C0" w:rsidP="00622C89" w:rsidRDefault="003C55C0" w14:paraId="32343054" w14:textId="14489226">
                      <w:pPr>
                        <w:rPr>
                          <w:b/>
                          <w:sz w:val="16"/>
                          <w:szCs w:val="16"/>
                        </w:rPr>
                      </w:pPr>
                      <w:r w:rsidRPr="00E41C1C">
                        <w:rPr>
                          <w:rStyle w:val="Tekstvantijdelijkeaanduiding"/>
                          <w:sz w:val="16"/>
                          <w:szCs w:val="16"/>
                        </w:rPr>
                        <w:t>Kies een item.</w:t>
                      </w:r>
                    </w:p>
                  </w:tc>
                </w:sdtContent>
              </w:sdt>
              <w:sdt>
                <w:sdtPr>
                  <w:rPr>
                    <w:b/>
                    <w:sz w:val="16"/>
                    <w:szCs w:val="16"/>
                  </w:rPr>
                  <w:id w:val="274754506"/>
                  <w:placeholder>
                    <w:docPart w:val="FD78E6C2DBC84FB58931CE9CC5A1BE17"/>
                  </w:placeholder>
                  <w:showingPlcHdr/>
                  <w:dropDownList>
                    <w:listItem w:value="Kies een item."/>
                    <w:listItem w:displayText="1" w:value="1"/>
                    <w:listItem w:displayText="2" w:value="2"/>
                    <w:listItem w:displayText="3" w:value="3"/>
                    <w:listItem w:displayText="4" w:value="4"/>
                    <w:listItem w:displayText="5" w:value="5"/>
                  </w:dropDownList>
                </w:sdtPr>
                <w:sdtEndPr/>
                <w:sdtContent>
                  <w:tc>
                    <w:tcPr>
                      <w:tcW w:w="1701" w:type="dxa"/>
                    </w:tcPr>
                    <w:p w:rsidRPr="00E41C1C" w:rsidR="003C55C0" w:rsidP="00622C89" w:rsidRDefault="003C55C0" w14:paraId="172ECEAD" w14:textId="3E95B96E">
                      <w:pPr>
                        <w:rPr>
                          <w:b/>
                          <w:sz w:val="16"/>
                          <w:szCs w:val="16"/>
                        </w:rPr>
                      </w:pPr>
                      <w:r w:rsidRPr="00E41C1C">
                        <w:rPr>
                          <w:rStyle w:val="Tekstvantijdelijkeaanduiding"/>
                          <w:sz w:val="16"/>
                          <w:szCs w:val="16"/>
                        </w:rPr>
                        <w:t>Kies een item.</w:t>
                      </w:r>
                    </w:p>
                  </w:tc>
                </w:sdtContent>
              </w:sdt>
              <w:tc>
                <w:tcPr>
                  <w:tcW w:w="5244" w:type="dxa"/>
                </w:tcPr>
                <w:p w:rsidR="003C55C0" w:rsidP="00622C89" w:rsidRDefault="003C55C0" w14:paraId="79BB7340" w14:textId="77777777">
                  <w:pPr>
                    <w:rPr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5245" w:type="dxa"/>
                </w:tcPr>
                <w:p w:rsidR="003C55C0" w:rsidP="00622C89" w:rsidRDefault="003C55C0" w14:paraId="27414521" w14:textId="1F2E2689">
                  <w:pPr>
                    <w:rPr>
                      <w:b/>
                      <w:sz w:val="20"/>
                      <w:szCs w:val="20"/>
                    </w:rPr>
                  </w:pPr>
                </w:p>
              </w:tc>
            </w:tr>
            <w:tr w:rsidR="003C55C0" w:rsidTr="00232ED0" w14:paraId="2D9CE20C" w14:textId="77777777">
              <w:tc>
                <w:tcPr>
                  <w:tcW w:w="1325" w:type="dxa"/>
                </w:tcPr>
                <w:p w:rsidRPr="00E41C1C" w:rsidR="003C55C0" w:rsidP="00622C89" w:rsidRDefault="003C55C0" w14:paraId="6CD52911" w14:textId="77777777">
                  <w:pPr>
                    <w:rPr>
                      <w:b/>
                      <w:sz w:val="16"/>
                      <w:szCs w:val="16"/>
                    </w:rPr>
                  </w:pPr>
                </w:p>
              </w:tc>
              <w:sdt>
                <w:sdtPr>
                  <w:rPr>
                    <w:b/>
                    <w:sz w:val="16"/>
                    <w:szCs w:val="16"/>
                  </w:rPr>
                  <w:id w:val="-2051600990"/>
                  <w:placeholder>
                    <w:docPart w:val="8688B7CB16A34356906F3F2F298FD036"/>
                  </w:placeholder>
                  <w:showingPlcHdr/>
                  <w:dropDownList>
                    <w:listItem w:value="Kies een item."/>
                    <w:listItem w:displayText="1" w:value="1"/>
                    <w:listItem w:displayText="2" w:value="2"/>
                    <w:listItem w:displayText="3" w:value="3"/>
                    <w:listItem w:displayText="4" w:value="4"/>
                    <w:listItem w:displayText="5" w:value="5"/>
                  </w:dropDownList>
                </w:sdtPr>
                <w:sdtEndPr/>
                <w:sdtContent>
                  <w:tc>
                    <w:tcPr>
                      <w:tcW w:w="1684" w:type="dxa"/>
                    </w:tcPr>
                    <w:p w:rsidRPr="00E41C1C" w:rsidR="003C55C0" w:rsidP="00622C89" w:rsidRDefault="003C55C0" w14:paraId="489550A2" w14:textId="26874306">
                      <w:pPr>
                        <w:rPr>
                          <w:b/>
                          <w:sz w:val="16"/>
                          <w:szCs w:val="16"/>
                        </w:rPr>
                      </w:pPr>
                      <w:r w:rsidRPr="00E41C1C">
                        <w:rPr>
                          <w:rStyle w:val="Tekstvantijdelijkeaanduiding"/>
                          <w:sz w:val="16"/>
                          <w:szCs w:val="16"/>
                        </w:rPr>
                        <w:t>Kies een item.</w:t>
                      </w:r>
                    </w:p>
                  </w:tc>
                </w:sdtContent>
              </w:sdt>
              <w:sdt>
                <w:sdtPr>
                  <w:rPr>
                    <w:b/>
                    <w:sz w:val="16"/>
                    <w:szCs w:val="16"/>
                  </w:rPr>
                  <w:id w:val="-1948685278"/>
                  <w:placeholder>
                    <w:docPart w:val="9E7B35483895461A89B981776105DD2A"/>
                  </w:placeholder>
                  <w:showingPlcHdr/>
                  <w:dropDownList>
                    <w:listItem w:value="Kies een item."/>
                    <w:listItem w:displayText="1" w:value="1"/>
                    <w:listItem w:displayText="2" w:value="2"/>
                    <w:listItem w:displayText="3" w:value="3"/>
                    <w:listItem w:displayText="4" w:value="4"/>
                    <w:listItem w:displayText="5" w:value="5"/>
                  </w:dropDownList>
                </w:sdtPr>
                <w:sdtEndPr/>
                <w:sdtContent>
                  <w:tc>
                    <w:tcPr>
                      <w:tcW w:w="1701" w:type="dxa"/>
                    </w:tcPr>
                    <w:p w:rsidRPr="00E41C1C" w:rsidR="003C55C0" w:rsidP="00622C89" w:rsidRDefault="003C55C0" w14:paraId="23434094" w14:textId="4E0235BB">
                      <w:pPr>
                        <w:rPr>
                          <w:b/>
                          <w:sz w:val="16"/>
                          <w:szCs w:val="16"/>
                        </w:rPr>
                      </w:pPr>
                      <w:r w:rsidRPr="00E41C1C">
                        <w:rPr>
                          <w:rStyle w:val="Tekstvantijdelijkeaanduiding"/>
                          <w:sz w:val="16"/>
                          <w:szCs w:val="16"/>
                        </w:rPr>
                        <w:t>Kies een item.</w:t>
                      </w:r>
                    </w:p>
                  </w:tc>
                </w:sdtContent>
              </w:sdt>
              <w:tc>
                <w:tcPr>
                  <w:tcW w:w="5244" w:type="dxa"/>
                </w:tcPr>
                <w:p w:rsidR="003C55C0" w:rsidP="00622C89" w:rsidRDefault="003C55C0" w14:paraId="66112C8E" w14:textId="77777777">
                  <w:pPr>
                    <w:rPr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5245" w:type="dxa"/>
                </w:tcPr>
                <w:p w:rsidR="003C55C0" w:rsidP="00622C89" w:rsidRDefault="003C55C0" w14:paraId="3BE725AB" w14:textId="144E1C36">
                  <w:pPr>
                    <w:rPr>
                      <w:b/>
                      <w:sz w:val="20"/>
                      <w:szCs w:val="20"/>
                    </w:rPr>
                  </w:pPr>
                </w:p>
              </w:tc>
            </w:tr>
            <w:tr w:rsidR="003C55C0" w:rsidTr="00232ED0" w14:paraId="4CDA6A0E" w14:textId="77777777">
              <w:tc>
                <w:tcPr>
                  <w:tcW w:w="1325" w:type="dxa"/>
                </w:tcPr>
                <w:p w:rsidRPr="00E41C1C" w:rsidR="003C55C0" w:rsidP="00622C89" w:rsidRDefault="003C55C0" w14:paraId="08D4E80A" w14:textId="77777777">
                  <w:pPr>
                    <w:rPr>
                      <w:b/>
                      <w:sz w:val="16"/>
                      <w:szCs w:val="16"/>
                    </w:rPr>
                  </w:pPr>
                </w:p>
              </w:tc>
              <w:sdt>
                <w:sdtPr>
                  <w:rPr>
                    <w:b/>
                    <w:sz w:val="16"/>
                    <w:szCs w:val="16"/>
                  </w:rPr>
                  <w:id w:val="2038690491"/>
                  <w:placeholder>
                    <w:docPart w:val="D6EF7E27E163454FB9C1599BAB8A71CF"/>
                  </w:placeholder>
                  <w:showingPlcHdr/>
                  <w:dropDownList>
                    <w:listItem w:value="Kies een item."/>
                    <w:listItem w:displayText="1" w:value="1"/>
                    <w:listItem w:displayText="2" w:value="2"/>
                    <w:listItem w:displayText="3" w:value="3"/>
                    <w:listItem w:displayText="4" w:value="4"/>
                    <w:listItem w:displayText="5" w:value="5"/>
                  </w:dropDownList>
                </w:sdtPr>
                <w:sdtEndPr/>
                <w:sdtContent>
                  <w:tc>
                    <w:tcPr>
                      <w:tcW w:w="1684" w:type="dxa"/>
                    </w:tcPr>
                    <w:p w:rsidRPr="00E41C1C" w:rsidR="003C55C0" w:rsidP="00622C89" w:rsidRDefault="003C55C0" w14:paraId="6AD67E41" w14:textId="3819B2C6">
                      <w:pPr>
                        <w:rPr>
                          <w:b/>
                          <w:sz w:val="16"/>
                          <w:szCs w:val="16"/>
                        </w:rPr>
                      </w:pPr>
                      <w:r w:rsidRPr="00E41C1C">
                        <w:rPr>
                          <w:rStyle w:val="Tekstvantijdelijkeaanduiding"/>
                          <w:sz w:val="16"/>
                          <w:szCs w:val="16"/>
                        </w:rPr>
                        <w:t>Kies een item.</w:t>
                      </w:r>
                    </w:p>
                  </w:tc>
                </w:sdtContent>
              </w:sdt>
              <w:sdt>
                <w:sdtPr>
                  <w:rPr>
                    <w:b/>
                    <w:sz w:val="16"/>
                    <w:szCs w:val="16"/>
                  </w:rPr>
                  <w:id w:val="-70201425"/>
                  <w:placeholder>
                    <w:docPart w:val="B12FBE5094864A5489B70883D746D0DE"/>
                  </w:placeholder>
                  <w:showingPlcHdr/>
                  <w:dropDownList>
                    <w:listItem w:value="Kies een item."/>
                    <w:listItem w:displayText="1" w:value="1"/>
                    <w:listItem w:displayText="2" w:value="2"/>
                    <w:listItem w:displayText="3" w:value="3"/>
                    <w:listItem w:displayText="4" w:value="4"/>
                    <w:listItem w:displayText="5" w:value="5"/>
                  </w:dropDownList>
                </w:sdtPr>
                <w:sdtEndPr/>
                <w:sdtContent>
                  <w:tc>
                    <w:tcPr>
                      <w:tcW w:w="1701" w:type="dxa"/>
                    </w:tcPr>
                    <w:p w:rsidRPr="00E41C1C" w:rsidR="003C55C0" w:rsidP="00622C89" w:rsidRDefault="003C55C0" w14:paraId="41B66D6A" w14:textId="6E76CFC3">
                      <w:pPr>
                        <w:rPr>
                          <w:b/>
                          <w:sz w:val="16"/>
                          <w:szCs w:val="16"/>
                        </w:rPr>
                      </w:pPr>
                      <w:r w:rsidRPr="00E41C1C">
                        <w:rPr>
                          <w:rStyle w:val="Tekstvantijdelijkeaanduiding"/>
                          <w:sz w:val="16"/>
                          <w:szCs w:val="16"/>
                        </w:rPr>
                        <w:t>Kies een item.</w:t>
                      </w:r>
                    </w:p>
                  </w:tc>
                </w:sdtContent>
              </w:sdt>
              <w:tc>
                <w:tcPr>
                  <w:tcW w:w="5244" w:type="dxa"/>
                </w:tcPr>
                <w:p w:rsidR="003C55C0" w:rsidP="00622C89" w:rsidRDefault="003C55C0" w14:paraId="0E904145" w14:textId="77777777">
                  <w:pPr>
                    <w:rPr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5245" w:type="dxa"/>
                </w:tcPr>
                <w:p w:rsidR="003C55C0" w:rsidP="00622C89" w:rsidRDefault="003C55C0" w14:paraId="4F24ABAA" w14:textId="15548D81">
                  <w:pPr>
                    <w:rPr>
                      <w:b/>
                      <w:sz w:val="20"/>
                      <w:szCs w:val="20"/>
                    </w:rPr>
                  </w:pPr>
                </w:p>
              </w:tc>
            </w:tr>
            <w:tr w:rsidR="003C55C0" w:rsidTr="00232ED0" w14:paraId="690631DF" w14:textId="77777777">
              <w:tc>
                <w:tcPr>
                  <w:tcW w:w="1325" w:type="dxa"/>
                </w:tcPr>
                <w:p w:rsidRPr="00E41C1C" w:rsidR="003C55C0" w:rsidP="00622C89" w:rsidRDefault="003C55C0" w14:paraId="53D047C8" w14:textId="77777777">
                  <w:pPr>
                    <w:rPr>
                      <w:b/>
                      <w:sz w:val="16"/>
                      <w:szCs w:val="16"/>
                    </w:rPr>
                  </w:pPr>
                </w:p>
              </w:tc>
              <w:sdt>
                <w:sdtPr>
                  <w:rPr>
                    <w:b/>
                    <w:sz w:val="16"/>
                    <w:szCs w:val="16"/>
                  </w:rPr>
                  <w:id w:val="-1221047626"/>
                  <w:placeholder>
                    <w:docPart w:val="234720AC58394D4AB523FD0B2C5BF203"/>
                  </w:placeholder>
                  <w:showingPlcHdr/>
                  <w:dropDownList>
                    <w:listItem w:value="Kies een item."/>
                    <w:listItem w:displayText="1" w:value="1"/>
                    <w:listItem w:displayText="2" w:value="2"/>
                    <w:listItem w:displayText="3" w:value="3"/>
                    <w:listItem w:displayText="4" w:value="4"/>
                    <w:listItem w:displayText="5" w:value="5"/>
                  </w:dropDownList>
                </w:sdtPr>
                <w:sdtEndPr/>
                <w:sdtContent>
                  <w:tc>
                    <w:tcPr>
                      <w:tcW w:w="1684" w:type="dxa"/>
                    </w:tcPr>
                    <w:p w:rsidRPr="00E41C1C" w:rsidR="003C55C0" w:rsidP="00622C89" w:rsidRDefault="003C55C0" w14:paraId="785EA117" w14:textId="4000A44E">
                      <w:pPr>
                        <w:rPr>
                          <w:b/>
                          <w:sz w:val="16"/>
                          <w:szCs w:val="16"/>
                        </w:rPr>
                      </w:pPr>
                      <w:r w:rsidRPr="00E41C1C">
                        <w:rPr>
                          <w:rStyle w:val="Tekstvantijdelijkeaanduiding"/>
                          <w:sz w:val="16"/>
                          <w:szCs w:val="16"/>
                        </w:rPr>
                        <w:t>Kies een item.</w:t>
                      </w:r>
                    </w:p>
                  </w:tc>
                </w:sdtContent>
              </w:sdt>
              <w:sdt>
                <w:sdtPr>
                  <w:rPr>
                    <w:b/>
                    <w:sz w:val="16"/>
                    <w:szCs w:val="16"/>
                  </w:rPr>
                  <w:id w:val="-1060249"/>
                  <w:placeholder>
                    <w:docPart w:val="EC607BA5FD7246F0AD9F043BB1F64421"/>
                  </w:placeholder>
                  <w:showingPlcHdr/>
                  <w:dropDownList>
                    <w:listItem w:value="Kies een item."/>
                    <w:listItem w:displayText="1" w:value="1"/>
                    <w:listItem w:displayText="2" w:value="2"/>
                    <w:listItem w:displayText="3" w:value="3"/>
                    <w:listItem w:displayText="4" w:value="4"/>
                    <w:listItem w:displayText="5" w:value="5"/>
                  </w:dropDownList>
                </w:sdtPr>
                <w:sdtEndPr/>
                <w:sdtContent>
                  <w:tc>
                    <w:tcPr>
                      <w:tcW w:w="1701" w:type="dxa"/>
                    </w:tcPr>
                    <w:p w:rsidRPr="00E41C1C" w:rsidR="003C55C0" w:rsidP="00622C89" w:rsidRDefault="003C55C0" w14:paraId="6156DC99" w14:textId="133FFEA3">
                      <w:pPr>
                        <w:rPr>
                          <w:b/>
                          <w:sz w:val="16"/>
                          <w:szCs w:val="16"/>
                        </w:rPr>
                      </w:pPr>
                      <w:r w:rsidRPr="00E41C1C">
                        <w:rPr>
                          <w:rStyle w:val="Tekstvantijdelijkeaanduiding"/>
                          <w:sz w:val="16"/>
                          <w:szCs w:val="16"/>
                        </w:rPr>
                        <w:t>Kies een item.</w:t>
                      </w:r>
                    </w:p>
                  </w:tc>
                </w:sdtContent>
              </w:sdt>
              <w:tc>
                <w:tcPr>
                  <w:tcW w:w="5244" w:type="dxa"/>
                </w:tcPr>
                <w:p w:rsidR="003C55C0" w:rsidP="00622C89" w:rsidRDefault="003C55C0" w14:paraId="5C59D37D" w14:textId="77777777">
                  <w:pPr>
                    <w:rPr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5245" w:type="dxa"/>
                </w:tcPr>
                <w:p w:rsidR="003C55C0" w:rsidP="00622C89" w:rsidRDefault="003C55C0" w14:paraId="7D13508D" w14:textId="6F1689C3">
                  <w:pPr>
                    <w:rPr>
                      <w:b/>
                      <w:sz w:val="20"/>
                      <w:szCs w:val="20"/>
                    </w:rPr>
                  </w:pPr>
                </w:p>
              </w:tc>
            </w:tr>
          </w:tbl>
          <w:p w:rsidRPr="009F4B91" w:rsidR="00F04C46" w:rsidP="00622C89" w:rsidRDefault="00F04C46" w14:paraId="0F024DA9" w14:textId="77777777">
            <w:pPr>
              <w:rPr>
                <w:b/>
                <w:sz w:val="20"/>
                <w:szCs w:val="20"/>
              </w:rPr>
            </w:pPr>
          </w:p>
        </w:tc>
      </w:tr>
    </w:tbl>
    <w:p w:rsidR="00934CF8" w:rsidP="007903A2" w:rsidRDefault="00934CF8" w14:paraId="1D46F0EA" w14:textId="77777777">
      <w:pPr>
        <w:rPr>
          <w:b/>
          <w:bCs/>
        </w:rPr>
      </w:pPr>
    </w:p>
    <w:p w:rsidR="00E93282" w:rsidP="00DA7CCA" w:rsidRDefault="00DA7CCA" w14:paraId="1F752D72" w14:textId="7991EF85">
      <w:pPr>
        <w:tabs>
          <w:tab w:val="left" w:pos="12390"/>
        </w:tabs>
        <w:rPr>
          <w:b/>
          <w:bCs/>
        </w:rPr>
      </w:pPr>
      <w:r>
        <w:rPr>
          <w:b/>
          <w:bCs/>
        </w:rPr>
        <w:tab/>
      </w:r>
    </w:p>
    <w:p w:rsidR="00E93282" w:rsidP="00885255" w:rsidRDefault="00E93282" w14:paraId="2BC6F886" w14:textId="77777777">
      <w:pPr>
        <w:jc w:val="right"/>
        <w:rPr>
          <w:b/>
          <w:bCs/>
        </w:rPr>
      </w:pPr>
    </w:p>
    <w:p w:rsidR="00E93282" w:rsidP="007903A2" w:rsidRDefault="00E93282" w14:paraId="236BC8A2" w14:textId="77777777">
      <w:pPr>
        <w:rPr>
          <w:b/>
          <w:bCs/>
        </w:rPr>
      </w:pPr>
    </w:p>
    <w:tbl>
      <w:tblPr>
        <w:tblStyle w:val="Tabelraster"/>
        <w:tblW w:w="5011" w:type="pct"/>
        <w:tblInd w:w="-5" w:type="dxa"/>
        <w:tblBorders>
          <w:top w:val="single" w:color="663366" w:sz="4" w:space="0"/>
          <w:left w:val="single" w:color="663366" w:sz="4" w:space="0"/>
          <w:bottom w:val="single" w:color="663366" w:sz="4" w:space="0"/>
          <w:right w:val="single" w:color="663366" w:sz="4" w:space="0"/>
          <w:insideH w:val="single" w:color="663366" w:sz="4" w:space="0"/>
          <w:insideV w:val="single" w:color="663366" w:sz="4" w:space="0"/>
        </w:tblBorders>
        <w:tblLook w:val="04A0" w:firstRow="1" w:lastRow="0" w:firstColumn="1" w:lastColumn="0" w:noHBand="0" w:noVBand="1"/>
      </w:tblPr>
      <w:tblGrid>
        <w:gridCol w:w="15422"/>
      </w:tblGrid>
      <w:tr w:rsidRPr="009F4B91" w:rsidR="00E93282" w:rsidTr="00622C89" w14:paraId="6C66426D" w14:textId="77777777">
        <w:tc>
          <w:tcPr>
            <w:tcW w:w="5000" w:type="pct"/>
            <w:tcBorders>
              <w:bottom w:val="nil"/>
            </w:tcBorders>
            <w:shd w:val="clear" w:color="auto" w:fill="663366"/>
          </w:tcPr>
          <w:p w:rsidRPr="00E93282" w:rsidR="00E93282" w:rsidP="00622C89" w:rsidRDefault="00E93282" w14:paraId="797DDBCD" w14:textId="77777777">
            <w:pPr>
              <w:rPr>
                <w:b/>
                <w:bCs/>
                <w:color w:val="FFFFFF" w:themeColor="background1"/>
              </w:rPr>
            </w:pPr>
            <w:r w:rsidRPr="00E93282">
              <w:rPr>
                <w:b/>
                <w:bCs/>
                <w:color w:val="FFFFFF" w:themeColor="background1"/>
                <w:sz w:val="26"/>
                <w:szCs w:val="26"/>
              </w:rPr>
              <w:t>PERSOONLIJKE ONTWIKKELING</w:t>
            </w:r>
          </w:p>
        </w:tc>
      </w:tr>
      <w:tr w:rsidRPr="009F4B91" w:rsidR="00E93282" w:rsidTr="00622C89" w14:paraId="22833DE7" w14:textId="77777777"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</w:tcPr>
          <w:p w:rsidR="00E93282" w:rsidP="00622C89" w:rsidRDefault="00E93282" w14:paraId="2A0F52A6" w14:textId="77777777">
            <w:pPr>
              <w:rPr>
                <w:rFonts w:eastAsia="Roboto" w:cs="Roboto"/>
                <w:color w:val="000000" w:themeColor="text1"/>
                <w:szCs w:val="21"/>
              </w:rPr>
            </w:pPr>
          </w:p>
          <w:p w:rsidR="00E93282" w:rsidP="00622C89" w:rsidRDefault="00E93282" w14:paraId="28E2784F" w14:textId="77777777">
            <w:pPr>
              <w:rPr>
                <w:rFonts w:eastAsia="Roboto" w:cs="Roboto"/>
                <w:color w:val="000000" w:themeColor="text1"/>
                <w:szCs w:val="21"/>
              </w:rPr>
            </w:pPr>
            <w:r w:rsidRPr="21E6FAFD">
              <w:rPr>
                <w:rFonts w:eastAsia="Roboto" w:cs="Roboto"/>
                <w:b/>
                <w:bCs/>
                <w:color w:val="000000" w:themeColor="text1"/>
                <w:szCs w:val="21"/>
              </w:rPr>
              <w:t>Leeruitkomsten</w:t>
            </w:r>
          </w:p>
          <w:p w:rsidRPr="003C55C0" w:rsidR="00E93282" w:rsidP="00F04C46" w:rsidRDefault="00E93282" w14:paraId="132E258D" w14:textId="3A6A9382">
            <w:pPr>
              <w:jc w:val="left"/>
              <w:rPr>
                <w:rFonts w:eastAsia="Roboto" w:cs="Roboto"/>
                <w:i/>
                <w:iCs/>
                <w:color w:val="000000" w:themeColor="text1"/>
                <w:sz w:val="16"/>
                <w:szCs w:val="16"/>
              </w:rPr>
            </w:pPr>
            <w:r w:rsidRPr="003C55C0">
              <w:rPr>
                <w:rFonts w:eastAsia="Roboto" w:cs="Roboto"/>
                <w:i/>
                <w:iCs/>
                <w:color w:val="000000" w:themeColor="text1"/>
                <w:sz w:val="16"/>
                <w:szCs w:val="16"/>
              </w:rPr>
              <w:t xml:space="preserve">Wat wil je oefenen en hoe draagt deze leeractiviteit daaraan bij? Waar wil je </w:t>
            </w:r>
            <w:r w:rsidR="008A03CA">
              <w:rPr>
                <w:rFonts w:eastAsia="Roboto" w:cs="Roboto"/>
                <w:i/>
                <w:iCs/>
                <w:color w:val="000000" w:themeColor="text1"/>
                <w:sz w:val="16"/>
                <w:szCs w:val="16"/>
              </w:rPr>
              <w:t>leer</w:t>
            </w:r>
            <w:r w:rsidRPr="003C55C0">
              <w:rPr>
                <w:rFonts w:eastAsia="Roboto" w:cs="Roboto"/>
                <w:i/>
                <w:iCs/>
                <w:color w:val="000000" w:themeColor="text1"/>
                <w:sz w:val="16"/>
                <w:szCs w:val="16"/>
              </w:rPr>
              <w:t xml:space="preserve">feedback op? </w:t>
            </w:r>
            <w:r w:rsidRPr="003C55C0" w:rsidR="00F04C46">
              <w:rPr>
                <w:rFonts w:eastAsia="Roboto" w:cs="Roboto"/>
                <w:i/>
                <w:iCs/>
                <w:color w:val="000000" w:themeColor="text1"/>
                <w:sz w:val="16"/>
                <w:szCs w:val="16"/>
              </w:rPr>
              <w:br/>
            </w:r>
            <w:r w:rsidRPr="003C55C0">
              <w:rPr>
                <w:rFonts w:eastAsia="Roboto" w:cs="Roboto"/>
                <w:i/>
                <w:iCs/>
                <w:color w:val="000000" w:themeColor="text1"/>
                <w:sz w:val="16"/>
                <w:szCs w:val="16"/>
              </w:rPr>
              <w:t>Welke leeruitkomsten wil je tijdens deze leeractiviteit aantonen en op welke manier? Waar wil je prestatiefeedback op?</w:t>
            </w:r>
          </w:p>
          <w:tbl>
            <w:tblPr>
              <w:tblStyle w:val="Tabelraster"/>
              <w:tblW w:w="5000" w:type="pct"/>
              <w:tblLook w:val="04A0" w:firstRow="1" w:lastRow="0" w:firstColumn="1" w:lastColumn="0" w:noHBand="0" w:noVBand="1"/>
            </w:tblPr>
            <w:tblGrid>
              <w:gridCol w:w="15196"/>
            </w:tblGrid>
            <w:tr w:rsidRPr="00E253C5" w:rsidR="00E93282" w:rsidTr="00622C89" w14:paraId="74DE056A" w14:textId="77777777">
              <w:trPr>
                <w:trHeight w:val="300"/>
              </w:trPr>
              <w:tc>
                <w:tcPr>
                  <w:tcW w:w="5000" w:type="pct"/>
                </w:tcPr>
                <w:p w:rsidRPr="00E41C1C" w:rsidR="00E93282" w:rsidP="00622C89" w:rsidRDefault="00E93282" w14:paraId="6C634433" w14:textId="77777777">
                  <w:pPr>
                    <w:rPr>
                      <w:rFonts w:eastAsia="Roboto" w:cs="Roboto"/>
                      <w:color w:val="000000" w:themeColor="text1"/>
                      <w:sz w:val="16"/>
                      <w:szCs w:val="16"/>
                    </w:rPr>
                  </w:pPr>
                  <w:r w:rsidRPr="00E41C1C">
                    <w:rPr>
                      <w:rFonts w:eastAsia="Roboto" w:cs="Roboto"/>
                      <w:color w:val="000000" w:themeColor="text1"/>
                      <w:sz w:val="16"/>
                      <w:szCs w:val="16"/>
                    </w:rPr>
                    <w:t xml:space="preserve">Mijn persoonlijk leerdoel is: </w:t>
                  </w:r>
                </w:p>
                <w:p w:rsidRPr="00E41C1C" w:rsidR="00E93282" w:rsidP="00622C89" w:rsidRDefault="00E93282" w14:paraId="373C3849" w14:textId="77777777">
                  <w:pPr>
                    <w:rPr>
                      <w:rFonts w:eastAsia="Roboto" w:cs="Roboto"/>
                      <w:color w:val="000000" w:themeColor="text1"/>
                      <w:sz w:val="16"/>
                      <w:szCs w:val="16"/>
                    </w:rPr>
                  </w:pPr>
                </w:p>
                <w:p w:rsidRPr="00E41C1C" w:rsidR="00E93282" w:rsidP="00622C89" w:rsidRDefault="00E93282" w14:paraId="1C4827C2" w14:textId="77777777">
                  <w:pPr>
                    <w:rPr>
                      <w:rFonts w:eastAsia="Roboto" w:cs="Roboto"/>
                      <w:color w:val="000000" w:themeColor="text1"/>
                      <w:sz w:val="16"/>
                      <w:szCs w:val="16"/>
                    </w:rPr>
                  </w:pPr>
                  <w:r w:rsidRPr="00E41C1C">
                    <w:rPr>
                      <w:rFonts w:eastAsia="Roboto" w:cs="Roboto"/>
                      <w:color w:val="000000" w:themeColor="text1"/>
                      <w:sz w:val="16"/>
                      <w:szCs w:val="16"/>
                    </w:rPr>
                    <w:t xml:space="preserve">Dat verbind ik aan deze leeruitkomst (uitschrijven), omdat…:  </w:t>
                  </w:r>
                </w:p>
                <w:p w:rsidRPr="00E41C1C" w:rsidR="00E93282" w:rsidP="00622C89" w:rsidRDefault="00E93282" w14:paraId="1729EBC9" w14:textId="77777777">
                  <w:pPr>
                    <w:rPr>
                      <w:rFonts w:eastAsia="Roboto" w:cs="Roboto"/>
                      <w:color w:val="000000" w:themeColor="text1"/>
                      <w:sz w:val="16"/>
                      <w:szCs w:val="16"/>
                    </w:rPr>
                  </w:pPr>
                </w:p>
                <w:p w:rsidRPr="00E41C1C" w:rsidR="00E93282" w:rsidP="00622C89" w:rsidRDefault="00E93282" w14:paraId="3E473B3D" w14:textId="7E22558D">
                  <w:pPr>
                    <w:rPr>
                      <w:rFonts w:eastAsia="Roboto" w:cs="Roboto"/>
                      <w:color w:val="000000" w:themeColor="text1"/>
                      <w:sz w:val="16"/>
                      <w:szCs w:val="16"/>
                    </w:rPr>
                  </w:pPr>
                  <w:r w:rsidRPr="00E41C1C">
                    <w:rPr>
                      <w:rFonts w:eastAsia="Roboto" w:cs="Roboto"/>
                      <w:color w:val="000000" w:themeColor="text1"/>
                      <w:sz w:val="16"/>
                      <w:szCs w:val="16"/>
                    </w:rPr>
                    <w:t xml:space="preserve">Ik wil </w:t>
                  </w:r>
                  <w:r w:rsidRPr="00E41C1C" w:rsidR="008A03CA">
                    <w:rPr>
                      <w:rFonts w:eastAsia="Roboto" w:cs="Roboto"/>
                      <w:color w:val="000000" w:themeColor="text1"/>
                      <w:sz w:val="16"/>
                      <w:szCs w:val="16"/>
                    </w:rPr>
                    <w:t>leer</w:t>
                  </w:r>
                  <w:r w:rsidRPr="00E41C1C">
                    <w:rPr>
                      <w:rFonts w:eastAsia="Roboto" w:cs="Roboto"/>
                      <w:color w:val="000000" w:themeColor="text1"/>
                      <w:sz w:val="16"/>
                      <w:szCs w:val="16"/>
                    </w:rPr>
                    <w:t>feedback op:</w:t>
                  </w:r>
                </w:p>
                <w:p w:rsidRPr="00E41C1C" w:rsidR="00E93282" w:rsidP="00622C89" w:rsidRDefault="00E93282" w14:paraId="4DB855FF" w14:textId="77777777">
                  <w:pPr>
                    <w:rPr>
                      <w:rFonts w:eastAsia="Roboto" w:cs="Roboto"/>
                      <w:color w:val="000000" w:themeColor="text1"/>
                      <w:sz w:val="16"/>
                      <w:szCs w:val="16"/>
                    </w:rPr>
                  </w:pPr>
                </w:p>
                <w:p w:rsidRPr="00E41C1C" w:rsidR="00E93282" w:rsidP="00622C89" w:rsidRDefault="00E93282" w14:paraId="33C7F260" w14:textId="77777777">
                  <w:pPr>
                    <w:rPr>
                      <w:rFonts w:eastAsia="Roboto" w:cs="Roboto"/>
                      <w:color w:val="000000" w:themeColor="text1"/>
                      <w:sz w:val="16"/>
                      <w:szCs w:val="16"/>
                    </w:rPr>
                  </w:pPr>
                  <w:r w:rsidRPr="00E41C1C">
                    <w:rPr>
                      <w:rFonts w:eastAsia="Roboto" w:cs="Roboto"/>
                      <w:color w:val="000000" w:themeColor="text1"/>
                      <w:sz w:val="16"/>
                      <w:szCs w:val="16"/>
                    </w:rPr>
                    <w:t>Ik wil prestatiefeedback op:</w:t>
                  </w:r>
                </w:p>
                <w:p w:rsidRPr="00E41C1C" w:rsidR="00E93282" w:rsidP="00622C89" w:rsidRDefault="00E93282" w14:paraId="18AA2571" w14:textId="77777777">
                  <w:pPr>
                    <w:rPr>
                      <w:sz w:val="16"/>
                      <w:szCs w:val="16"/>
                    </w:rPr>
                  </w:pPr>
                </w:p>
                <w:p w:rsidRPr="00E41C1C" w:rsidR="00E93282" w:rsidP="00622C89" w:rsidRDefault="00E93282" w14:paraId="526B2E5A" w14:textId="77777777">
                  <w:pPr>
                    <w:rPr>
                      <w:sz w:val="16"/>
                      <w:szCs w:val="16"/>
                    </w:rPr>
                  </w:pPr>
                </w:p>
              </w:tc>
            </w:tr>
          </w:tbl>
          <w:p w:rsidRPr="009F4B91" w:rsidR="00E93282" w:rsidP="00622C89" w:rsidRDefault="00E93282" w14:paraId="0482A1BB" w14:textId="77777777">
            <w:pPr>
              <w:rPr>
                <w:b/>
                <w:sz w:val="20"/>
                <w:szCs w:val="20"/>
              </w:rPr>
            </w:pPr>
          </w:p>
        </w:tc>
      </w:tr>
    </w:tbl>
    <w:p w:rsidR="00934CF8" w:rsidP="007903A2" w:rsidRDefault="00934CF8" w14:paraId="0298BB00" w14:textId="77777777">
      <w:pPr>
        <w:rPr>
          <w:b/>
          <w:bCs/>
        </w:rPr>
      </w:pPr>
    </w:p>
    <w:p w:rsidR="00C56156" w:rsidP="007903A2" w:rsidRDefault="00C56156" w14:paraId="499E16DB" w14:textId="77777777">
      <w:pPr>
        <w:rPr>
          <w:b/>
          <w:bCs/>
        </w:rPr>
      </w:pPr>
    </w:p>
    <w:p w:rsidRPr="009F4B91" w:rsidR="00C56156" w:rsidP="007903A2" w:rsidRDefault="00C56156" w14:paraId="1C9B822B" w14:textId="77777777">
      <w:pPr>
        <w:rPr>
          <w:b/>
          <w:bCs/>
        </w:rPr>
      </w:pPr>
    </w:p>
    <w:sectPr w:rsidRPr="009F4B91" w:rsidR="00C56156" w:rsidSect="00941D67">
      <w:headerReference w:type="default" r:id="rId16"/>
      <w:footerReference w:type="default" r:id="rId17"/>
      <w:pgSz w:w="16838" w:h="11906" w:orient="landscape" w:code="9"/>
      <w:pgMar w:top="720" w:right="720" w:bottom="720" w:left="720" w:header="709" w:footer="43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425F8" w:rsidP="0067221C" w:rsidRDefault="007425F8" w14:paraId="74DCA7D3" w14:textId="77777777">
      <w:pPr>
        <w:spacing w:after="0" w:line="240" w:lineRule="auto"/>
      </w:pPr>
      <w:r>
        <w:separator/>
      </w:r>
    </w:p>
  </w:endnote>
  <w:endnote w:type="continuationSeparator" w:id="0">
    <w:p w:rsidR="007425F8" w:rsidP="0067221C" w:rsidRDefault="007425F8" w14:paraId="5B69C7FE" w14:textId="77777777">
      <w:pPr>
        <w:spacing w:after="0" w:line="240" w:lineRule="auto"/>
      </w:pPr>
      <w:r>
        <w:continuationSeparator/>
      </w:r>
    </w:p>
  </w:endnote>
  <w:endnote w:type="continuationNotice" w:id="1">
    <w:p w:rsidR="007425F8" w:rsidRDefault="007425F8" w14:paraId="626F8944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84918668"/>
      <w:docPartObj>
        <w:docPartGallery w:val="Page Numbers (Bottom of Page)"/>
        <w:docPartUnique/>
      </w:docPartObj>
    </w:sdtPr>
    <w:sdtEndPr/>
    <w:sdtContent>
      <w:p w:rsidR="008D4740" w:rsidRDefault="008D4740" w14:paraId="004B48AF" w14:textId="77777777">
        <w:pPr>
          <w:pStyle w:val="Voettekst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:rsidR="008D4740" w:rsidRDefault="008D4740" w14:paraId="6330168C" w14:textId="77777777">
    <w:pPr>
      <w:pStyle w:val="Voettek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425F8" w:rsidP="0067221C" w:rsidRDefault="007425F8" w14:paraId="4354C613" w14:textId="77777777">
      <w:pPr>
        <w:spacing w:after="0" w:line="240" w:lineRule="auto"/>
      </w:pPr>
      <w:r>
        <w:separator/>
      </w:r>
    </w:p>
  </w:footnote>
  <w:footnote w:type="continuationSeparator" w:id="0">
    <w:p w:rsidR="007425F8" w:rsidP="0067221C" w:rsidRDefault="007425F8" w14:paraId="739318D8" w14:textId="77777777">
      <w:pPr>
        <w:spacing w:after="0" w:line="240" w:lineRule="auto"/>
      </w:pPr>
      <w:r>
        <w:continuationSeparator/>
      </w:r>
    </w:p>
  </w:footnote>
  <w:footnote w:type="continuationNotice" w:id="1">
    <w:p w:rsidR="007425F8" w:rsidRDefault="007425F8" w14:paraId="76BD0B5D" w14:textId="777777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C933B8" w:rsidRDefault="00BC18D6" w14:paraId="4FD6D2BB" w14:textId="030EE07E">
    <w:pPr>
      <w:pStyle w:val="Koptekst"/>
    </w:pPr>
    <w:sdt>
      <w:sdtPr>
        <w:id w:val="-645117571"/>
        <w:docPartObj>
          <w:docPartGallery w:val="Watermarks"/>
          <w:docPartUnique/>
        </w:docPartObj>
      </w:sdtPr>
      <w:sdtEndPr/>
      <w:sdtContent>
        <w:r w:rsidR="00981D0D">
          <w:rPr>
            <w:noProof/>
            <w:sz w:val="16"/>
            <w:szCs w:val="16"/>
            <w14:ligatures w14:val="none"/>
          </w:rPr>
          <mc:AlternateContent>
            <mc:Choice Requires="wps">
              <w:drawing>
                <wp:anchor distT="0" distB="0" distL="114300" distR="114300" simplePos="0" relativeHeight="251658240" behindDoc="1" locked="0" layoutInCell="1" allowOverlap="1" wp14:anchorId="4603D0CC" wp14:editId="1B6DEAF1">
                  <wp:simplePos x="0" y="0"/>
                  <wp:positionH relativeFrom="page">
                    <wp:posOffset>-1123950</wp:posOffset>
                  </wp:positionH>
                  <wp:positionV relativeFrom="paragraph">
                    <wp:posOffset>-895985</wp:posOffset>
                  </wp:positionV>
                  <wp:extent cx="12506325" cy="8001000"/>
                  <wp:effectExtent l="57150" t="0" r="85725" b="133350"/>
                  <wp:wrapNone/>
                  <wp:docPr id="79902096" name="Rechthoek 7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2506325" cy="8001000"/>
                          </a:xfrm>
                          <a:prstGeom prst="rect">
                            <a:avLst/>
                          </a:prstGeom>
                          <a:solidFill>
                            <a:srgbClr val="663366">
                              <a:alpha val="5000"/>
                            </a:srgbClr>
                          </a:solidFill>
                          <a:ln>
                            <a:solidFill>
                              <a:srgbClr val="663366"/>
                            </a:solidFill>
                          </a:ln>
                          <a:effectLst>
                            <a:outerShdw blurRad="50800" dist="50800" dir="5400000" algn="ctr" rotWithShape="0">
                              <a:srgbClr val="E874B7"/>
                            </a:outerShdw>
                          </a:effectLst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 xmlns:a14="http://schemas.microsoft.com/office/drawing/2010/main" xmlns:pic="http://schemas.openxmlformats.org/drawingml/2006/picture" xmlns:a="http://schemas.openxmlformats.org/drawingml/2006/main">
              <w:pict w14:anchorId="51A08140">
                <v:rect id="Rechthoek 7" style="position:absolute;margin-left:-88.5pt;margin-top:-70.55pt;width:984.75pt;height:630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spid="_x0000_s1026" fillcolor="#636" strokecolor="#636" strokeweight="1pt" w14:anchorId="2C59E00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">
                  <v:fill opacity="3341f"/>
                  <v:shadow on="t" color="#e874b7" offset="0,4pt"/>
                  <w10:wrap anchorx="page"/>
                </v:rect>
              </w:pict>
            </mc:Fallback>
          </mc:AlternateContent>
        </w:r>
      </w:sdtContent>
    </w:sdt>
    <w:r w:rsidR="00C933B8">
      <w:rPr>
        <w:noProof/>
        <w14:ligatures w14:val="none"/>
      </w:rPr>
      <w:drawing>
        <wp:anchor distT="0" distB="0" distL="114300" distR="114300" simplePos="0" relativeHeight="251658241" behindDoc="0" locked="0" layoutInCell="1" allowOverlap="1" wp14:anchorId="1064F815" wp14:editId="0C8DF7B4">
          <wp:simplePos x="0" y="0"/>
          <wp:positionH relativeFrom="column">
            <wp:posOffset>8896350</wp:posOffset>
          </wp:positionH>
          <wp:positionV relativeFrom="paragraph">
            <wp:posOffset>-269240</wp:posOffset>
          </wp:positionV>
          <wp:extent cx="781050" cy="332480"/>
          <wp:effectExtent l="0" t="0" r="0" b="0"/>
          <wp:wrapNone/>
          <wp:docPr id="1100867429" name="Afbeelding 1" descr="Afbeelding met tekst, Graphics, grafische vormgeving, logo&#10;&#10;Automatisch gegenereerde beschrijv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32774042" name="Afbeelding 1" descr="Afbeelding met tekst, Graphics, grafische vormgeving, logo&#10;&#10;Automatisch gegenereerde beschrijvi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1050" cy="3324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4447B"/>
    <w:multiLevelType w:val="hybridMultilevel"/>
    <w:tmpl w:val="E222D7D0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4921C6"/>
    <w:multiLevelType w:val="hybridMultilevel"/>
    <w:tmpl w:val="D1C85C0C"/>
    <w:lvl w:ilvl="0" w:tplc="0413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E7C43DC"/>
    <w:multiLevelType w:val="hybridMultilevel"/>
    <w:tmpl w:val="3D7AF094"/>
    <w:lvl w:ilvl="0" w:tplc="0413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13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13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13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13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13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13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13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13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3" w15:restartNumberingAfterBreak="0">
    <w:nsid w:val="2A443351"/>
    <w:multiLevelType w:val="hybridMultilevel"/>
    <w:tmpl w:val="A86CE352"/>
    <w:lvl w:ilvl="0" w:tplc="0413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47803BFF"/>
    <w:multiLevelType w:val="hybridMultilevel"/>
    <w:tmpl w:val="8C32DD04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1E63683"/>
    <w:multiLevelType w:val="hybridMultilevel"/>
    <w:tmpl w:val="9796056C"/>
    <w:lvl w:ilvl="0" w:tplc="0413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58FA314B"/>
    <w:multiLevelType w:val="hybridMultilevel"/>
    <w:tmpl w:val="6D70EAF6"/>
    <w:lvl w:ilvl="0" w:tplc="0413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6ADA0A38"/>
    <w:multiLevelType w:val="hybridMultilevel"/>
    <w:tmpl w:val="0E486194"/>
    <w:lvl w:ilvl="0" w:tplc="0413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795175973">
    <w:abstractNumId w:val="7"/>
  </w:num>
  <w:num w:numId="2" w16cid:durableId="1876430907">
    <w:abstractNumId w:val="3"/>
  </w:num>
  <w:num w:numId="3" w16cid:durableId="7105932">
    <w:abstractNumId w:val="0"/>
  </w:num>
  <w:num w:numId="4" w16cid:durableId="829906081">
    <w:abstractNumId w:val="4"/>
  </w:num>
  <w:num w:numId="5" w16cid:durableId="395208507">
    <w:abstractNumId w:val="1"/>
  </w:num>
  <w:num w:numId="6" w16cid:durableId="1522208537">
    <w:abstractNumId w:val="5"/>
  </w:num>
  <w:num w:numId="7" w16cid:durableId="184708272">
    <w:abstractNumId w:val="6"/>
  </w:num>
  <w:num w:numId="8" w16cid:durableId="7013222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isplayBackgroundShape/>
  <w:attachedTemplate r:id="rId1"/>
  <w:linkStyles/>
  <w:trackRevisions w:val="false"/>
  <w:defaultTabStop w:val="708"/>
  <w:autoHyphenation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4B91"/>
    <w:rsid w:val="00013676"/>
    <w:rsid w:val="0002259A"/>
    <w:rsid w:val="00027632"/>
    <w:rsid w:val="00051416"/>
    <w:rsid w:val="000575DF"/>
    <w:rsid w:val="000605DC"/>
    <w:rsid w:val="0006754A"/>
    <w:rsid w:val="0007690A"/>
    <w:rsid w:val="00077256"/>
    <w:rsid w:val="00083E25"/>
    <w:rsid w:val="00084744"/>
    <w:rsid w:val="00091DFE"/>
    <w:rsid w:val="000B29EB"/>
    <w:rsid w:val="000C069C"/>
    <w:rsid w:val="000D61F5"/>
    <w:rsid w:val="000E15D3"/>
    <w:rsid w:val="0012604A"/>
    <w:rsid w:val="00141E12"/>
    <w:rsid w:val="00146034"/>
    <w:rsid w:val="001A6FE5"/>
    <w:rsid w:val="001B674D"/>
    <w:rsid w:val="001D39D5"/>
    <w:rsid w:val="001E655A"/>
    <w:rsid w:val="002013FF"/>
    <w:rsid w:val="00204021"/>
    <w:rsid w:val="00207F29"/>
    <w:rsid w:val="00210363"/>
    <w:rsid w:val="00210DEA"/>
    <w:rsid w:val="00215435"/>
    <w:rsid w:val="00215B6A"/>
    <w:rsid w:val="00230085"/>
    <w:rsid w:val="00232ED0"/>
    <w:rsid w:val="0026185B"/>
    <w:rsid w:val="0026187A"/>
    <w:rsid w:val="00263B4F"/>
    <w:rsid w:val="002717F6"/>
    <w:rsid w:val="00273D09"/>
    <w:rsid w:val="00283F86"/>
    <w:rsid w:val="002B2676"/>
    <w:rsid w:val="002B2794"/>
    <w:rsid w:val="002C0445"/>
    <w:rsid w:val="002C5838"/>
    <w:rsid w:val="002D5226"/>
    <w:rsid w:val="002E0D79"/>
    <w:rsid w:val="002E0FC6"/>
    <w:rsid w:val="003125CE"/>
    <w:rsid w:val="00313228"/>
    <w:rsid w:val="0032048E"/>
    <w:rsid w:val="00334BCB"/>
    <w:rsid w:val="00352A3E"/>
    <w:rsid w:val="00382177"/>
    <w:rsid w:val="00385948"/>
    <w:rsid w:val="00394B7C"/>
    <w:rsid w:val="003A5631"/>
    <w:rsid w:val="003B369C"/>
    <w:rsid w:val="003B6B92"/>
    <w:rsid w:val="003C37F4"/>
    <w:rsid w:val="003C4D11"/>
    <w:rsid w:val="003C517A"/>
    <w:rsid w:val="003C55C0"/>
    <w:rsid w:val="003D15A1"/>
    <w:rsid w:val="003E1E1B"/>
    <w:rsid w:val="003E3852"/>
    <w:rsid w:val="003E7D55"/>
    <w:rsid w:val="003F6F16"/>
    <w:rsid w:val="0040490A"/>
    <w:rsid w:val="004125FD"/>
    <w:rsid w:val="0041373F"/>
    <w:rsid w:val="00416235"/>
    <w:rsid w:val="00424796"/>
    <w:rsid w:val="004277DB"/>
    <w:rsid w:val="00433E3C"/>
    <w:rsid w:val="00435F45"/>
    <w:rsid w:val="0045610A"/>
    <w:rsid w:val="0046626D"/>
    <w:rsid w:val="0047008B"/>
    <w:rsid w:val="0047396C"/>
    <w:rsid w:val="004749AB"/>
    <w:rsid w:val="00475CF0"/>
    <w:rsid w:val="004808CC"/>
    <w:rsid w:val="00481B13"/>
    <w:rsid w:val="00484DDF"/>
    <w:rsid w:val="004A0A49"/>
    <w:rsid w:val="004D2287"/>
    <w:rsid w:val="004D24A2"/>
    <w:rsid w:val="004D2F63"/>
    <w:rsid w:val="004D4640"/>
    <w:rsid w:val="004D4854"/>
    <w:rsid w:val="004D73DF"/>
    <w:rsid w:val="004F5CB1"/>
    <w:rsid w:val="004F7153"/>
    <w:rsid w:val="004F7C77"/>
    <w:rsid w:val="005021EA"/>
    <w:rsid w:val="00505606"/>
    <w:rsid w:val="00507641"/>
    <w:rsid w:val="00511472"/>
    <w:rsid w:val="00512EA5"/>
    <w:rsid w:val="0051492C"/>
    <w:rsid w:val="005168A4"/>
    <w:rsid w:val="00524BEA"/>
    <w:rsid w:val="005310CD"/>
    <w:rsid w:val="0053330A"/>
    <w:rsid w:val="00541D94"/>
    <w:rsid w:val="00543D99"/>
    <w:rsid w:val="00544D58"/>
    <w:rsid w:val="00551641"/>
    <w:rsid w:val="00564380"/>
    <w:rsid w:val="00566570"/>
    <w:rsid w:val="0057790C"/>
    <w:rsid w:val="0058032E"/>
    <w:rsid w:val="0059527E"/>
    <w:rsid w:val="005B7482"/>
    <w:rsid w:val="005B7C8D"/>
    <w:rsid w:val="005D3C13"/>
    <w:rsid w:val="005E5DFC"/>
    <w:rsid w:val="005E790B"/>
    <w:rsid w:val="00604C4B"/>
    <w:rsid w:val="006065C2"/>
    <w:rsid w:val="0062498C"/>
    <w:rsid w:val="00643160"/>
    <w:rsid w:val="00644EBA"/>
    <w:rsid w:val="006473B7"/>
    <w:rsid w:val="0065026B"/>
    <w:rsid w:val="00655584"/>
    <w:rsid w:val="00670D55"/>
    <w:rsid w:val="0067221C"/>
    <w:rsid w:val="006746E5"/>
    <w:rsid w:val="00685D06"/>
    <w:rsid w:val="0069683E"/>
    <w:rsid w:val="006A7FAA"/>
    <w:rsid w:val="006B07BB"/>
    <w:rsid w:val="006D308A"/>
    <w:rsid w:val="006D6910"/>
    <w:rsid w:val="006F1A0D"/>
    <w:rsid w:val="006F7A4D"/>
    <w:rsid w:val="00700AAF"/>
    <w:rsid w:val="00714DDA"/>
    <w:rsid w:val="0072226E"/>
    <w:rsid w:val="00732D80"/>
    <w:rsid w:val="007423D2"/>
    <w:rsid w:val="007425F8"/>
    <w:rsid w:val="00752A28"/>
    <w:rsid w:val="00757801"/>
    <w:rsid w:val="00762983"/>
    <w:rsid w:val="00777CD8"/>
    <w:rsid w:val="007847F5"/>
    <w:rsid w:val="00784DD5"/>
    <w:rsid w:val="00785038"/>
    <w:rsid w:val="00785DC8"/>
    <w:rsid w:val="007903A2"/>
    <w:rsid w:val="0079273A"/>
    <w:rsid w:val="007956B3"/>
    <w:rsid w:val="007A2B36"/>
    <w:rsid w:val="007A49AF"/>
    <w:rsid w:val="007B5003"/>
    <w:rsid w:val="007B540A"/>
    <w:rsid w:val="007B59BE"/>
    <w:rsid w:val="007C0CF6"/>
    <w:rsid w:val="007D041C"/>
    <w:rsid w:val="007E2DFE"/>
    <w:rsid w:val="007F037C"/>
    <w:rsid w:val="00800AA8"/>
    <w:rsid w:val="00801937"/>
    <w:rsid w:val="00811D82"/>
    <w:rsid w:val="00822547"/>
    <w:rsid w:val="00822C3D"/>
    <w:rsid w:val="00841A8E"/>
    <w:rsid w:val="00885255"/>
    <w:rsid w:val="008931AB"/>
    <w:rsid w:val="0089482B"/>
    <w:rsid w:val="00895517"/>
    <w:rsid w:val="008A02EB"/>
    <w:rsid w:val="008A03CA"/>
    <w:rsid w:val="008A12AC"/>
    <w:rsid w:val="008A19F6"/>
    <w:rsid w:val="008A6A50"/>
    <w:rsid w:val="008B0B18"/>
    <w:rsid w:val="008B79FC"/>
    <w:rsid w:val="008C298D"/>
    <w:rsid w:val="008C380A"/>
    <w:rsid w:val="008D1E99"/>
    <w:rsid w:val="008D3961"/>
    <w:rsid w:val="008D39F7"/>
    <w:rsid w:val="008D4740"/>
    <w:rsid w:val="008D74FF"/>
    <w:rsid w:val="008E0B16"/>
    <w:rsid w:val="008E14D6"/>
    <w:rsid w:val="008E2FA6"/>
    <w:rsid w:val="008E3D3C"/>
    <w:rsid w:val="008F07D5"/>
    <w:rsid w:val="009000D1"/>
    <w:rsid w:val="0090164A"/>
    <w:rsid w:val="00903AE1"/>
    <w:rsid w:val="00904207"/>
    <w:rsid w:val="00904B9E"/>
    <w:rsid w:val="00911BDF"/>
    <w:rsid w:val="00912A92"/>
    <w:rsid w:val="00914040"/>
    <w:rsid w:val="00917E52"/>
    <w:rsid w:val="00926365"/>
    <w:rsid w:val="00934CF8"/>
    <w:rsid w:val="009411DA"/>
    <w:rsid w:val="00941D67"/>
    <w:rsid w:val="0094789B"/>
    <w:rsid w:val="00981D0D"/>
    <w:rsid w:val="00982885"/>
    <w:rsid w:val="009A4DFA"/>
    <w:rsid w:val="009C27A0"/>
    <w:rsid w:val="009C7B2B"/>
    <w:rsid w:val="009D524C"/>
    <w:rsid w:val="009D652B"/>
    <w:rsid w:val="009F4B91"/>
    <w:rsid w:val="00A03337"/>
    <w:rsid w:val="00A1034F"/>
    <w:rsid w:val="00A1267C"/>
    <w:rsid w:val="00A141DB"/>
    <w:rsid w:val="00A2464E"/>
    <w:rsid w:val="00A419E9"/>
    <w:rsid w:val="00A42231"/>
    <w:rsid w:val="00A424BC"/>
    <w:rsid w:val="00A47A4F"/>
    <w:rsid w:val="00A526DC"/>
    <w:rsid w:val="00A61B50"/>
    <w:rsid w:val="00A707E0"/>
    <w:rsid w:val="00A726DD"/>
    <w:rsid w:val="00A735BE"/>
    <w:rsid w:val="00AA04F5"/>
    <w:rsid w:val="00AA1BA9"/>
    <w:rsid w:val="00AC2537"/>
    <w:rsid w:val="00AC4725"/>
    <w:rsid w:val="00AD0725"/>
    <w:rsid w:val="00AD08FC"/>
    <w:rsid w:val="00AF218B"/>
    <w:rsid w:val="00AF348A"/>
    <w:rsid w:val="00AF640D"/>
    <w:rsid w:val="00B06627"/>
    <w:rsid w:val="00B07FA0"/>
    <w:rsid w:val="00B16C3E"/>
    <w:rsid w:val="00B17674"/>
    <w:rsid w:val="00B23480"/>
    <w:rsid w:val="00B24978"/>
    <w:rsid w:val="00B26195"/>
    <w:rsid w:val="00B4718D"/>
    <w:rsid w:val="00B5305B"/>
    <w:rsid w:val="00B626BD"/>
    <w:rsid w:val="00B736BE"/>
    <w:rsid w:val="00B73D7E"/>
    <w:rsid w:val="00B80EEC"/>
    <w:rsid w:val="00B85A9E"/>
    <w:rsid w:val="00B877E8"/>
    <w:rsid w:val="00BA5DA1"/>
    <w:rsid w:val="00BC08AA"/>
    <w:rsid w:val="00BC6936"/>
    <w:rsid w:val="00BD25DE"/>
    <w:rsid w:val="00BD320E"/>
    <w:rsid w:val="00BD3895"/>
    <w:rsid w:val="00BD5864"/>
    <w:rsid w:val="00BE1F26"/>
    <w:rsid w:val="00C01FE7"/>
    <w:rsid w:val="00C10C84"/>
    <w:rsid w:val="00C20BF2"/>
    <w:rsid w:val="00C32D8A"/>
    <w:rsid w:val="00C53B5F"/>
    <w:rsid w:val="00C56156"/>
    <w:rsid w:val="00C567B7"/>
    <w:rsid w:val="00C606C7"/>
    <w:rsid w:val="00C7706F"/>
    <w:rsid w:val="00C8145B"/>
    <w:rsid w:val="00C92523"/>
    <w:rsid w:val="00C933B8"/>
    <w:rsid w:val="00C944B1"/>
    <w:rsid w:val="00C95859"/>
    <w:rsid w:val="00CA66C2"/>
    <w:rsid w:val="00CB2C77"/>
    <w:rsid w:val="00CB5F85"/>
    <w:rsid w:val="00CB65D8"/>
    <w:rsid w:val="00CC25EB"/>
    <w:rsid w:val="00CE44AC"/>
    <w:rsid w:val="00CF56FD"/>
    <w:rsid w:val="00CF6824"/>
    <w:rsid w:val="00CF7F30"/>
    <w:rsid w:val="00D01D7B"/>
    <w:rsid w:val="00D025C9"/>
    <w:rsid w:val="00D0279F"/>
    <w:rsid w:val="00D07E64"/>
    <w:rsid w:val="00D27082"/>
    <w:rsid w:val="00D270C5"/>
    <w:rsid w:val="00D33264"/>
    <w:rsid w:val="00D33368"/>
    <w:rsid w:val="00D41123"/>
    <w:rsid w:val="00D4435C"/>
    <w:rsid w:val="00D51C2E"/>
    <w:rsid w:val="00D51E66"/>
    <w:rsid w:val="00D533B3"/>
    <w:rsid w:val="00D54002"/>
    <w:rsid w:val="00D70048"/>
    <w:rsid w:val="00D75B7D"/>
    <w:rsid w:val="00D77AB2"/>
    <w:rsid w:val="00D85F84"/>
    <w:rsid w:val="00D9510F"/>
    <w:rsid w:val="00DA1FF5"/>
    <w:rsid w:val="00DA7CCA"/>
    <w:rsid w:val="00DB4EF3"/>
    <w:rsid w:val="00DB7C04"/>
    <w:rsid w:val="00DD2B24"/>
    <w:rsid w:val="00DD33B3"/>
    <w:rsid w:val="00DD5E69"/>
    <w:rsid w:val="00DE0A24"/>
    <w:rsid w:val="00DF0DF2"/>
    <w:rsid w:val="00DF18B3"/>
    <w:rsid w:val="00DF1961"/>
    <w:rsid w:val="00E02B67"/>
    <w:rsid w:val="00E05E6A"/>
    <w:rsid w:val="00E24853"/>
    <w:rsid w:val="00E24B7E"/>
    <w:rsid w:val="00E253C5"/>
    <w:rsid w:val="00E30E6C"/>
    <w:rsid w:val="00E41C1C"/>
    <w:rsid w:val="00E42A15"/>
    <w:rsid w:val="00E4732D"/>
    <w:rsid w:val="00E50CF4"/>
    <w:rsid w:val="00E54B8D"/>
    <w:rsid w:val="00E55774"/>
    <w:rsid w:val="00E5684B"/>
    <w:rsid w:val="00E76D6E"/>
    <w:rsid w:val="00E80DAE"/>
    <w:rsid w:val="00E870D7"/>
    <w:rsid w:val="00E93282"/>
    <w:rsid w:val="00EB636B"/>
    <w:rsid w:val="00EC1822"/>
    <w:rsid w:val="00ED569A"/>
    <w:rsid w:val="00EE5157"/>
    <w:rsid w:val="00EF2FA6"/>
    <w:rsid w:val="00EF6DAD"/>
    <w:rsid w:val="00F04C46"/>
    <w:rsid w:val="00F14113"/>
    <w:rsid w:val="00F23A58"/>
    <w:rsid w:val="00F23E3D"/>
    <w:rsid w:val="00F2428C"/>
    <w:rsid w:val="00F270D5"/>
    <w:rsid w:val="00F56232"/>
    <w:rsid w:val="00F569D5"/>
    <w:rsid w:val="00F63A6C"/>
    <w:rsid w:val="00F65724"/>
    <w:rsid w:val="00F84B61"/>
    <w:rsid w:val="00FB4A53"/>
    <w:rsid w:val="00FC2B11"/>
    <w:rsid w:val="00FD1503"/>
    <w:rsid w:val="00FD4B73"/>
    <w:rsid w:val="00FD6C83"/>
    <w:rsid w:val="00FE3335"/>
    <w:rsid w:val="00FE4FFC"/>
    <w:rsid w:val="00FF089C"/>
    <w:rsid w:val="010E40FB"/>
    <w:rsid w:val="011F8069"/>
    <w:rsid w:val="01FE0F2E"/>
    <w:rsid w:val="02BB7314"/>
    <w:rsid w:val="02E01C2E"/>
    <w:rsid w:val="032C5AB9"/>
    <w:rsid w:val="059C9A7D"/>
    <w:rsid w:val="06D21D16"/>
    <w:rsid w:val="098859C8"/>
    <w:rsid w:val="0BB81943"/>
    <w:rsid w:val="12E162C4"/>
    <w:rsid w:val="162D984E"/>
    <w:rsid w:val="19F44C9C"/>
    <w:rsid w:val="1A479488"/>
    <w:rsid w:val="1A4B423F"/>
    <w:rsid w:val="1DFA5647"/>
    <w:rsid w:val="1EBA85A2"/>
    <w:rsid w:val="22311650"/>
    <w:rsid w:val="265E2F4B"/>
    <w:rsid w:val="28DF1BC0"/>
    <w:rsid w:val="2A5C2AE6"/>
    <w:rsid w:val="310D0C0E"/>
    <w:rsid w:val="32A1E2E2"/>
    <w:rsid w:val="34F70745"/>
    <w:rsid w:val="37F9324D"/>
    <w:rsid w:val="38B857CF"/>
    <w:rsid w:val="3B370E88"/>
    <w:rsid w:val="3C066F49"/>
    <w:rsid w:val="43AB485E"/>
    <w:rsid w:val="442DDDC3"/>
    <w:rsid w:val="4535239E"/>
    <w:rsid w:val="453C862E"/>
    <w:rsid w:val="459BA89E"/>
    <w:rsid w:val="468F9505"/>
    <w:rsid w:val="4823AA40"/>
    <w:rsid w:val="49FC36C8"/>
    <w:rsid w:val="4A5FA7E1"/>
    <w:rsid w:val="4BFC716C"/>
    <w:rsid w:val="4E1CB4F0"/>
    <w:rsid w:val="4F158C1A"/>
    <w:rsid w:val="4F8DBEA6"/>
    <w:rsid w:val="511C5202"/>
    <w:rsid w:val="56555EBA"/>
    <w:rsid w:val="5C5982AC"/>
    <w:rsid w:val="5D43145B"/>
    <w:rsid w:val="5E2EDA70"/>
    <w:rsid w:val="5FBB0163"/>
    <w:rsid w:val="692D7A2E"/>
    <w:rsid w:val="6ADA1314"/>
    <w:rsid w:val="6EB83E25"/>
    <w:rsid w:val="6EE73D7C"/>
    <w:rsid w:val="733FA69D"/>
    <w:rsid w:val="75BD79FF"/>
    <w:rsid w:val="75ED702E"/>
    <w:rsid w:val="76BA64C1"/>
    <w:rsid w:val="77143873"/>
    <w:rsid w:val="77AE101E"/>
    <w:rsid w:val="79463AAA"/>
    <w:rsid w:val="7AFE19EA"/>
    <w:rsid w:val="7EDF172A"/>
    <w:rsid w:val="7F5788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A13073"/>
  <w15:chartTrackingRefBased/>
  <w15:docId w15:val="{C09D0AB5-1216-4898-BFEE-72C936E571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Standaard" w:default="1">
    <w:name w:val="Normal"/>
    <w:qFormat/>
    <w:rsid w:val="008D1E99"/>
    <w:pPr>
      <w:jc w:val="both"/>
    </w:pPr>
    <w:rPr>
      <w:rFonts w:ascii="Roboto" w:hAnsi="Roboto"/>
      <w:kern w:val="2"/>
      <w:sz w:val="21"/>
      <w14:ligatures w14:val="standardContextual"/>
    </w:rPr>
  </w:style>
  <w:style w:type="paragraph" w:styleId="Kop1">
    <w:name w:val="heading 1"/>
    <w:basedOn w:val="Standaard"/>
    <w:next w:val="Standaard"/>
    <w:link w:val="Kop1Char"/>
    <w:uiPriority w:val="9"/>
    <w:qFormat/>
    <w:rsid w:val="008D1E99"/>
    <w:pPr>
      <w:keepNext/>
      <w:keepLines/>
      <w:shd w:val="clear" w:color="auto" w:fill="E5007D"/>
      <w:spacing w:before="120" w:after="120"/>
      <w:outlineLvl w:val="0"/>
    </w:pPr>
    <w:rPr>
      <w:rFonts w:eastAsiaTheme="majorEastAsia" w:cstheme="majorBidi"/>
      <w:b/>
      <w:caps/>
      <w:color w:val="FFFFFF" w:themeColor="background1"/>
      <w:sz w:val="36"/>
      <w:szCs w:val="32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8D1E99"/>
    <w:pPr>
      <w:keepNext/>
      <w:keepLines/>
      <w:shd w:val="clear" w:color="auto" w:fill="663366"/>
      <w:spacing w:before="240" w:after="120"/>
      <w:outlineLvl w:val="1"/>
    </w:pPr>
    <w:rPr>
      <w:rFonts w:eastAsiaTheme="majorEastAsia" w:cstheme="majorBidi"/>
      <w:b/>
      <w:caps/>
      <w:color w:val="FFFFFF" w:themeColor="background1"/>
      <w:sz w:val="30"/>
      <w:szCs w:val="26"/>
    </w:rPr>
  </w:style>
  <w:style w:type="character" w:styleId="Standaardalinea-lettertype" w:default="1">
    <w:name w:val="Default Paragraph Font"/>
    <w:uiPriority w:val="1"/>
    <w:semiHidden/>
    <w:unhideWhenUsed/>
  </w:style>
  <w:style w:type="table" w:styleId="Standaardtabe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Geenlijst" w:default="1">
    <w:name w:val="No List"/>
    <w:uiPriority w:val="99"/>
    <w:semiHidden/>
    <w:unhideWhenUsed/>
  </w:style>
  <w:style w:type="paragraph" w:styleId="Koptekst">
    <w:name w:val="header"/>
    <w:basedOn w:val="Standaard"/>
    <w:link w:val="KoptekstChar"/>
    <w:uiPriority w:val="99"/>
    <w:unhideWhenUsed/>
    <w:rsid w:val="008D1E99"/>
    <w:pPr>
      <w:tabs>
        <w:tab w:val="center" w:pos="4536"/>
        <w:tab w:val="right" w:pos="9072"/>
      </w:tabs>
      <w:spacing w:after="0" w:line="240" w:lineRule="auto"/>
    </w:pPr>
  </w:style>
  <w:style w:type="character" w:styleId="KoptekstChar" w:customStyle="1">
    <w:name w:val="Koptekst Char"/>
    <w:basedOn w:val="Standaardalinea-lettertype"/>
    <w:link w:val="Koptekst"/>
    <w:uiPriority w:val="99"/>
    <w:rsid w:val="008D1E99"/>
    <w:rPr>
      <w:rFonts w:ascii="Roboto" w:hAnsi="Roboto"/>
      <w:kern w:val="2"/>
      <w:sz w:val="21"/>
      <w14:ligatures w14:val="standardContextual"/>
    </w:rPr>
  </w:style>
  <w:style w:type="paragraph" w:styleId="Voettekst">
    <w:name w:val="footer"/>
    <w:basedOn w:val="Standaard"/>
    <w:link w:val="VoettekstChar"/>
    <w:uiPriority w:val="99"/>
    <w:unhideWhenUsed/>
    <w:rsid w:val="008D1E99"/>
    <w:pPr>
      <w:tabs>
        <w:tab w:val="center" w:pos="4536"/>
        <w:tab w:val="right" w:pos="9072"/>
      </w:tabs>
      <w:spacing w:after="0" w:line="240" w:lineRule="auto"/>
    </w:pPr>
  </w:style>
  <w:style w:type="character" w:styleId="VoettekstChar" w:customStyle="1">
    <w:name w:val="Voettekst Char"/>
    <w:basedOn w:val="Standaardalinea-lettertype"/>
    <w:link w:val="Voettekst"/>
    <w:uiPriority w:val="99"/>
    <w:rsid w:val="008D1E99"/>
    <w:rPr>
      <w:rFonts w:ascii="Roboto" w:hAnsi="Roboto"/>
      <w:kern w:val="2"/>
      <w:sz w:val="21"/>
      <w14:ligatures w14:val="standardContextual"/>
    </w:rPr>
  </w:style>
  <w:style w:type="table" w:styleId="Tabelraster">
    <w:name w:val="Table Grid"/>
    <w:basedOn w:val="Standaardtabel"/>
    <w:uiPriority w:val="39"/>
    <w:rsid w:val="008D1E9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Default" w:customStyle="1">
    <w:name w:val="Default"/>
    <w:rsid w:val="008D1E99"/>
    <w:pPr>
      <w:autoSpaceDE w:val="0"/>
      <w:autoSpaceDN w:val="0"/>
      <w:adjustRightInd w:val="0"/>
      <w:spacing w:after="0" w:line="240" w:lineRule="auto"/>
    </w:pPr>
    <w:rPr>
      <w:rFonts w:ascii="Roboto" w:hAnsi="Roboto" w:cs="Roboto"/>
      <w:color w:val="000000"/>
      <w:sz w:val="24"/>
      <w:szCs w:val="24"/>
    </w:rPr>
  </w:style>
  <w:style w:type="character" w:styleId="Kop1Char" w:customStyle="1">
    <w:name w:val="Kop 1 Char"/>
    <w:basedOn w:val="Standaardalinea-lettertype"/>
    <w:link w:val="Kop1"/>
    <w:uiPriority w:val="9"/>
    <w:rsid w:val="008D1E99"/>
    <w:rPr>
      <w:rFonts w:ascii="Roboto" w:hAnsi="Roboto" w:eastAsiaTheme="majorEastAsia" w:cstheme="majorBidi"/>
      <w:b/>
      <w:caps/>
      <w:color w:val="FFFFFF" w:themeColor="background1"/>
      <w:kern w:val="2"/>
      <w:sz w:val="36"/>
      <w:szCs w:val="32"/>
      <w:shd w:val="clear" w:color="auto" w:fill="E5007D"/>
      <w14:ligatures w14:val="standardContextual"/>
    </w:rPr>
  </w:style>
  <w:style w:type="character" w:styleId="Kop2Char" w:customStyle="1">
    <w:name w:val="Kop 2 Char"/>
    <w:basedOn w:val="Standaardalinea-lettertype"/>
    <w:link w:val="Kop2"/>
    <w:uiPriority w:val="9"/>
    <w:rsid w:val="008D1E99"/>
    <w:rPr>
      <w:rFonts w:ascii="Roboto" w:hAnsi="Roboto" w:eastAsiaTheme="majorEastAsia" w:cstheme="majorBidi"/>
      <w:b/>
      <w:caps/>
      <w:color w:val="FFFFFF" w:themeColor="background1"/>
      <w:kern w:val="2"/>
      <w:sz w:val="30"/>
      <w:szCs w:val="26"/>
      <w:shd w:val="clear" w:color="auto" w:fill="663366"/>
      <w14:ligatures w14:val="standardContextual"/>
    </w:rPr>
  </w:style>
  <w:style w:type="paragraph" w:styleId="Lijstalinea">
    <w:name w:val="List Paragraph"/>
    <w:basedOn w:val="Standaard"/>
    <w:uiPriority w:val="34"/>
    <w:qFormat/>
    <w:rsid w:val="008D1E99"/>
    <w:pPr>
      <w:spacing w:after="60" w:line="276" w:lineRule="auto"/>
      <w:ind w:left="720"/>
    </w:pPr>
    <w:rPr>
      <w:rFonts w:eastAsia="Calibri" w:cs="Calibri"/>
      <w:color w:val="000000"/>
      <w:sz w:val="20"/>
      <w:lang w:eastAsia="nl-NL"/>
    </w:rPr>
  </w:style>
  <w:style w:type="character" w:styleId="Tekstvantijdelijkeaanduiding">
    <w:name w:val="Placeholder Text"/>
    <w:basedOn w:val="Standaardalinea-lettertype"/>
    <w:uiPriority w:val="99"/>
    <w:semiHidden/>
    <w:rsid w:val="00CF56F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395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22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51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9441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85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9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781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425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2665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6418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25475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234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44201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47644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28825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66465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88366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07705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2439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597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48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708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179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71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40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467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92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222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57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3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5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5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151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811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1060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656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21009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58544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50542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69746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0945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68606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74083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04240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7411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731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753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179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000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8" /><Relationship Type="http://schemas.openxmlformats.org/officeDocument/2006/relationships/image" Target="media/image3.png" Id="rId13" /><Relationship Type="http://schemas.openxmlformats.org/officeDocument/2006/relationships/fontTable" Target="fontTable.xml" Id="rId18" /><Relationship Type="http://schemas.openxmlformats.org/officeDocument/2006/relationships/customXml" Target="../customXml/item3.xml" Id="rId3" /><Relationship Type="http://schemas.openxmlformats.org/officeDocument/2006/relationships/image" Target="media/image1.png" Id="rId7" /><Relationship Type="http://schemas.openxmlformats.org/officeDocument/2006/relationships/image" Target="media/image2.jpeg" Id="rId12" /><Relationship Type="http://schemas.openxmlformats.org/officeDocument/2006/relationships/footer" Target="footer1.xml" Id="rId17" /><Relationship Type="http://schemas.openxmlformats.org/officeDocument/2006/relationships/customXml" Target="../customXml/item2.xml" Id="rId2" /><Relationship Type="http://schemas.openxmlformats.org/officeDocument/2006/relationships/header" Target="header1.xml" Id="rId16" /><Relationship Type="http://schemas.openxmlformats.org/officeDocument/2006/relationships/theme" Target="theme/theme1.xml" Id="rId20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endnotes" Target="endnotes.xml" Id="rId11" /><Relationship Type="http://schemas.openxmlformats.org/officeDocument/2006/relationships/numbering" Target="numbering.xml" Id="rId5" /><Relationship Type="http://schemas.openxmlformats.org/officeDocument/2006/relationships/image" Target="media/image5.svg" Id="rId15" /><Relationship Type="http://schemas.openxmlformats.org/officeDocument/2006/relationships/footnotes" Target="footnotes.xml" Id="rId10" /><Relationship Type="http://schemas.openxmlformats.org/officeDocument/2006/relationships/glossaryDocument" Target="glossary/document.xml" Id="rId19" /><Relationship Type="http://schemas.openxmlformats.org/officeDocument/2006/relationships/customXml" Target="../customXml/item4.xml" Id="rId4" /><Relationship Type="http://schemas.openxmlformats.org/officeDocument/2006/relationships/webSettings" Target="webSettings.xml" Id="rId9" /><Relationship Type="http://schemas.openxmlformats.org/officeDocument/2006/relationships/image" Target="media/image4.png" Id="rId1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872051\Downloads\Voorbereiding%20leeractiviteit%20Pabo%203-8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79E31EC78AB46E885F5F3A76C5D3C44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9A5C88BC-B433-47E2-B34F-35B932CB0091}"/>
      </w:docPartPr>
      <w:docPartBody>
        <w:p w:rsidR="003E14CF" w:rsidP="003E14CF" w:rsidRDefault="003E14CF">
          <w:pPr>
            <w:pStyle w:val="C79E31EC78AB46E885F5F3A76C5D3C441"/>
          </w:pPr>
          <w:r w:rsidRPr="0057086A">
            <w:rPr>
              <w:rStyle w:val="Tekstvantijdelijkeaanduiding"/>
            </w:rPr>
            <w:t>Kies een item.</w:t>
          </w:r>
        </w:p>
      </w:docPartBody>
    </w:docPart>
    <w:docPart>
      <w:docPartPr>
        <w:name w:val="F9317509260F4A88B4DCC274E4691BFD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DDB0073F-253A-48F4-9F65-7CC0714BF544}"/>
      </w:docPartPr>
      <w:docPartBody>
        <w:p w:rsidR="003E14CF" w:rsidP="003E14CF" w:rsidRDefault="003E14CF">
          <w:pPr>
            <w:pStyle w:val="F9317509260F4A88B4DCC274E4691BFD1"/>
          </w:pPr>
          <w:r w:rsidRPr="0057086A">
            <w:rPr>
              <w:rStyle w:val="Tekstvantijdelijkeaanduiding"/>
            </w:rPr>
            <w:t>Kies een item.</w:t>
          </w:r>
        </w:p>
      </w:docPartBody>
    </w:docPart>
    <w:docPart>
      <w:docPartPr>
        <w:name w:val="BAC94A178D684AFC91647CFBEDB0105C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6914D844-F1FE-4D3E-B628-E6E0C924D650}"/>
      </w:docPartPr>
      <w:docPartBody>
        <w:p w:rsidR="003E14CF" w:rsidP="003E14CF" w:rsidRDefault="003E14CF">
          <w:pPr>
            <w:pStyle w:val="BAC94A178D684AFC91647CFBEDB0105C1"/>
          </w:pPr>
          <w:r w:rsidRPr="0057086A">
            <w:rPr>
              <w:rStyle w:val="Tekstvantijdelijkeaanduiding"/>
            </w:rPr>
            <w:t>Kies een item.</w:t>
          </w:r>
        </w:p>
      </w:docPartBody>
    </w:docPart>
    <w:docPart>
      <w:docPartPr>
        <w:name w:val="6710FD037A8E41509C650B19C295EB8C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A07A68D0-796A-4E1F-B892-8C4792A2CCF4}"/>
      </w:docPartPr>
      <w:docPartBody>
        <w:p w:rsidR="003E14CF" w:rsidP="003E14CF" w:rsidRDefault="003E14CF">
          <w:pPr>
            <w:pStyle w:val="6710FD037A8E41509C650B19C295EB8C1"/>
          </w:pPr>
          <w:r w:rsidRPr="0057086A">
            <w:rPr>
              <w:rStyle w:val="Tekstvantijdelijkeaanduiding"/>
            </w:rPr>
            <w:t>Kies een item.</w:t>
          </w:r>
        </w:p>
      </w:docPartBody>
    </w:docPart>
    <w:docPart>
      <w:docPartPr>
        <w:name w:val="F0D88E7DBB2A4EB6BFA3A4D602F4BA90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EC7B7764-D649-4582-99DC-ACE686A3EBCA}"/>
      </w:docPartPr>
      <w:docPartBody>
        <w:p w:rsidR="003E14CF" w:rsidP="003E14CF" w:rsidRDefault="003E14CF">
          <w:pPr>
            <w:pStyle w:val="F0D88E7DBB2A4EB6BFA3A4D602F4BA901"/>
          </w:pPr>
          <w:r w:rsidRPr="0057086A">
            <w:rPr>
              <w:rStyle w:val="Tekstvantijdelijkeaanduiding"/>
            </w:rPr>
            <w:t>Kies een item.</w:t>
          </w:r>
        </w:p>
      </w:docPartBody>
    </w:docPart>
    <w:docPart>
      <w:docPartPr>
        <w:name w:val="225C0E184F3E45C381C581263479004C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F01D5C90-A8AF-4286-9D30-4B255DC67D40}"/>
      </w:docPartPr>
      <w:docPartBody>
        <w:p w:rsidR="003E14CF" w:rsidP="003E14CF" w:rsidRDefault="003E14CF">
          <w:pPr>
            <w:pStyle w:val="225C0E184F3E45C381C581263479004C1"/>
          </w:pPr>
          <w:r w:rsidRPr="0057086A">
            <w:rPr>
              <w:rStyle w:val="Tekstvantijdelijkeaanduiding"/>
            </w:rPr>
            <w:t>Kies een item.</w:t>
          </w:r>
        </w:p>
      </w:docPartBody>
    </w:docPart>
    <w:docPart>
      <w:docPartPr>
        <w:name w:val="DCD5D4BCBB8949E79850A83386212644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1551424F-AE73-4734-B4F0-446E1D98307C}"/>
      </w:docPartPr>
      <w:docPartBody>
        <w:p w:rsidR="003E14CF" w:rsidP="003E14CF" w:rsidRDefault="003E14CF">
          <w:pPr>
            <w:pStyle w:val="DCD5D4BCBB8949E79850A833862126441"/>
          </w:pPr>
          <w:r w:rsidRPr="0057086A">
            <w:rPr>
              <w:rStyle w:val="Tekstvantijdelijkeaanduiding"/>
            </w:rPr>
            <w:t>Kies een item.</w:t>
          </w:r>
        </w:p>
      </w:docPartBody>
    </w:docPart>
    <w:docPart>
      <w:docPartPr>
        <w:name w:val="3B50940F01054683B1A6517000C04283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A8FAE7A9-D5EB-49B4-94C6-92659BBDD5B3}"/>
      </w:docPartPr>
      <w:docPartBody>
        <w:p w:rsidR="003E14CF" w:rsidP="003E14CF" w:rsidRDefault="003E14CF">
          <w:pPr>
            <w:pStyle w:val="3B50940F01054683B1A6517000C042831"/>
          </w:pPr>
          <w:r w:rsidRPr="0057086A">
            <w:rPr>
              <w:rStyle w:val="Tekstvantijdelijkeaanduiding"/>
            </w:rPr>
            <w:t>Kies een item.</w:t>
          </w:r>
        </w:p>
      </w:docPartBody>
    </w:docPart>
    <w:docPart>
      <w:docPartPr>
        <w:name w:val="0DBB10E4697E4B74889A5B8D0DB7245E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20805978-7ECE-4354-BCDB-D3EECB5D770A}"/>
      </w:docPartPr>
      <w:docPartBody>
        <w:p w:rsidR="003E14CF" w:rsidP="003E14CF" w:rsidRDefault="003E14CF">
          <w:pPr>
            <w:pStyle w:val="0DBB10E4697E4B74889A5B8D0DB7245E1"/>
          </w:pPr>
          <w:r w:rsidRPr="0057086A">
            <w:rPr>
              <w:rStyle w:val="Tekstvantijdelijkeaanduiding"/>
            </w:rPr>
            <w:t>Kies een item.</w:t>
          </w:r>
        </w:p>
      </w:docPartBody>
    </w:docPart>
    <w:docPart>
      <w:docPartPr>
        <w:name w:val="FD78E6C2DBC84FB58931CE9CC5A1BE17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8B7811BF-5425-4157-A681-8FAD828B49FA}"/>
      </w:docPartPr>
      <w:docPartBody>
        <w:p w:rsidR="003E14CF" w:rsidP="003E14CF" w:rsidRDefault="003E14CF">
          <w:pPr>
            <w:pStyle w:val="FD78E6C2DBC84FB58931CE9CC5A1BE171"/>
          </w:pPr>
          <w:r w:rsidRPr="0057086A">
            <w:rPr>
              <w:rStyle w:val="Tekstvantijdelijkeaanduiding"/>
            </w:rPr>
            <w:t>Kies een item.</w:t>
          </w:r>
        </w:p>
      </w:docPartBody>
    </w:docPart>
    <w:docPart>
      <w:docPartPr>
        <w:name w:val="8688B7CB16A34356906F3F2F298FD036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D1270F86-3FC6-40AC-B761-2C272CFA92D3}"/>
      </w:docPartPr>
      <w:docPartBody>
        <w:p w:rsidR="003E14CF" w:rsidP="003E14CF" w:rsidRDefault="003E14CF">
          <w:pPr>
            <w:pStyle w:val="8688B7CB16A34356906F3F2F298FD0361"/>
          </w:pPr>
          <w:r w:rsidRPr="0057086A">
            <w:rPr>
              <w:rStyle w:val="Tekstvantijdelijkeaanduiding"/>
            </w:rPr>
            <w:t>Kies een item.</w:t>
          </w:r>
        </w:p>
      </w:docPartBody>
    </w:docPart>
    <w:docPart>
      <w:docPartPr>
        <w:name w:val="9E7B35483895461A89B981776105DD2A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D94A81EA-40B8-46C3-A6E5-C9E0409151AA}"/>
      </w:docPartPr>
      <w:docPartBody>
        <w:p w:rsidR="003E14CF" w:rsidP="003E14CF" w:rsidRDefault="003E14CF">
          <w:pPr>
            <w:pStyle w:val="9E7B35483895461A89B981776105DD2A1"/>
          </w:pPr>
          <w:r w:rsidRPr="0057086A">
            <w:rPr>
              <w:rStyle w:val="Tekstvantijdelijkeaanduiding"/>
            </w:rPr>
            <w:t>Kies een item.</w:t>
          </w:r>
        </w:p>
      </w:docPartBody>
    </w:docPart>
    <w:docPart>
      <w:docPartPr>
        <w:name w:val="D6EF7E27E163454FB9C1599BAB8A71CF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26B7CDCB-97B3-44DE-8785-F700A25B5724}"/>
      </w:docPartPr>
      <w:docPartBody>
        <w:p w:rsidR="003E14CF" w:rsidP="003E14CF" w:rsidRDefault="003E14CF">
          <w:pPr>
            <w:pStyle w:val="D6EF7E27E163454FB9C1599BAB8A71CF1"/>
          </w:pPr>
          <w:r w:rsidRPr="0057086A">
            <w:rPr>
              <w:rStyle w:val="Tekstvantijdelijkeaanduiding"/>
            </w:rPr>
            <w:t>Kies een item.</w:t>
          </w:r>
        </w:p>
      </w:docPartBody>
    </w:docPart>
    <w:docPart>
      <w:docPartPr>
        <w:name w:val="B12FBE5094864A5489B70883D746D0DE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B47C6563-4477-4CA2-A4E4-051EBF819679}"/>
      </w:docPartPr>
      <w:docPartBody>
        <w:p w:rsidR="003E14CF" w:rsidP="003E14CF" w:rsidRDefault="003E14CF">
          <w:pPr>
            <w:pStyle w:val="B12FBE5094864A5489B70883D746D0DE1"/>
          </w:pPr>
          <w:r w:rsidRPr="0057086A">
            <w:rPr>
              <w:rStyle w:val="Tekstvantijdelijkeaanduiding"/>
            </w:rPr>
            <w:t>Kies een item.</w:t>
          </w:r>
        </w:p>
      </w:docPartBody>
    </w:docPart>
    <w:docPart>
      <w:docPartPr>
        <w:name w:val="234720AC58394D4AB523FD0B2C5BF203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45AB9011-3B5D-4D56-BB22-9AE9908A2D21}"/>
      </w:docPartPr>
      <w:docPartBody>
        <w:p w:rsidR="003E14CF" w:rsidP="003E14CF" w:rsidRDefault="003E14CF">
          <w:pPr>
            <w:pStyle w:val="234720AC58394D4AB523FD0B2C5BF2031"/>
          </w:pPr>
          <w:r w:rsidRPr="0057086A">
            <w:rPr>
              <w:rStyle w:val="Tekstvantijdelijkeaanduiding"/>
            </w:rPr>
            <w:t>Kies een item.</w:t>
          </w:r>
        </w:p>
      </w:docPartBody>
    </w:docPart>
    <w:docPart>
      <w:docPartPr>
        <w:name w:val="EC607BA5FD7246F0AD9F043BB1F64421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BFD77447-91A6-4757-81BA-71A0FEBB00A0}"/>
      </w:docPartPr>
      <w:docPartBody>
        <w:p w:rsidR="003E14CF" w:rsidP="003E14CF" w:rsidRDefault="003E14CF">
          <w:pPr>
            <w:pStyle w:val="EC607BA5FD7246F0AD9F043BB1F644211"/>
          </w:pPr>
          <w:r w:rsidRPr="0057086A">
            <w:rPr>
              <w:rStyle w:val="Tekstvantijdelijkeaanduiding"/>
            </w:rPr>
            <w:t>Kies een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0AA8"/>
    <w:rsid w:val="00027632"/>
    <w:rsid w:val="00283F86"/>
    <w:rsid w:val="00382177"/>
    <w:rsid w:val="003E14CF"/>
    <w:rsid w:val="007E2DFE"/>
    <w:rsid w:val="00800AA8"/>
    <w:rsid w:val="00977DE7"/>
    <w:rsid w:val="009B4EE1"/>
    <w:rsid w:val="00A1267C"/>
    <w:rsid w:val="00B46C26"/>
    <w:rsid w:val="00CE6785"/>
    <w:rsid w:val="00E24B7E"/>
    <w:rsid w:val="00ED569A"/>
    <w:rsid w:val="00FE0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nl-NL" w:eastAsia="nl-N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styleId="Tekstvantijdelijkeaanduiding">
    <w:name w:val="Placeholder Text"/>
    <w:basedOn w:val="Standaardalinea-lettertype"/>
    <w:uiPriority w:val="99"/>
    <w:semiHidden/>
    <w:rsid w:val="003E14CF"/>
    <w:rPr>
      <w:color w:val="666666"/>
    </w:rPr>
  </w:style>
  <w:style w:type="paragraph" w:customStyle="1" w:styleId="C79E31EC78AB46E885F5F3A76C5D3C441">
    <w:name w:val="C79E31EC78AB46E885F5F3A76C5D3C441"/>
    <w:rsid w:val="003E14CF"/>
    <w:pPr>
      <w:spacing w:line="259" w:lineRule="auto"/>
      <w:jc w:val="both"/>
    </w:pPr>
    <w:rPr>
      <w:rFonts w:ascii="Roboto" w:eastAsiaTheme="minorHAnsi" w:hAnsi="Roboto"/>
      <w:sz w:val="21"/>
      <w:szCs w:val="22"/>
      <w:lang w:eastAsia="en-US"/>
    </w:rPr>
  </w:style>
  <w:style w:type="paragraph" w:customStyle="1" w:styleId="F9317509260F4A88B4DCC274E4691BFD1">
    <w:name w:val="F9317509260F4A88B4DCC274E4691BFD1"/>
    <w:rsid w:val="003E14CF"/>
    <w:pPr>
      <w:spacing w:line="259" w:lineRule="auto"/>
      <w:jc w:val="both"/>
    </w:pPr>
    <w:rPr>
      <w:rFonts w:ascii="Roboto" w:eastAsiaTheme="minorHAnsi" w:hAnsi="Roboto"/>
      <w:sz w:val="21"/>
      <w:szCs w:val="22"/>
      <w:lang w:eastAsia="en-US"/>
    </w:rPr>
  </w:style>
  <w:style w:type="paragraph" w:customStyle="1" w:styleId="BAC94A178D684AFC91647CFBEDB0105C1">
    <w:name w:val="BAC94A178D684AFC91647CFBEDB0105C1"/>
    <w:rsid w:val="003E14CF"/>
    <w:pPr>
      <w:spacing w:line="259" w:lineRule="auto"/>
      <w:jc w:val="both"/>
    </w:pPr>
    <w:rPr>
      <w:rFonts w:ascii="Roboto" w:eastAsiaTheme="minorHAnsi" w:hAnsi="Roboto"/>
      <w:sz w:val="21"/>
      <w:szCs w:val="22"/>
      <w:lang w:eastAsia="en-US"/>
    </w:rPr>
  </w:style>
  <w:style w:type="paragraph" w:customStyle="1" w:styleId="6710FD037A8E41509C650B19C295EB8C1">
    <w:name w:val="6710FD037A8E41509C650B19C295EB8C1"/>
    <w:rsid w:val="003E14CF"/>
    <w:pPr>
      <w:spacing w:line="259" w:lineRule="auto"/>
      <w:jc w:val="both"/>
    </w:pPr>
    <w:rPr>
      <w:rFonts w:ascii="Roboto" w:eastAsiaTheme="minorHAnsi" w:hAnsi="Roboto"/>
      <w:sz w:val="21"/>
      <w:szCs w:val="22"/>
      <w:lang w:eastAsia="en-US"/>
    </w:rPr>
  </w:style>
  <w:style w:type="paragraph" w:customStyle="1" w:styleId="F0D88E7DBB2A4EB6BFA3A4D602F4BA901">
    <w:name w:val="F0D88E7DBB2A4EB6BFA3A4D602F4BA901"/>
    <w:rsid w:val="003E14CF"/>
    <w:pPr>
      <w:spacing w:line="259" w:lineRule="auto"/>
      <w:jc w:val="both"/>
    </w:pPr>
    <w:rPr>
      <w:rFonts w:ascii="Roboto" w:eastAsiaTheme="minorHAnsi" w:hAnsi="Roboto"/>
      <w:sz w:val="21"/>
      <w:szCs w:val="22"/>
      <w:lang w:eastAsia="en-US"/>
    </w:rPr>
  </w:style>
  <w:style w:type="paragraph" w:customStyle="1" w:styleId="225C0E184F3E45C381C581263479004C1">
    <w:name w:val="225C0E184F3E45C381C581263479004C1"/>
    <w:rsid w:val="003E14CF"/>
    <w:pPr>
      <w:spacing w:line="259" w:lineRule="auto"/>
      <w:jc w:val="both"/>
    </w:pPr>
    <w:rPr>
      <w:rFonts w:ascii="Roboto" w:eastAsiaTheme="minorHAnsi" w:hAnsi="Roboto"/>
      <w:sz w:val="21"/>
      <w:szCs w:val="22"/>
      <w:lang w:eastAsia="en-US"/>
    </w:rPr>
  </w:style>
  <w:style w:type="paragraph" w:customStyle="1" w:styleId="DCD5D4BCBB8949E79850A833862126441">
    <w:name w:val="DCD5D4BCBB8949E79850A833862126441"/>
    <w:rsid w:val="003E14CF"/>
    <w:pPr>
      <w:spacing w:line="259" w:lineRule="auto"/>
      <w:jc w:val="both"/>
    </w:pPr>
    <w:rPr>
      <w:rFonts w:ascii="Roboto" w:eastAsiaTheme="minorHAnsi" w:hAnsi="Roboto"/>
      <w:sz w:val="21"/>
      <w:szCs w:val="22"/>
      <w:lang w:eastAsia="en-US"/>
    </w:rPr>
  </w:style>
  <w:style w:type="paragraph" w:customStyle="1" w:styleId="3B50940F01054683B1A6517000C042831">
    <w:name w:val="3B50940F01054683B1A6517000C042831"/>
    <w:rsid w:val="003E14CF"/>
    <w:pPr>
      <w:spacing w:line="259" w:lineRule="auto"/>
      <w:jc w:val="both"/>
    </w:pPr>
    <w:rPr>
      <w:rFonts w:ascii="Roboto" w:eastAsiaTheme="minorHAnsi" w:hAnsi="Roboto"/>
      <w:sz w:val="21"/>
      <w:szCs w:val="22"/>
      <w:lang w:eastAsia="en-US"/>
    </w:rPr>
  </w:style>
  <w:style w:type="paragraph" w:customStyle="1" w:styleId="0DBB10E4697E4B74889A5B8D0DB7245E1">
    <w:name w:val="0DBB10E4697E4B74889A5B8D0DB7245E1"/>
    <w:rsid w:val="003E14CF"/>
    <w:pPr>
      <w:spacing w:line="259" w:lineRule="auto"/>
      <w:jc w:val="both"/>
    </w:pPr>
    <w:rPr>
      <w:rFonts w:ascii="Roboto" w:eastAsiaTheme="minorHAnsi" w:hAnsi="Roboto"/>
      <w:sz w:val="21"/>
      <w:szCs w:val="22"/>
      <w:lang w:eastAsia="en-US"/>
    </w:rPr>
  </w:style>
  <w:style w:type="paragraph" w:customStyle="1" w:styleId="FD78E6C2DBC84FB58931CE9CC5A1BE171">
    <w:name w:val="FD78E6C2DBC84FB58931CE9CC5A1BE171"/>
    <w:rsid w:val="003E14CF"/>
    <w:pPr>
      <w:spacing w:line="259" w:lineRule="auto"/>
      <w:jc w:val="both"/>
    </w:pPr>
    <w:rPr>
      <w:rFonts w:ascii="Roboto" w:eastAsiaTheme="minorHAnsi" w:hAnsi="Roboto"/>
      <w:sz w:val="21"/>
      <w:szCs w:val="22"/>
      <w:lang w:eastAsia="en-US"/>
    </w:rPr>
  </w:style>
  <w:style w:type="paragraph" w:customStyle="1" w:styleId="8688B7CB16A34356906F3F2F298FD0361">
    <w:name w:val="8688B7CB16A34356906F3F2F298FD0361"/>
    <w:rsid w:val="003E14CF"/>
    <w:pPr>
      <w:spacing w:line="259" w:lineRule="auto"/>
      <w:jc w:val="both"/>
    </w:pPr>
    <w:rPr>
      <w:rFonts w:ascii="Roboto" w:eastAsiaTheme="minorHAnsi" w:hAnsi="Roboto"/>
      <w:sz w:val="21"/>
      <w:szCs w:val="22"/>
      <w:lang w:eastAsia="en-US"/>
    </w:rPr>
  </w:style>
  <w:style w:type="paragraph" w:customStyle="1" w:styleId="9E7B35483895461A89B981776105DD2A1">
    <w:name w:val="9E7B35483895461A89B981776105DD2A1"/>
    <w:rsid w:val="003E14CF"/>
    <w:pPr>
      <w:spacing w:line="259" w:lineRule="auto"/>
      <w:jc w:val="both"/>
    </w:pPr>
    <w:rPr>
      <w:rFonts w:ascii="Roboto" w:eastAsiaTheme="minorHAnsi" w:hAnsi="Roboto"/>
      <w:sz w:val="21"/>
      <w:szCs w:val="22"/>
      <w:lang w:eastAsia="en-US"/>
    </w:rPr>
  </w:style>
  <w:style w:type="paragraph" w:customStyle="1" w:styleId="D6EF7E27E163454FB9C1599BAB8A71CF1">
    <w:name w:val="D6EF7E27E163454FB9C1599BAB8A71CF1"/>
    <w:rsid w:val="003E14CF"/>
    <w:pPr>
      <w:spacing w:line="259" w:lineRule="auto"/>
      <w:jc w:val="both"/>
    </w:pPr>
    <w:rPr>
      <w:rFonts w:ascii="Roboto" w:eastAsiaTheme="minorHAnsi" w:hAnsi="Roboto"/>
      <w:sz w:val="21"/>
      <w:szCs w:val="22"/>
      <w:lang w:eastAsia="en-US"/>
    </w:rPr>
  </w:style>
  <w:style w:type="paragraph" w:customStyle="1" w:styleId="B12FBE5094864A5489B70883D746D0DE1">
    <w:name w:val="B12FBE5094864A5489B70883D746D0DE1"/>
    <w:rsid w:val="003E14CF"/>
    <w:pPr>
      <w:spacing w:line="259" w:lineRule="auto"/>
      <w:jc w:val="both"/>
    </w:pPr>
    <w:rPr>
      <w:rFonts w:ascii="Roboto" w:eastAsiaTheme="minorHAnsi" w:hAnsi="Roboto"/>
      <w:sz w:val="21"/>
      <w:szCs w:val="22"/>
      <w:lang w:eastAsia="en-US"/>
    </w:rPr>
  </w:style>
  <w:style w:type="paragraph" w:customStyle="1" w:styleId="234720AC58394D4AB523FD0B2C5BF2031">
    <w:name w:val="234720AC58394D4AB523FD0B2C5BF2031"/>
    <w:rsid w:val="003E14CF"/>
    <w:pPr>
      <w:spacing w:line="259" w:lineRule="auto"/>
      <w:jc w:val="both"/>
    </w:pPr>
    <w:rPr>
      <w:rFonts w:ascii="Roboto" w:eastAsiaTheme="minorHAnsi" w:hAnsi="Roboto"/>
      <w:sz w:val="21"/>
      <w:szCs w:val="22"/>
      <w:lang w:eastAsia="en-US"/>
    </w:rPr>
  </w:style>
  <w:style w:type="paragraph" w:customStyle="1" w:styleId="EC607BA5FD7246F0AD9F043BB1F644211">
    <w:name w:val="EC607BA5FD7246F0AD9F043BB1F644211"/>
    <w:rsid w:val="003E14CF"/>
    <w:pPr>
      <w:spacing w:line="259" w:lineRule="auto"/>
      <w:jc w:val="both"/>
    </w:pPr>
    <w:rPr>
      <w:rFonts w:ascii="Roboto" w:eastAsiaTheme="minorHAnsi" w:hAnsi="Roboto"/>
      <w:sz w:val="21"/>
      <w:szCs w:val="22"/>
      <w:lang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rgbClr val="663366">
            <a:alpha val="5000"/>
          </a:srgbClr>
        </a:solidFill>
        <a:ln>
          <a:solidFill>
            <a:srgbClr val="663366"/>
          </a:solidFill>
        </a:ln>
        <a:effectLst>
          <a:outerShdw blurRad="50800" dist="50800" dir="5400000" algn="ctr" rotWithShape="0">
            <a:srgbClr val="E874B7"/>
          </a:outerShdw>
        </a:effectLst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B5493A750F4164187625F3DBBB94AD1" ma:contentTypeVersion="12" ma:contentTypeDescription="Een nieuw document maken." ma:contentTypeScope="" ma:versionID="35048f62944e2615d25e494272fcacad">
  <xsd:schema xmlns:xsd="http://www.w3.org/2001/XMLSchema" xmlns:xs="http://www.w3.org/2001/XMLSchema" xmlns:p="http://schemas.microsoft.com/office/2006/metadata/properties" xmlns:ns2="843165c7-eacc-4b95-a0a1-c2ea00b9bb15" xmlns:ns3="a230d948-fb01-4778-8d94-69b10f29c909" targetNamespace="http://schemas.microsoft.com/office/2006/metadata/properties" ma:root="true" ma:fieldsID="747ac91c6e22ce137835314e7eb38133" ns2:_="" ns3:_="">
    <xsd:import namespace="843165c7-eacc-4b95-a0a1-c2ea00b9bb15"/>
    <xsd:import namespace="a230d948-fb01-4778-8d94-69b10f29c90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43165c7-eacc-4b95-a0a1-c2ea00b9bb1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Afbeeldingtags" ma:readOnly="false" ma:fieldId="{5cf76f15-5ced-4ddc-b409-7134ff3c332f}" ma:taxonomyMulti="true" ma:sspId="1cf77c6f-7d90-4f59-9429-7beb7326011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230d948-fb01-4778-8d94-69b10f29c909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1df3c649-96ef-42c0-af88-8b9c5e341f34}" ma:internalName="TaxCatchAll" ma:showField="CatchAllData" ma:web="a230d948-fb01-4778-8d94-69b10f29c90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43165c7-eacc-4b95-a0a1-c2ea00b9bb15">
      <Terms xmlns="http://schemas.microsoft.com/office/infopath/2007/PartnerControls"/>
    </lcf76f155ced4ddcb4097134ff3c332f>
    <TaxCatchAll xmlns="a230d948-fb01-4778-8d94-69b10f29c909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950F48-4616-40BC-AA55-6393BF085C7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E01EF25-74EA-418B-AB73-9ABBF6DF782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43165c7-eacc-4b95-a0a1-c2ea00b9bb15"/>
    <ds:schemaRef ds:uri="a230d948-fb01-4778-8d94-69b10f29c90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30932FC-A17B-43D1-91CC-B67801348D31}">
  <ds:schemaRefs>
    <ds:schemaRef ds:uri="http://schemas.microsoft.com/office/2006/metadata/properties"/>
    <ds:schemaRef ds:uri="http://schemas.microsoft.com/office/infopath/2007/PartnerControls"/>
    <ds:schemaRef ds:uri="843165c7-eacc-4b95-a0a1-c2ea00b9bb15"/>
    <ds:schemaRef ds:uri="a230d948-fb01-4778-8d94-69b10f29c909"/>
  </ds:schemaRefs>
</ds:datastoreItem>
</file>

<file path=customXml/itemProps4.xml><?xml version="1.0" encoding="utf-8"?>
<ds:datastoreItem xmlns:ds="http://schemas.openxmlformats.org/officeDocument/2006/customXml" ds:itemID="{5AF177F1-6979-4A06-83B9-4BF631B7CA5F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Voorbereiding%20leeractiviteit%20Pabo%203-8.dotx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Rouw,Cliff C.A.J. de</dc:creator>
  <keywords/>
  <dc:description/>
  <lastModifiedBy>Keyser-van den Ham,Mirjam M.</lastModifiedBy>
  <revision>6</revision>
  <dcterms:created xsi:type="dcterms:W3CDTF">2025-06-18T06:05:00.0000000Z</dcterms:created>
  <dcterms:modified xsi:type="dcterms:W3CDTF">2025-06-18T06:08:33.8538292Z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0x010100BB5493A750F4164187625F3DBBB94AD1</vt:lpwstr>
  </property>
  <property fmtid="{D5CDD505-2E9C-101B-9397-08002B2CF9AE}" pid="3" name="MediaServiceImageTags">
    <vt:lpwstr/>
  </property>
</Properties>
</file>